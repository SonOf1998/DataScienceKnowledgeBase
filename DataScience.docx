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AF94BD" w14:textId="05B4B1B4" w:rsidR="0043120F" w:rsidRDefault="00F06B1A" w:rsidP="006C44DA">
      <w:pPr>
        <w:pStyle w:val="Fejezetcmtartalomjegyzknlkl"/>
        <w:ind w:left="-810"/>
        <w:jc w:val="center"/>
      </w:pPr>
      <w:r>
        <w:t>Hands-on Machine Learning with sklearn, numpy, matplotlib, pandas</w:t>
      </w:r>
      <w:r w:rsidR="000D74C9">
        <w:t>, keras</w:t>
      </w:r>
      <w:r>
        <w:t xml:space="preserve"> and TensorFlow 2</w:t>
      </w:r>
    </w:p>
    <w:p w14:paraId="252649BF" w14:textId="77777777" w:rsidR="0043120F" w:rsidRPr="0043120F" w:rsidRDefault="0043120F" w:rsidP="0043120F"/>
    <w:p w14:paraId="01D824E2" w14:textId="77777777" w:rsidR="0043120F" w:rsidRPr="0043120F" w:rsidRDefault="0043120F" w:rsidP="0043120F"/>
    <w:p w14:paraId="0011FA2C" w14:textId="5C0BA341" w:rsidR="0043120F" w:rsidRDefault="0043120F" w:rsidP="0043120F"/>
    <w:p w14:paraId="4582D473" w14:textId="471D1678" w:rsidR="0043120F" w:rsidRDefault="0043120F" w:rsidP="0043120F"/>
    <w:p w14:paraId="41F3D981" w14:textId="42EBF085" w:rsidR="00F06B1A" w:rsidRPr="0043120F" w:rsidRDefault="0043120F" w:rsidP="0043120F">
      <w:pPr>
        <w:tabs>
          <w:tab w:val="left" w:pos="5685"/>
        </w:tabs>
      </w:pPr>
      <w:r>
        <w:tab/>
      </w:r>
    </w:p>
    <w:p w14:paraId="155AD015" w14:textId="05FC4759" w:rsidR="0063585C" w:rsidRPr="00B50CAA" w:rsidRDefault="00F06B1A" w:rsidP="000E231D">
      <w:pPr>
        <w:pStyle w:val="Fejezetcmtartalomjegyzknlkl"/>
      </w:pPr>
      <w:r>
        <w:lastRenderedPageBreak/>
        <w:t>Table of contents</w:t>
      </w:r>
    </w:p>
    <w:p w14:paraId="39D0B087" w14:textId="7F9B733D" w:rsidR="000C1E5E" w:rsidRDefault="00730B3C">
      <w:pPr>
        <w:pStyle w:val="TOC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71586082" w:history="1">
        <w:r w:rsidR="000C1E5E" w:rsidRPr="004777C7">
          <w:rPr>
            <w:rStyle w:val="Hyperlink"/>
            <w:noProof/>
          </w:rPr>
          <w:t>1 Prerequisites</w:t>
        </w:r>
        <w:r w:rsidR="000C1E5E">
          <w:rPr>
            <w:noProof/>
            <w:webHidden/>
          </w:rPr>
          <w:tab/>
        </w:r>
        <w:r w:rsidR="000C1E5E">
          <w:rPr>
            <w:noProof/>
            <w:webHidden/>
          </w:rPr>
          <w:fldChar w:fldCharType="begin"/>
        </w:r>
        <w:r w:rsidR="000C1E5E">
          <w:rPr>
            <w:noProof/>
            <w:webHidden/>
          </w:rPr>
          <w:instrText xml:space="preserve"> PAGEREF _Toc71586082 \h </w:instrText>
        </w:r>
        <w:r w:rsidR="000C1E5E">
          <w:rPr>
            <w:noProof/>
            <w:webHidden/>
          </w:rPr>
        </w:r>
        <w:r w:rsidR="000C1E5E">
          <w:rPr>
            <w:noProof/>
            <w:webHidden/>
          </w:rPr>
          <w:fldChar w:fldCharType="separate"/>
        </w:r>
        <w:r w:rsidR="000C1E5E">
          <w:rPr>
            <w:noProof/>
            <w:webHidden/>
          </w:rPr>
          <w:t>7</w:t>
        </w:r>
        <w:r w:rsidR="000C1E5E">
          <w:rPr>
            <w:noProof/>
            <w:webHidden/>
          </w:rPr>
          <w:fldChar w:fldCharType="end"/>
        </w:r>
      </w:hyperlink>
    </w:p>
    <w:p w14:paraId="1610EE55" w14:textId="7492658F"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083" w:history="1">
        <w:r w:rsidRPr="004777C7">
          <w:rPr>
            <w:rStyle w:val="Hyperlink"/>
            <w:noProof/>
          </w:rPr>
          <w:t>1.1 Python</w:t>
        </w:r>
        <w:r>
          <w:rPr>
            <w:noProof/>
            <w:webHidden/>
          </w:rPr>
          <w:tab/>
        </w:r>
        <w:r>
          <w:rPr>
            <w:noProof/>
            <w:webHidden/>
          </w:rPr>
          <w:fldChar w:fldCharType="begin"/>
        </w:r>
        <w:r>
          <w:rPr>
            <w:noProof/>
            <w:webHidden/>
          </w:rPr>
          <w:instrText xml:space="preserve"> PAGEREF _Toc71586083 \h </w:instrText>
        </w:r>
        <w:r>
          <w:rPr>
            <w:noProof/>
            <w:webHidden/>
          </w:rPr>
        </w:r>
        <w:r>
          <w:rPr>
            <w:noProof/>
            <w:webHidden/>
          </w:rPr>
          <w:fldChar w:fldCharType="separate"/>
        </w:r>
        <w:r>
          <w:rPr>
            <w:noProof/>
            <w:webHidden/>
          </w:rPr>
          <w:t>7</w:t>
        </w:r>
        <w:r>
          <w:rPr>
            <w:noProof/>
            <w:webHidden/>
          </w:rPr>
          <w:fldChar w:fldCharType="end"/>
        </w:r>
      </w:hyperlink>
    </w:p>
    <w:p w14:paraId="2293EAB4" w14:textId="1768C97A"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084" w:history="1">
        <w:r w:rsidRPr="004777C7">
          <w:rPr>
            <w:rStyle w:val="Hyperlink"/>
            <w:noProof/>
          </w:rPr>
          <w:t>1.1.1 Data Structures</w:t>
        </w:r>
        <w:r>
          <w:rPr>
            <w:noProof/>
            <w:webHidden/>
          </w:rPr>
          <w:tab/>
        </w:r>
        <w:r>
          <w:rPr>
            <w:noProof/>
            <w:webHidden/>
          </w:rPr>
          <w:fldChar w:fldCharType="begin"/>
        </w:r>
        <w:r>
          <w:rPr>
            <w:noProof/>
            <w:webHidden/>
          </w:rPr>
          <w:instrText xml:space="preserve"> PAGEREF _Toc71586084 \h </w:instrText>
        </w:r>
        <w:r>
          <w:rPr>
            <w:noProof/>
            <w:webHidden/>
          </w:rPr>
        </w:r>
        <w:r>
          <w:rPr>
            <w:noProof/>
            <w:webHidden/>
          </w:rPr>
          <w:fldChar w:fldCharType="separate"/>
        </w:r>
        <w:r>
          <w:rPr>
            <w:noProof/>
            <w:webHidden/>
          </w:rPr>
          <w:t>7</w:t>
        </w:r>
        <w:r>
          <w:rPr>
            <w:noProof/>
            <w:webHidden/>
          </w:rPr>
          <w:fldChar w:fldCharType="end"/>
        </w:r>
      </w:hyperlink>
    </w:p>
    <w:p w14:paraId="1F9FBB3B" w14:textId="222477AB"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085" w:history="1">
        <w:r w:rsidRPr="004777C7">
          <w:rPr>
            <w:rStyle w:val="Hyperlink"/>
            <w:noProof/>
          </w:rPr>
          <w:t>1.1.2 Functions and lambdas</w:t>
        </w:r>
        <w:r>
          <w:rPr>
            <w:noProof/>
            <w:webHidden/>
          </w:rPr>
          <w:tab/>
        </w:r>
        <w:r>
          <w:rPr>
            <w:noProof/>
            <w:webHidden/>
          </w:rPr>
          <w:fldChar w:fldCharType="begin"/>
        </w:r>
        <w:r>
          <w:rPr>
            <w:noProof/>
            <w:webHidden/>
          </w:rPr>
          <w:instrText xml:space="preserve"> PAGEREF _Toc71586085 \h </w:instrText>
        </w:r>
        <w:r>
          <w:rPr>
            <w:noProof/>
            <w:webHidden/>
          </w:rPr>
        </w:r>
        <w:r>
          <w:rPr>
            <w:noProof/>
            <w:webHidden/>
          </w:rPr>
          <w:fldChar w:fldCharType="separate"/>
        </w:r>
        <w:r>
          <w:rPr>
            <w:noProof/>
            <w:webHidden/>
          </w:rPr>
          <w:t>8</w:t>
        </w:r>
        <w:r>
          <w:rPr>
            <w:noProof/>
            <w:webHidden/>
          </w:rPr>
          <w:fldChar w:fldCharType="end"/>
        </w:r>
      </w:hyperlink>
    </w:p>
    <w:p w14:paraId="4DDE96FB" w14:textId="761C07BF"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086" w:history="1">
        <w:r w:rsidRPr="004777C7">
          <w:rPr>
            <w:rStyle w:val="Hyperlink"/>
            <w:noProof/>
          </w:rPr>
          <w:t>1.1.3 Error handling</w:t>
        </w:r>
        <w:r>
          <w:rPr>
            <w:noProof/>
            <w:webHidden/>
          </w:rPr>
          <w:tab/>
        </w:r>
        <w:r>
          <w:rPr>
            <w:noProof/>
            <w:webHidden/>
          </w:rPr>
          <w:fldChar w:fldCharType="begin"/>
        </w:r>
        <w:r>
          <w:rPr>
            <w:noProof/>
            <w:webHidden/>
          </w:rPr>
          <w:instrText xml:space="preserve"> PAGEREF _Toc71586086 \h </w:instrText>
        </w:r>
        <w:r>
          <w:rPr>
            <w:noProof/>
            <w:webHidden/>
          </w:rPr>
        </w:r>
        <w:r>
          <w:rPr>
            <w:noProof/>
            <w:webHidden/>
          </w:rPr>
          <w:fldChar w:fldCharType="separate"/>
        </w:r>
        <w:r>
          <w:rPr>
            <w:noProof/>
            <w:webHidden/>
          </w:rPr>
          <w:t>8</w:t>
        </w:r>
        <w:r>
          <w:rPr>
            <w:noProof/>
            <w:webHidden/>
          </w:rPr>
          <w:fldChar w:fldCharType="end"/>
        </w:r>
      </w:hyperlink>
    </w:p>
    <w:p w14:paraId="6F52FF23" w14:textId="335554CE"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087" w:history="1">
        <w:r w:rsidRPr="004777C7">
          <w:rPr>
            <w:rStyle w:val="Hyperlink"/>
            <w:noProof/>
          </w:rPr>
          <w:t>1.1.4 String operations</w:t>
        </w:r>
        <w:r>
          <w:rPr>
            <w:noProof/>
            <w:webHidden/>
          </w:rPr>
          <w:tab/>
        </w:r>
        <w:r>
          <w:rPr>
            <w:noProof/>
            <w:webHidden/>
          </w:rPr>
          <w:fldChar w:fldCharType="begin"/>
        </w:r>
        <w:r>
          <w:rPr>
            <w:noProof/>
            <w:webHidden/>
          </w:rPr>
          <w:instrText xml:space="preserve"> PAGEREF _Toc71586087 \h </w:instrText>
        </w:r>
        <w:r>
          <w:rPr>
            <w:noProof/>
            <w:webHidden/>
          </w:rPr>
        </w:r>
        <w:r>
          <w:rPr>
            <w:noProof/>
            <w:webHidden/>
          </w:rPr>
          <w:fldChar w:fldCharType="separate"/>
        </w:r>
        <w:r>
          <w:rPr>
            <w:noProof/>
            <w:webHidden/>
          </w:rPr>
          <w:t>9</w:t>
        </w:r>
        <w:r>
          <w:rPr>
            <w:noProof/>
            <w:webHidden/>
          </w:rPr>
          <w:fldChar w:fldCharType="end"/>
        </w:r>
      </w:hyperlink>
    </w:p>
    <w:p w14:paraId="5E12C764" w14:textId="5913008F"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088" w:history="1">
        <w:r w:rsidRPr="004777C7">
          <w:rPr>
            <w:rStyle w:val="Hyperlink"/>
            <w:noProof/>
          </w:rPr>
          <w:t>1.1.5 IO</w:t>
        </w:r>
        <w:r>
          <w:rPr>
            <w:noProof/>
            <w:webHidden/>
          </w:rPr>
          <w:tab/>
        </w:r>
        <w:r>
          <w:rPr>
            <w:noProof/>
            <w:webHidden/>
          </w:rPr>
          <w:fldChar w:fldCharType="begin"/>
        </w:r>
        <w:r>
          <w:rPr>
            <w:noProof/>
            <w:webHidden/>
          </w:rPr>
          <w:instrText xml:space="preserve"> PAGEREF _Toc71586088 \h </w:instrText>
        </w:r>
        <w:r>
          <w:rPr>
            <w:noProof/>
            <w:webHidden/>
          </w:rPr>
        </w:r>
        <w:r>
          <w:rPr>
            <w:noProof/>
            <w:webHidden/>
          </w:rPr>
          <w:fldChar w:fldCharType="separate"/>
        </w:r>
        <w:r>
          <w:rPr>
            <w:noProof/>
            <w:webHidden/>
          </w:rPr>
          <w:t>9</w:t>
        </w:r>
        <w:r>
          <w:rPr>
            <w:noProof/>
            <w:webHidden/>
          </w:rPr>
          <w:fldChar w:fldCharType="end"/>
        </w:r>
      </w:hyperlink>
    </w:p>
    <w:p w14:paraId="117833E7" w14:textId="4177D574"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089" w:history="1">
        <w:r w:rsidRPr="004777C7">
          <w:rPr>
            <w:rStyle w:val="Hyperlink"/>
            <w:noProof/>
          </w:rPr>
          <w:t>1.1.6 Classes</w:t>
        </w:r>
        <w:r>
          <w:rPr>
            <w:noProof/>
            <w:webHidden/>
          </w:rPr>
          <w:tab/>
        </w:r>
        <w:r>
          <w:rPr>
            <w:noProof/>
            <w:webHidden/>
          </w:rPr>
          <w:fldChar w:fldCharType="begin"/>
        </w:r>
        <w:r>
          <w:rPr>
            <w:noProof/>
            <w:webHidden/>
          </w:rPr>
          <w:instrText xml:space="preserve"> PAGEREF _Toc71586089 \h </w:instrText>
        </w:r>
        <w:r>
          <w:rPr>
            <w:noProof/>
            <w:webHidden/>
          </w:rPr>
        </w:r>
        <w:r>
          <w:rPr>
            <w:noProof/>
            <w:webHidden/>
          </w:rPr>
          <w:fldChar w:fldCharType="separate"/>
        </w:r>
        <w:r>
          <w:rPr>
            <w:noProof/>
            <w:webHidden/>
          </w:rPr>
          <w:t>9</w:t>
        </w:r>
        <w:r>
          <w:rPr>
            <w:noProof/>
            <w:webHidden/>
          </w:rPr>
          <w:fldChar w:fldCharType="end"/>
        </w:r>
      </w:hyperlink>
    </w:p>
    <w:p w14:paraId="4B6BDFF6" w14:textId="59F247FF"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090" w:history="1">
        <w:r w:rsidRPr="004777C7">
          <w:rPr>
            <w:rStyle w:val="Hyperlink"/>
            <w:noProof/>
          </w:rPr>
          <w:t>1.1.7 Pickle – serialization framework –</w:t>
        </w:r>
        <w:r>
          <w:rPr>
            <w:noProof/>
            <w:webHidden/>
          </w:rPr>
          <w:tab/>
        </w:r>
        <w:r>
          <w:rPr>
            <w:noProof/>
            <w:webHidden/>
          </w:rPr>
          <w:fldChar w:fldCharType="begin"/>
        </w:r>
        <w:r>
          <w:rPr>
            <w:noProof/>
            <w:webHidden/>
          </w:rPr>
          <w:instrText xml:space="preserve"> PAGEREF _Toc71586090 \h </w:instrText>
        </w:r>
        <w:r>
          <w:rPr>
            <w:noProof/>
            <w:webHidden/>
          </w:rPr>
        </w:r>
        <w:r>
          <w:rPr>
            <w:noProof/>
            <w:webHidden/>
          </w:rPr>
          <w:fldChar w:fldCharType="separate"/>
        </w:r>
        <w:r>
          <w:rPr>
            <w:noProof/>
            <w:webHidden/>
          </w:rPr>
          <w:t>11</w:t>
        </w:r>
        <w:r>
          <w:rPr>
            <w:noProof/>
            <w:webHidden/>
          </w:rPr>
          <w:fldChar w:fldCharType="end"/>
        </w:r>
      </w:hyperlink>
    </w:p>
    <w:p w14:paraId="047BBF4E" w14:textId="3108FCBE"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091" w:history="1">
        <w:r w:rsidRPr="004777C7">
          <w:rPr>
            <w:rStyle w:val="Hyperlink"/>
            <w:noProof/>
          </w:rPr>
          <w:t>1.1.8 Generator, yield, async-await and coroutines</w:t>
        </w:r>
        <w:r>
          <w:rPr>
            <w:noProof/>
            <w:webHidden/>
          </w:rPr>
          <w:tab/>
        </w:r>
        <w:r>
          <w:rPr>
            <w:noProof/>
            <w:webHidden/>
          </w:rPr>
          <w:fldChar w:fldCharType="begin"/>
        </w:r>
        <w:r>
          <w:rPr>
            <w:noProof/>
            <w:webHidden/>
          </w:rPr>
          <w:instrText xml:space="preserve"> PAGEREF _Toc71586091 \h </w:instrText>
        </w:r>
        <w:r>
          <w:rPr>
            <w:noProof/>
            <w:webHidden/>
          </w:rPr>
        </w:r>
        <w:r>
          <w:rPr>
            <w:noProof/>
            <w:webHidden/>
          </w:rPr>
          <w:fldChar w:fldCharType="separate"/>
        </w:r>
        <w:r>
          <w:rPr>
            <w:noProof/>
            <w:webHidden/>
          </w:rPr>
          <w:t>11</w:t>
        </w:r>
        <w:r>
          <w:rPr>
            <w:noProof/>
            <w:webHidden/>
          </w:rPr>
          <w:fldChar w:fldCharType="end"/>
        </w:r>
      </w:hyperlink>
    </w:p>
    <w:p w14:paraId="1A66CC22" w14:textId="1BD69A0D"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092" w:history="1">
        <w:r w:rsidRPr="004777C7">
          <w:rPr>
            <w:rStyle w:val="Hyperlink"/>
            <w:noProof/>
          </w:rPr>
          <w:t>1.1.9 Threading</w:t>
        </w:r>
        <w:r>
          <w:rPr>
            <w:noProof/>
            <w:webHidden/>
          </w:rPr>
          <w:tab/>
        </w:r>
        <w:r>
          <w:rPr>
            <w:noProof/>
            <w:webHidden/>
          </w:rPr>
          <w:fldChar w:fldCharType="begin"/>
        </w:r>
        <w:r>
          <w:rPr>
            <w:noProof/>
            <w:webHidden/>
          </w:rPr>
          <w:instrText xml:space="preserve"> PAGEREF _Toc71586092 \h </w:instrText>
        </w:r>
        <w:r>
          <w:rPr>
            <w:noProof/>
            <w:webHidden/>
          </w:rPr>
        </w:r>
        <w:r>
          <w:rPr>
            <w:noProof/>
            <w:webHidden/>
          </w:rPr>
          <w:fldChar w:fldCharType="separate"/>
        </w:r>
        <w:r>
          <w:rPr>
            <w:noProof/>
            <w:webHidden/>
          </w:rPr>
          <w:t>11</w:t>
        </w:r>
        <w:r>
          <w:rPr>
            <w:noProof/>
            <w:webHidden/>
          </w:rPr>
          <w:fldChar w:fldCharType="end"/>
        </w:r>
      </w:hyperlink>
    </w:p>
    <w:p w14:paraId="74B2020D" w14:textId="38FE8042"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093" w:history="1">
        <w:r w:rsidRPr="004777C7">
          <w:rPr>
            <w:rStyle w:val="Hyperlink"/>
            <w:noProof/>
          </w:rPr>
          <w:t>1.2 Numpy</w:t>
        </w:r>
        <w:r>
          <w:rPr>
            <w:noProof/>
            <w:webHidden/>
          </w:rPr>
          <w:tab/>
        </w:r>
        <w:r>
          <w:rPr>
            <w:noProof/>
            <w:webHidden/>
          </w:rPr>
          <w:fldChar w:fldCharType="begin"/>
        </w:r>
        <w:r>
          <w:rPr>
            <w:noProof/>
            <w:webHidden/>
          </w:rPr>
          <w:instrText xml:space="preserve"> PAGEREF _Toc71586093 \h </w:instrText>
        </w:r>
        <w:r>
          <w:rPr>
            <w:noProof/>
            <w:webHidden/>
          </w:rPr>
        </w:r>
        <w:r>
          <w:rPr>
            <w:noProof/>
            <w:webHidden/>
          </w:rPr>
          <w:fldChar w:fldCharType="separate"/>
        </w:r>
        <w:r>
          <w:rPr>
            <w:noProof/>
            <w:webHidden/>
          </w:rPr>
          <w:t>11</w:t>
        </w:r>
        <w:r>
          <w:rPr>
            <w:noProof/>
            <w:webHidden/>
          </w:rPr>
          <w:fldChar w:fldCharType="end"/>
        </w:r>
      </w:hyperlink>
    </w:p>
    <w:p w14:paraId="6C05946C" w14:textId="51A563F5"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094" w:history="1">
        <w:r w:rsidRPr="004777C7">
          <w:rPr>
            <w:rStyle w:val="Hyperlink"/>
            <w:noProof/>
          </w:rPr>
          <w:t>1.2.1 Arrays (vectors and matrices)</w:t>
        </w:r>
        <w:r>
          <w:rPr>
            <w:noProof/>
            <w:webHidden/>
          </w:rPr>
          <w:tab/>
        </w:r>
        <w:r>
          <w:rPr>
            <w:noProof/>
            <w:webHidden/>
          </w:rPr>
          <w:fldChar w:fldCharType="begin"/>
        </w:r>
        <w:r>
          <w:rPr>
            <w:noProof/>
            <w:webHidden/>
          </w:rPr>
          <w:instrText xml:space="preserve"> PAGEREF _Toc71586094 \h </w:instrText>
        </w:r>
        <w:r>
          <w:rPr>
            <w:noProof/>
            <w:webHidden/>
          </w:rPr>
        </w:r>
        <w:r>
          <w:rPr>
            <w:noProof/>
            <w:webHidden/>
          </w:rPr>
          <w:fldChar w:fldCharType="separate"/>
        </w:r>
        <w:r>
          <w:rPr>
            <w:noProof/>
            <w:webHidden/>
          </w:rPr>
          <w:t>11</w:t>
        </w:r>
        <w:r>
          <w:rPr>
            <w:noProof/>
            <w:webHidden/>
          </w:rPr>
          <w:fldChar w:fldCharType="end"/>
        </w:r>
      </w:hyperlink>
    </w:p>
    <w:p w14:paraId="2D1BDC0F" w14:textId="7FF74EE5"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095" w:history="1">
        <w:r w:rsidRPr="004777C7">
          <w:rPr>
            <w:rStyle w:val="Hyperlink"/>
            <w:noProof/>
          </w:rPr>
          <w:t>1.2.2 Shaping</w:t>
        </w:r>
        <w:r>
          <w:rPr>
            <w:noProof/>
            <w:webHidden/>
          </w:rPr>
          <w:tab/>
        </w:r>
        <w:r>
          <w:rPr>
            <w:noProof/>
            <w:webHidden/>
          </w:rPr>
          <w:fldChar w:fldCharType="begin"/>
        </w:r>
        <w:r>
          <w:rPr>
            <w:noProof/>
            <w:webHidden/>
          </w:rPr>
          <w:instrText xml:space="preserve"> PAGEREF _Toc71586095 \h </w:instrText>
        </w:r>
        <w:r>
          <w:rPr>
            <w:noProof/>
            <w:webHidden/>
          </w:rPr>
        </w:r>
        <w:r>
          <w:rPr>
            <w:noProof/>
            <w:webHidden/>
          </w:rPr>
          <w:fldChar w:fldCharType="separate"/>
        </w:r>
        <w:r>
          <w:rPr>
            <w:noProof/>
            <w:webHidden/>
          </w:rPr>
          <w:t>12</w:t>
        </w:r>
        <w:r>
          <w:rPr>
            <w:noProof/>
            <w:webHidden/>
          </w:rPr>
          <w:fldChar w:fldCharType="end"/>
        </w:r>
      </w:hyperlink>
    </w:p>
    <w:p w14:paraId="20D609C9" w14:textId="7EF13C1F"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096" w:history="1">
        <w:r w:rsidRPr="004777C7">
          <w:rPr>
            <w:rStyle w:val="Hyperlink"/>
            <w:noProof/>
          </w:rPr>
          <w:t>1.2.3 Stacking</w:t>
        </w:r>
        <w:r>
          <w:rPr>
            <w:noProof/>
            <w:webHidden/>
          </w:rPr>
          <w:tab/>
        </w:r>
        <w:r>
          <w:rPr>
            <w:noProof/>
            <w:webHidden/>
          </w:rPr>
          <w:fldChar w:fldCharType="begin"/>
        </w:r>
        <w:r>
          <w:rPr>
            <w:noProof/>
            <w:webHidden/>
          </w:rPr>
          <w:instrText xml:space="preserve"> PAGEREF _Toc71586096 \h </w:instrText>
        </w:r>
        <w:r>
          <w:rPr>
            <w:noProof/>
            <w:webHidden/>
          </w:rPr>
        </w:r>
        <w:r>
          <w:rPr>
            <w:noProof/>
            <w:webHidden/>
          </w:rPr>
          <w:fldChar w:fldCharType="separate"/>
        </w:r>
        <w:r>
          <w:rPr>
            <w:noProof/>
            <w:webHidden/>
          </w:rPr>
          <w:t>12</w:t>
        </w:r>
        <w:r>
          <w:rPr>
            <w:noProof/>
            <w:webHidden/>
          </w:rPr>
          <w:fldChar w:fldCharType="end"/>
        </w:r>
      </w:hyperlink>
    </w:p>
    <w:p w14:paraId="4E4231CB" w14:textId="4DE00224"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097" w:history="1">
        <w:r w:rsidRPr="004777C7">
          <w:rPr>
            <w:rStyle w:val="Hyperlink"/>
            <w:noProof/>
          </w:rPr>
          <w:t>1.2.4 Linalg</w:t>
        </w:r>
        <w:r>
          <w:rPr>
            <w:noProof/>
            <w:webHidden/>
          </w:rPr>
          <w:tab/>
        </w:r>
        <w:r>
          <w:rPr>
            <w:noProof/>
            <w:webHidden/>
          </w:rPr>
          <w:fldChar w:fldCharType="begin"/>
        </w:r>
        <w:r>
          <w:rPr>
            <w:noProof/>
            <w:webHidden/>
          </w:rPr>
          <w:instrText xml:space="preserve"> PAGEREF _Toc71586097 \h </w:instrText>
        </w:r>
        <w:r>
          <w:rPr>
            <w:noProof/>
            <w:webHidden/>
          </w:rPr>
        </w:r>
        <w:r>
          <w:rPr>
            <w:noProof/>
            <w:webHidden/>
          </w:rPr>
          <w:fldChar w:fldCharType="separate"/>
        </w:r>
        <w:r>
          <w:rPr>
            <w:noProof/>
            <w:webHidden/>
          </w:rPr>
          <w:t>12</w:t>
        </w:r>
        <w:r>
          <w:rPr>
            <w:noProof/>
            <w:webHidden/>
          </w:rPr>
          <w:fldChar w:fldCharType="end"/>
        </w:r>
      </w:hyperlink>
    </w:p>
    <w:p w14:paraId="5C7D276A" w14:textId="241BB1D8"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098" w:history="1">
        <w:r w:rsidRPr="004777C7">
          <w:rPr>
            <w:rStyle w:val="Hyperlink"/>
            <w:noProof/>
          </w:rPr>
          <w:t>1.2.5 Miscellaneous (random, linspace, math)</w:t>
        </w:r>
        <w:r>
          <w:rPr>
            <w:noProof/>
            <w:webHidden/>
          </w:rPr>
          <w:tab/>
        </w:r>
        <w:r>
          <w:rPr>
            <w:noProof/>
            <w:webHidden/>
          </w:rPr>
          <w:fldChar w:fldCharType="begin"/>
        </w:r>
        <w:r>
          <w:rPr>
            <w:noProof/>
            <w:webHidden/>
          </w:rPr>
          <w:instrText xml:space="preserve"> PAGEREF _Toc71586098 \h </w:instrText>
        </w:r>
        <w:r>
          <w:rPr>
            <w:noProof/>
            <w:webHidden/>
          </w:rPr>
        </w:r>
        <w:r>
          <w:rPr>
            <w:noProof/>
            <w:webHidden/>
          </w:rPr>
          <w:fldChar w:fldCharType="separate"/>
        </w:r>
        <w:r>
          <w:rPr>
            <w:noProof/>
            <w:webHidden/>
          </w:rPr>
          <w:t>12</w:t>
        </w:r>
        <w:r>
          <w:rPr>
            <w:noProof/>
            <w:webHidden/>
          </w:rPr>
          <w:fldChar w:fldCharType="end"/>
        </w:r>
      </w:hyperlink>
    </w:p>
    <w:p w14:paraId="485DF236" w14:textId="7C4C1099"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099" w:history="1">
        <w:r w:rsidRPr="004777C7">
          <w:rPr>
            <w:rStyle w:val="Hyperlink"/>
            <w:noProof/>
          </w:rPr>
          <w:t>1.3 Pandas</w:t>
        </w:r>
        <w:r>
          <w:rPr>
            <w:noProof/>
            <w:webHidden/>
          </w:rPr>
          <w:tab/>
        </w:r>
        <w:r>
          <w:rPr>
            <w:noProof/>
            <w:webHidden/>
          </w:rPr>
          <w:fldChar w:fldCharType="begin"/>
        </w:r>
        <w:r>
          <w:rPr>
            <w:noProof/>
            <w:webHidden/>
          </w:rPr>
          <w:instrText xml:space="preserve"> PAGEREF _Toc71586099 \h </w:instrText>
        </w:r>
        <w:r>
          <w:rPr>
            <w:noProof/>
            <w:webHidden/>
          </w:rPr>
        </w:r>
        <w:r>
          <w:rPr>
            <w:noProof/>
            <w:webHidden/>
          </w:rPr>
          <w:fldChar w:fldCharType="separate"/>
        </w:r>
        <w:r>
          <w:rPr>
            <w:noProof/>
            <w:webHidden/>
          </w:rPr>
          <w:t>13</w:t>
        </w:r>
        <w:r>
          <w:rPr>
            <w:noProof/>
            <w:webHidden/>
          </w:rPr>
          <w:fldChar w:fldCharType="end"/>
        </w:r>
      </w:hyperlink>
    </w:p>
    <w:p w14:paraId="5721E040" w14:textId="23F16B42"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00" w:history="1">
        <w:r w:rsidRPr="004777C7">
          <w:rPr>
            <w:rStyle w:val="Hyperlink"/>
            <w:noProof/>
          </w:rPr>
          <w:t>1.3.1 Series</w:t>
        </w:r>
        <w:r>
          <w:rPr>
            <w:noProof/>
            <w:webHidden/>
          </w:rPr>
          <w:tab/>
        </w:r>
        <w:r>
          <w:rPr>
            <w:noProof/>
            <w:webHidden/>
          </w:rPr>
          <w:fldChar w:fldCharType="begin"/>
        </w:r>
        <w:r>
          <w:rPr>
            <w:noProof/>
            <w:webHidden/>
          </w:rPr>
          <w:instrText xml:space="preserve"> PAGEREF _Toc71586100 \h </w:instrText>
        </w:r>
        <w:r>
          <w:rPr>
            <w:noProof/>
            <w:webHidden/>
          </w:rPr>
        </w:r>
        <w:r>
          <w:rPr>
            <w:noProof/>
            <w:webHidden/>
          </w:rPr>
          <w:fldChar w:fldCharType="separate"/>
        </w:r>
        <w:r>
          <w:rPr>
            <w:noProof/>
            <w:webHidden/>
          </w:rPr>
          <w:t>13</w:t>
        </w:r>
        <w:r>
          <w:rPr>
            <w:noProof/>
            <w:webHidden/>
          </w:rPr>
          <w:fldChar w:fldCharType="end"/>
        </w:r>
      </w:hyperlink>
    </w:p>
    <w:p w14:paraId="49A4E0E6" w14:textId="5662BC9A"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01" w:history="1">
        <w:r w:rsidRPr="004777C7">
          <w:rPr>
            <w:rStyle w:val="Hyperlink"/>
            <w:noProof/>
          </w:rPr>
          <w:t>1.3.2 DataFrame</w:t>
        </w:r>
        <w:r>
          <w:rPr>
            <w:noProof/>
            <w:webHidden/>
          </w:rPr>
          <w:tab/>
        </w:r>
        <w:r>
          <w:rPr>
            <w:noProof/>
            <w:webHidden/>
          </w:rPr>
          <w:fldChar w:fldCharType="begin"/>
        </w:r>
        <w:r>
          <w:rPr>
            <w:noProof/>
            <w:webHidden/>
          </w:rPr>
          <w:instrText xml:space="preserve"> PAGEREF _Toc71586101 \h </w:instrText>
        </w:r>
        <w:r>
          <w:rPr>
            <w:noProof/>
            <w:webHidden/>
          </w:rPr>
        </w:r>
        <w:r>
          <w:rPr>
            <w:noProof/>
            <w:webHidden/>
          </w:rPr>
          <w:fldChar w:fldCharType="separate"/>
        </w:r>
        <w:r>
          <w:rPr>
            <w:noProof/>
            <w:webHidden/>
          </w:rPr>
          <w:t>13</w:t>
        </w:r>
        <w:r>
          <w:rPr>
            <w:noProof/>
            <w:webHidden/>
          </w:rPr>
          <w:fldChar w:fldCharType="end"/>
        </w:r>
      </w:hyperlink>
    </w:p>
    <w:p w14:paraId="5554B5BD" w14:textId="57C9F57D"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02" w:history="1">
        <w:r w:rsidRPr="004777C7">
          <w:rPr>
            <w:rStyle w:val="Hyperlink"/>
            <w:noProof/>
          </w:rPr>
          <w:t>1.4 Matplotlib</w:t>
        </w:r>
        <w:r>
          <w:rPr>
            <w:noProof/>
            <w:webHidden/>
          </w:rPr>
          <w:tab/>
        </w:r>
        <w:r>
          <w:rPr>
            <w:noProof/>
            <w:webHidden/>
          </w:rPr>
          <w:fldChar w:fldCharType="begin"/>
        </w:r>
        <w:r>
          <w:rPr>
            <w:noProof/>
            <w:webHidden/>
          </w:rPr>
          <w:instrText xml:space="preserve"> PAGEREF _Toc71586102 \h </w:instrText>
        </w:r>
        <w:r>
          <w:rPr>
            <w:noProof/>
            <w:webHidden/>
          </w:rPr>
        </w:r>
        <w:r>
          <w:rPr>
            <w:noProof/>
            <w:webHidden/>
          </w:rPr>
          <w:fldChar w:fldCharType="separate"/>
        </w:r>
        <w:r>
          <w:rPr>
            <w:noProof/>
            <w:webHidden/>
          </w:rPr>
          <w:t>15</w:t>
        </w:r>
        <w:r>
          <w:rPr>
            <w:noProof/>
            <w:webHidden/>
          </w:rPr>
          <w:fldChar w:fldCharType="end"/>
        </w:r>
      </w:hyperlink>
    </w:p>
    <w:p w14:paraId="2DCCF9DD" w14:textId="1C75DB90"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03" w:history="1">
        <w:r w:rsidRPr="004777C7">
          <w:rPr>
            <w:rStyle w:val="Hyperlink"/>
            <w:noProof/>
          </w:rPr>
          <w:t>1.4.1 Lines and 2D functions</w:t>
        </w:r>
        <w:r>
          <w:rPr>
            <w:noProof/>
            <w:webHidden/>
          </w:rPr>
          <w:tab/>
        </w:r>
        <w:r>
          <w:rPr>
            <w:noProof/>
            <w:webHidden/>
          </w:rPr>
          <w:fldChar w:fldCharType="begin"/>
        </w:r>
        <w:r>
          <w:rPr>
            <w:noProof/>
            <w:webHidden/>
          </w:rPr>
          <w:instrText xml:space="preserve"> PAGEREF _Toc71586103 \h </w:instrText>
        </w:r>
        <w:r>
          <w:rPr>
            <w:noProof/>
            <w:webHidden/>
          </w:rPr>
        </w:r>
        <w:r>
          <w:rPr>
            <w:noProof/>
            <w:webHidden/>
          </w:rPr>
          <w:fldChar w:fldCharType="separate"/>
        </w:r>
        <w:r>
          <w:rPr>
            <w:noProof/>
            <w:webHidden/>
          </w:rPr>
          <w:t>15</w:t>
        </w:r>
        <w:r>
          <w:rPr>
            <w:noProof/>
            <w:webHidden/>
          </w:rPr>
          <w:fldChar w:fldCharType="end"/>
        </w:r>
      </w:hyperlink>
    </w:p>
    <w:p w14:paraId="2B9A63D6" w14:textId="2D65AB1E"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04" w:history="1">
        <w:r w:rsidRPr="004777C7">
          <w:rPr>
            <w:rStyle w:val="Hyperlink"/>
            <w:noProof/>
          </w:rPr>
          <w:t>1.4.2 Multiple plots on a figure</w:t>
        </w:r>
        <w:r>
          <w:rPr>
            <w:noProof/>
            <w:webHidden/>
          </w:rPr>
          <w:tab/>
        </w:r>
        <w:r>
          <w:rPr>
            <w:noProof/>
            <w:webHidden/>
          </w:rPr>
          <w:fldChar w:fldCharType="begin"/>
        </w:r>
        <w:r>
          <w:rPr>
            <w:noProof/>
            <w:webHidden/>
          </w:rPr>
          <w:instrText xml:space="preserve"> PAGEREF _Toc71586104 \h </w:instrText>
        </w:r>
        <w:r>
          <w:rPr>
            <w:noProof/>
            <w:webHidden/>
          </w:rPr>
        </w:r>
        <w:r>
          <w:rPr>
            <w:noProof/>
            <w:webHidden/>
          </w:rPr>
          <w:fldChar w:fldCharType="separate"/>
        </w:r>
        <w:r>
          <w:rPr>
            <w:noProof/>
            <w:webHidden/>
          </w:rPr>
          <w:t>16</w:t>
        </w:r>
        <w:r>
          <w:rPr>
            <w:noProof/>
            <w:webHidden/>
          </w:rPr>
          <w:fldChar w:fldCharType="end"/>
        </w:r>
      </w:hyperlink>
    </w:p>
    <w:p w14:paraId="5CF4C655" w14:textId="3B7F6F57"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05" w:history="1">
        <w:r w:rsidRPr="004777C7">
          <w:rPr>
            <w:rStyle w:val="Hyperlink"/>
            <w:noProof/>
          </w:rPr>
          <w:t>1.4.3</w:t>
        </w:r>
        <w:r w:rsidRPr="004777C7">
          <w:rPr>
            <w:rStyle w:val="Hyperlink"/>
            <w:noProof/>
            <w:lang w:eastAsia="hu-HU"/>
          </w:rPr>
          <w:t xml:space="preserve"> </w:t>
        </w:r>
        <w:r w:rsidRPr="004777C7">
          <w:rPr>
            <w:rStyle w:val="Hyperlink"/>
            <w:noProof/>
          </w:rPr>
          <w:t>Scatter plots, histograms and images</w:t>
        </w:r>
        <w:r>
          <w:rPr>
            <w:noProof/>
            <w:webHidden/>
          </w:rPr>
          <w:tab/>
        </w:r>
        <w:r>
          <w:rPr>
            <w:noProof/>
            <w:webHidden/>
          </w:rPr>
          <w:fldChar w:fldCharType="begin"/>
        </w:r>
        <w:r>
          <w:rPr>
            <w:noProof/>
            <w:webHidden/>
          </w:rPr>
          <w:instrText xml:space="preserve"> PAGEREF _Toc71586105 \h </w:instrText>
        </w:r>
        <w:r>
          <w:rPr>
            <w:noProof/>
            <w:webHidden/>
          </w:rPr>
        </w:r>
        <w:r>
          <w:rPr>
            <w:noProof/>
            <w:webHidden/>
          </w:rPr>
          <w:fldChar w:fldCharType="separate"/>
        </w:r>
        <w:r>
          <w:rPr>
            <w:noProof/>
            <w:webHidden/>
          </w:rPr>
          <w:t>17</w:t>
        </w:r>
        <w:r>
          <w:rPr>
            <w:noProof/>
            <w:webHidden/>
          </w:rPr>
          <w:fldChar w:fldCharType="end"/>
        </w:r>
      </w:hyperlink>
    </w:p>
    <w:p w14:paraId="3569908F" w14:textId="582B3914"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06" w:history="1">
        <w:r w:rsidRPr="004777C7">
          <w:rPr>
            <w:rStyle w:val="Hyperlink"/>
            <w:noProof/>
          </w:rPr>
          <w:t>1.4.4 Texts and Legends</w:t>
        </w:r>
        <w:r>
          <w:rPr>
            <w:noProof/>
            <w:webHidden/>
          </w:rPr>
          <w:tab/>
        </w:r>
        <w:r>
          <w:rPr>
            <w:noProof/>
            <w:webHidden/>
          </w:rPr>
          <w:fldChar w:fldCharType="begin"/>
        </w:r>
        <w:r>
          <w:rPr>
            <w:noProof/>
            <w:webHidden/>
          </w:rPr>
          <w:instrText xml:space="preserve"> PAGEREF _Toc71586106 \h </w:instrText>
        </w:r>
        <w:r>
          <w:rPr>
            <w:noProof/>
            <w:webHidden/>
          </w:rPr>
        </w:r>
        <w:r>
          <w:rPr>
            <w:noProof/>
            <w:webHidden/>
          </w:rPr>
          <w:fldChar w:fldCharType="separate"/>
        </w:r>
        <w:r>
          <w:rPr>
            <w:noProof/>
            <w:webHidden/>
          </w:rPr>
          <w:t>18</w:t>
        </w:r>
        <w:r>
          <w:rPr>
            <w:noProof/>
            <w:webHidden/>
          </w:rPr>
          <w:fldChar w:fldCharType="end"/>
        </w:r>
      </w:hyperlink>
    </w:p>
    <w:p w14:paraId="2DDB8415" w14:textId="68D12F8D"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07" w:history="1">
        <w:r w:rsidRPr="004777C7">
          <w:rPr>
            <w:rStyle w:val="Hyperlink"/>
            <w:noProof/>
          </w:rPr>
          <w:t>1.4.5 ...</w:t>
        </w:r>
        <w:r>
          <w:rPr>
            <w:noProof/>
            <w:webHidden/>
          </w:rPr>
          <w:tab/>
        </w:r>
        <w:r>
          <w:rPr>
            <w:noProof/>
            <w:webHidden/>
          </w:rPr>
          <w:fldChar w:fldCharType="begin"/>
        </w:r>
        <w:r>
          <w:rPr>
            <w:noProof/>
            <w:webHidden/>
          </w:rPr>
          <w:instrText xml:space="preserve"> PAGEREF _Toc71586107 \h </w:instrText>
        </w:r>
        <w:r>
          <w:rPr>
            <w:noProof/>
            <w:webHidden/>
          </w:rPr>
        </w:r>
        <w:r>
          <w:rPr>
            <w:noProof/>
            <w:webHidden/>
          </w:rPr>
          <w:fldChar w:fldCharType="separate"/>
        </w:r>
        <w:r>
          <w:rPr>
            <w:noProof/>
            <w:webHidden/>
          </w:rPr>
          <w:t>18</w:t>
        </w:r>
        <w:r>
          <w:rPr>
            <w:noProof/>
            <w:webHidden/>
          </w:rPr>
          <w:fldChar w:fldCharType="end"/>
        </w:r>
      </w:hyperlink>
    </w:p>
    <w:p w14:paraId="5966F411" w14:textId="61C07B37"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08" w:history="1">
        <w:r w:rsidRPr="004777C7">
          <w:rPr>
            <w:rStyle w:val="Hyperlink"/>
            <w:noProof/>
          </w:rPr>
          <w:t>1.5 Jupyter notebook</w:t>
        </w:r>
        <w:r>
          <w:rPr>
            <w:noProof/>
            <w:webHidden/>
          </w:rPr>
          <w:tab/>
        </w:r>
        <w:r>
          <w:rPr>
            <w:noProof/>
            <w:webHidden/>
          </w:rPr>
          <w:fldChar w:fldCharType="begin"/>
        </w:r>
        <w:r>
          <w:rPr>
            <w:noProof/>
            <w:webHidden/>
          </w:rPr>
          <w:instrText xml:space="preserve"> PAGEREF _Toc71586108 \h </w:instrText>
        </w:r>
        <w:r>
          <w:rPr>
            <w:noProof/>
            <w:webHidden/>
          </w:rPr>
        </w:r>
        <w:r>
          <w:rPr>
            <w:noProof/>
            <w:webHidden/>
          </w:rPr>
          <w:fldChar w:fldCharType="separate"/>
        </w:r>
        <w:r>
          <w:rPr>
            <w:noProof/>
            <w:webHidden/>
          </w:rPr>
          <w:t>18</w:t>
        </w:r>
        <w:r>
          <w:rPr>
            <w:noProof/>
            <w:webHidden/>
          </w:rPr>
          <w:fldChar w:fldCharType="end"/>
        </w:r>
      </w:hyperlink>
    </w:p>
    <w:p w14:paraId="5DAE133B" w14:textId="2436537C"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09" w:history="1">
        <w:r w:rsidRPr="004777C7">
          <w:rPr>
            <w:rStyle w:val="Hyperlink"/>
            <w:noProof/>
          </w:rPr>
          <w:t>1.6 R</w:t>
        </w:r>
        <w:r>
          <w:rPr>
            <w:noProof/>
            <w:webHidden/>
          </w:rPr>
          <w:tab/>
        </w:r>
        <w:r>
          <w:rPr>
            <w:noProof/>
            <w:webHidden/>
          </w:rPr>
          <w:fldChar w:fldCharType="begin"/>
        </w:r>
        <w:r>
          <w:rPr>
            <w:noProof/>
            <w:webHidden/>
          </w:rPr>
          <w:instrText xml:space="preserve"> PAGEREF _Toc71586109 \h </w:instrText>
        </w:r>
        <w:r>
          <w:rPr>
            <w:noProof/>
            <w:webHidden/>
          </w:rPr>
        </w:r>
        <w:r>
          <w:rPr>
            <w:noProof/>
            <w:webHidden/>
          </w:rPr>
          <w:fldChar w:fldCharType="separate"/>
        </w:r>
        <w:r>
          <w:rPr>
            <w:noProof/>
            <w:webHidden/>
          </w:rPr>
          <w:t>19</w:t>
        </w:r>
        <w:r>
          <w:rPr>
            <w:noProof/>
            <w:webHidden/>
          </w:rPr>
          <w:fldChar w:fldCharType="end"/>
        </w:r>
      </w:hyperlink>
    </w:p>
    <w:p w14:paraId="7A249D37" w14:textId="4142BB7E"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10" w:history="1">
        <w:r w:rsidRPr="004777C7">
          <w:rPr>
            <w:rStyle w:val="Hyperlink"/>
            <w:noProof/>
          </w:rPr>
          <w:t>1.6.1 Attributes, Basic types, NA and NaN</w:t>
        </w:r>
        <w:r>
          <w:rPr>
            <w:noProof/>
            <w:webHidden/>
          </w:rPr>
          <w:tab/>
        </w:r>
        <w:r>
          <w:rPr>
            <w:noProof/>
            <w:webHidden/>
          </w:rPr>
          <w:fldChar w:fldCharType="begin"/>
        </w:r>
        <w:r>
          <w:rPr>
            <w:noProof/>
            <w:webHidden/>
          </w:rPr>
          <w:instrText xml:space="preserve"> PAGEREF _Toc71586110 \h </w:instrText>
        </w:r>
        <w:r>
          <w:rPr>
            <w:noProof/>
            <w:webHidden/>
          </w:rPr>
        </w:r>
        <w:r>
          <w:rPr>
            <w:noProof/>
            <w:webHidden/>
          </w:rPr>
          <w:fldChar w:fldCharType="separate"/>
        </w:r>
        <w:r>
          <w:rPr>
            <w:noProof/>
            <w:webHidden/>
          </w:rPr>
          <w:t>19</w:t>
        </w:r>
        <w:r>
          <w:rPr>
            <w:noProof/>
            <w:webHidden/>
          </w:rPr>
          <w:fldChar w:fldCharType="end"/>
        </w:r>
      </w:hyperlink>
    </w:p>
    <w:p w14:paraId="69B03E90" w14:textId="75539C21"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11" w:history="1">
        <w:r w:rsidRPr="004777C7">
          <w:rPr>
            <w:rStyle w:val="Hyperlink"/>
            <w:noProof/>
          </w:rPr>
          <w:t>1.6.2 Complex types</w:t>
        </w:r>
        <w:r>
          <w:rPr>
            <w:noProof/>
            <w:webHidden/>
          </w:rPr>
          <w:tab/>
        </w:r>
        <w:r>
          <w:rPr>
            <w:noProof/>
            <w:webHidden/>
          </w:rPr>
          <w:fldChar w:fldCharType="begin"/>
        </w:r>
        <w:r>
          <w:rPr>
            <w:noProof/>
            <w:webHidden/>
          </w:rPr>
          <w:instrText xml:space="preserve"> PAGEREF _Toc71586111 \h </w:instrText>
        </w:r>
        <w:r>
          <w:rPr>
            <w:noProof/>
            <w:webHidden/>
          </w:rPr>
        </w:r>
        <w:r>
          <w:rPr>
            <w:noProof/>
            <w:webHidden/>
          </w:rPr>
          <w:fldChar w:fldCharType="separate"/>
        </w:r>
        <w:r>
          <w:rPr>
            <w:noProof/>
            <w:webHidden/>
          </w:rPr>
          <w:t>19</w:t>
        </w:r>
        <w:r>
          <w:rPr>
            <w:noProof/>
            <w:webHidden/>
          </w:rPr>
          <w:fldChar w:fldCharType="end"/>
        </w:r>
      </w:hyperlink>
    </w:p>
    <w:p w14:paraId="295D169F" w14:textId="56E7C3E2"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12" w:history="1">
        <w:r w:rsidRPr="004777C7">
          <w:rPr>
            <w:rStyle w:val="Hyperlink"/>
            <w:noProof/>
          </w:rPr>
          <w:t>1.6.3 Subsetting, indexing</w:t>
        </w:r>
        <w:r>
          <w:rPr>
            <w:noProof/>
            <w:webHidden/>
          </w:rPr>
          <w:tab/>
        </w:r>
        <w:r>
          <w:rPr>
            <w:noProof/>
            <w:webHidden/>
          </w:rPr>
          <w:fldChar w:fldCharType="begin"/>
        </w:r>
        <w:r>
          <w:rPr>
            <w:noProof/>
            <w:webHidden/>
          </w:rPr>
          <w:instrText xml:space="preserve"> PAGEREF _Toc71586112 \h </w:instrText>
        </w:r>
        <w:r>
          <w:rPr>
            <w:noProof/>
            <w:webHidden/>
          </w:rPr>
        </w:r>
        <w:r>
          <w:rPr>
            <w:noProof/>
            <w:webHidden/>
          </w:rPr>
          <w:fldChar w:fldCharType="separate"/>
        </w:r>
        <w:r>
          <w:rPr>
            <w:noProof/>
            <w:webHidden/>
          </w:rPr>
          <w:t>21</w:t>
        </w:r>
        <w:r>
          <w:rPr>
            <w:noProof/>
            <w:webHidden/>
          </w:rPr>
          <w:fldChar w:fldCharType="end"/>
        </w:r>
      </w:hyperlink>
    </w:p>
    <w:p w14:paraId="73399259" w14:textId="502B7E50"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13" w:history="1">
        <w:r w:rsidRPr="004777C7">
          <w:rPr>
            <w:rStyle w:val="Hyperlink"/>
            <w:noProof/>
          </w:rPr>
          <w:t>1.6.4 Date &amp; time</w:t>
        </w:r>
        <w:r>
          <w:rPr>
            <w:noProof/>
            <w:webHidden/>
          </w:rPr>
          <w:tab/>
        </w:r>
        <w:r>
          <w:rPr>
            <w:noProof/>
            <w:webHidden/>
          </w:rPr>
          <w:fldChar w:fldCharType="begin"/>
        </w:r>
        <w:r>
          <w:rPr>
            <w:noProof/>
            <w:webHidden/>
          </w:rPr>
          <w:instrText xml:space="preserve"> PAGEREF _Toc71586113 \h </w:instrText>
        </w:r>
        <w:r>
          <w:rPr>
            <w:noProof/>
            <w:webHidden/>
          </w:rPr>
        </w:r>
        <w:r>
          <w:rPr>
            <w:noProof/>
            <w:webHidden/>
          </w:rPr>
          <w:fldChar w:fldCharType="separate"/>
        </w:r>
        <w:r>
          <w:rPr>
            <w:noProof/>
            <w:webHidden/>
          </w:rPr>
          <w:t>22</w:t>
        </w:r>
        <w:r>
          <w:rPr>
            <w:noProof/>
            <w:webHidden/>
          </w:rPr>
          <w:fldChar w:fldCharType="end"/>
        </w:r>
      </w:hyperlink>
    </w:p>
    <w:p w14:paraId="02B05034" w14:textId="39E44BE7"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14" w:history="1">
        <w:r w:rsidRPr="004777C7">
          <w:rPr>
            <w:rStyle w:val="Hyperlink"/>
            <w:noProof/>
          </w:rPr>
          <w:t>1.6.5 Reading data, Files</w:t>
        </w:r>
        <w:r>
          <w:rPr>
            <w:noProof/>
            <w:webHidden/>
          </w:rPr>
          <w:tab/>
        </w:r>
        <w:r>
          <w:rPr>
            <w:noProof/>
            <w:webHidden/>
          </w:rPr>
          <w:fldChar w:fldCharType="begin"/>
        </w:r>
        <w:r>
          <w:rPr>
            <w:noProof/>
            <w:webHidden/>
          </w:rPr>
          <w:instrText xml:space="preserve"> PAGEREF _Toc71586114 \h </w:instrText>
        </w:r>
        <w:r>
          <w:rPr>
            <w:noProof/>
            <w:webHidden/>
          </w:rPr>
        </w:r>
        <w:r>
          <w:rPr>
            <w:noProof/>
            <w:webHidden/>
          </w:rPr>
          <w:fldChar w:fldCharType="separate"/>
        </w:r>
        <w:r>
          <w:rPr>
            <w:noProof/>
            <w:webHidden/>
          </w:rPr>
          <w:t>23</w:t>
        </w:r>
        <w:r>
          <w:rPr>
            <w:noProof/>
            <w:webHidden/>
          </w:rPr>
          <w:fldChar w:fldCharType="end"/>
        </w:r>
      </w:hyperlink>
    </w:p>
    <w:p w14:paraId="410195B6" w14:textId="199E3F93"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15" w:history="1">
        <w:r w:rsidRPr="004777C7">
          <w:rPr>
            <w:rStyle w:val="Hyperlink"/>
            <w:noProof/>
          </w:rPr>
          <w:t>1.6.6 Control structures</w:t>
        </w:r>
        <w:r>
          <w:rPr>
            <w:noProof/>
            <w:webHidden/>
          </w:rPr>
          <w:tab/>
        </w:r>
        <w:r>
          <w:rPr>
            <w:noProof/>
            <w:webHidden/>
          </w:rPr>
          <w:fldChar w:fldCharType="begin"/>
        </w:r>
        <w:r>
          <w:rPr>
            <w:noProof/>
            <w:webHidden/>
          </w:rPr>
          <w:instrText xml:space="preserve"> PAGEREF _Toc71586115 \h </w:instrText>
        </w:r>
        <w:r>
          <w:rPr>
            <w:noProof/>
            <w:webHidden/>
          </w:rPr>
        </w:r>
        <w:r>
          <w:rPr>
            <w:noProof/>
            <w:webHidden/>
          </w:rPr>
          <w:fldChar w:fldCharType="separate"/>
        </w:r>
        <w:r>
          <w:rPr>
            <w:noProof/>
            <w:webHidden/>
          </w:rPr>
          <w:t>23</w:t>
        </w:r>
        <w:r>
          <w:rPr>
            <w:noProof/>
            <w:webHidden/>
          </w:rPr>
          <w:fldChar w:fldCharType="end"/>
        </w:r>
      </w:hyperlink>
    </w:p>
    <w:p w14:paraId="74D93125" w14:textId="47F2B724"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16" w:history="1">
        <w:r w:rsidRPr="004777C7">
          <w:rPr>
            <w:rStyle w:val="Hyperlink"/>
            <w:noProof/>
          </w:rPr>
          <w:t>1.6.7 Functions</w:t>
        </w:r>
        <w:r>
          <w:rPr>
            <w:noProof/>
            <w:webHidden/>
          </w:rPr>
          <w:tab/>
        </w:r>
        <w:r>
          <w:rPr>
            <w:noProof/>
            <w:webHidden/>
          </w:rPr>
          <w:fldChar w:fldCharType="begin"/>
        </w:r>
        <w:r>
          <w:rPr>
            <w:noProof/>
            <w:webHidden/>
          </w:rPr>
          <w:instrText xml:space="preserve"> PAGEREF _Toc71586116 \h </w:instrText>
        </w:r>
        <w:r>
          <w:rPr>
            <w:noProof/>
            <w:webHidden/>
          </w:rPr>
        </w:r>
        <w:r>
          <w:rPr>
            <w:noProof/>
            <w:webHidden/>
          </w:rPr>
          <w:fldChar w:fldCharType="separate"/>
        </w:r>
        <w:r>
          <w:rPr>
            <w:noProof/>
            <w:webHidden/>
          </w:rPr>
          <w:t>24</w:t>
        </w:r>
        <w:r>
          <w:rPr>
            <w:noProof/>
            <w:webHidden/>
          </w:rPr>
          <w:fldChar w:fldCharType="end"/>
        </w:r>
      </w:hyperlink>
    </w:p>
    <w:p w14:paraId="4B3F5AF7" w14:textId="18BF266D"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17" w:history="1">
        <w:r w:rsidRPr="004777C7">
          <w:rPr>
            <w:rStyle w:val="Hyperlink"/>
            <w:noProof/>
          </w:rPr>
          <w:t>1.6.8 Loop functions (apply-s)</w:t>
        </w:r>
        <w:r>
          <w:rPr>
            <w:noProof/>
            <w:webHidden/>
          </w:rPr>
          <w:tab/>
        </w:r>
        <w:r>
          <w:rPr>
            <w:noProof/>
            <w:webHidden/>
          </w:rPr>
          <w:fldChar w:fldCharType="begin"/>
        </w:r>
        <w:r>
          <w:rPr>
            <w:noProof/>
            <w:webHidden/>
          </w:rPr>
          <w:instrText xml:space="preserve"> PAGEREF _Toc71586117 \h </w:instrText>
        </w:r>
        <w:r>
          <w:rPr>
            <w:noProof/>
            <w:webHidden/>
          </w:rPr>
        </w:r>
        <w:r>
          <w:rPr>
            <w:noProof/>
            <w:webHidden/>
          </w:rPr>
          <w:fldChar w:fldCharType="separate"/>
        </w:r>
        <w:r>
          <w:rPr>
            <w:noProof/>
            <w:webHidden/>
          </w:rPr>
          <w:t>24</w:t>
        </w:r>
        <w:r>
          <w:rPr>
            <w:noProof/>
            <w:webHidden/>
          </w:rPr>
          <w:fldChar w:fldCharType="end"/>
        </w:r>
      </w:hyperlink>
    </w:p>
    <w:p w14:paraId="58919FC1" w14:textId="42C9E515"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18" w:history="1">
        <w:r w:rsidRPr="004777C7">
          <w:rPr>
            <w:rStyle w:val="Hyperlink"/>
            <w:noProof/>
          </w:rPr>
          <w:t>1.6.9 Statistics</w:t>
        </w:r>
        <w:r>
          <w:rPr>
            <w:noProof/>
            <w:webHidden/>
          </w:rPr>
          <w:tab/>
        </w:r>
        <w:r>
          <w:rPr>
            <w:noProof/>
            <w:webHidden/>
          </w:rPr>
          <w:fldChar w:fldCharType="begin"/>
        </w:r>
        <w:r>
          <w:rPr>
            <w:noProof/>
            <w:webHidden/>
          </w:rPr>
          <w:instrText xml:space="preserve"> PAGEREF _Toc71586118 \h </w:instrText>
        </w:r>
        <w:r>
          <w:rPr>
            <w:noProof/>
            <w:webHidden/>
          </w:rPr>
        </w:r>
        <w:r>
          <w:rPr>
            <w:noProof/>
            <w:webHidden/>
          </w:rPr>
          <w:fldChar w:fldCharType="separate"/>
        </w:r>
        <w:r>
          <w:rPr>
            <w:noProof/>
            <w:webHidden/>
          </w:rPr>
          <w:t>25</w:t>
        </w:r>
        <w:r>
          <w:rPr>
            <w:noProof/>
            <w:webHidden/>
          </w:rPr>
          <w:fldChar w:fldCharType="end"/>
        </w:r>
      </w:hyperlink>
    </w:p>
    <w:p w14:paraId="65AA89C6" w14:textId="26391F75"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19" w:history="1">
        <w:r w:rsidRPr="004777C7">
          <w:rPr>
            <w:rStyle w:val="Hyperlink"/>
            <w:noProof/>
          </w:rPr>
          <w:t>1.6.10 Misc</w:t>
        </w:r>
        <w:r>
          <w:rPr>
            <w:noProof/>
            <w:webHidden/>
          </w:rPr>
          <w:tab/>
        </w:r>
        <w:r>
          <w:rPr>
            <w:noProof/>
            <w:webHidden/>
          </w:rPr>
          <w:fldChar w:fldCharType="begin"/>
        </w:r>
        <w:r>
          <w:rPr>
            <w:noProof/>
            <w:webHidden/>
          </w:rPr>
          <w:instrText xml:space="preserve"> PAGEREF _Toc71586119 \h </w:instrText>
        </w:r>
        <w:r>
          <w:rPr>
            <w:noProof/>
            <w:webHidden/>
          </w:rPr>
        </w:r>
        <w:r>
          <w:rPr>
            <w:noProof/>
            <w:webHidden/>
          </w:rPr>
          <w:fldChar w:fldCharType="separate"/>
        </w:r>
        <w:r>
          <w:rPr>
            <w:noProof/>
            <w:webHidden/>
          </w:rPr>
          <w:t>25</w:t>
        </w:r>
        <w:r>
          <w:rPr>
            <w:noProof/>
            <w:webHidden/>
          </w:rPr>
          <w:fldChar w:fldCharType="end"/>
        </w:r>
      </w:hyperlink>
    </w:p>
    <w:p w14:paraId="5A7468E3" w14:textId="651EFF94"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20" w:history="1">
        <w:r w:rsidRPr="004777C7">
          <w:rPr>
            <w:rStyle w:val="Hyperlink"/>
            <w:noProof/>
          </w:rPr>
          <w:t>1.7 SQL (Microsoft Server SQL)</w:t>
        </w:r>
        <w:r>
          <w:rPr>
            <w:noProof/>
            <w:webHidden/>
          </w:rPr>
          <w:tab/>
        </w:r>
        <w:r>
          <w:rPr>
            <w:noProof/>
            <w:webHidden/>
          </w:rPr>
          <w:fldChar w:fldCharType="begin"/>
        </w:r>
        <w:r>
          <w:rPr>
            <w:noProof/>
            <w:webHidden/>
          </w:rPr>
          <w:instrText xml:space="preserve"> PAGEREF _Toc71586120 \h </w:instrText>
        </w:r>
        <w:r>
          <w:rPr>
            <w:noProof/>
            <w:webHidden/>
          </w:rPr>
        </w:r>
        <w:r>
          <w:rPr>
            <w:noProof/>
            <w:webHidden/>
          </w:rPr>
          <w:fldChar w:fldCharType="separate"/>
        </w:r>
        <w:r>
          <w:rPr>
            <w:noProof/>
            <w:webHidden/>
          </w:rPr>
          <w:t>26</w:t>
        </w:r>
        <w:r>
          <w:rPr>
            <w:noProof/>
            <w:webHidden/>
          </w:rPr>
          <w:fldChar w:fldCharType="end"/>
        </w:r>
      </w:hyperlink>
    </w:p>
    <w:p w14:paraId="3EE8C540" w14:textId="6B304D00"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21" w:history="1">
        <w:r w:rsidRPr="004777C7">
          <w:rPr>
            <w:rStyle w:val="Hyperlink"/>
            <w:noProof/>
          </w:rPr>
          <w:t>1.7.1 Data types</w:t>
        </w:r>
        <w:r>
          <w:rPr>
            <w:noProof/>
            <w:webHidden/>
          </w:rPr>
          <w:tab/>
        </w:r>
        <w:r>
          <w:rPr>
            <w:noProof/>
            <w:webHidden/>
          </w:rPr>
          <w:fldChar w:fldCharType="begin"/>
        </w:r>
        <w:r>
          <w:rPr>
            <w:noProof/>
            <w:webHidden/>
          </w:rPr>
          <w:instrText xml:space="preserve"> PAGEREF _Toc71586121 \h </w:instrText>
        </w:r>
        <w:r>
          <w:rPr>
            <w:noProof/>
            <w:webHidden/>
          </w:rPr>
        </w:r>
        <w:r>
          <w:rPr>
            <w:noProof/>
            <w:webHidden/>
          </w:rPr>
          <w:fldChar w:fldCharType="separate"/>
        </w:r>
        <w:r>
          <w:rPr>
            <w:noProof/>
            <w:webHidden/>
          </w:rPr>
          <w:t>27</w:t>
        </w:r>
        <w:r>
          <w:rPr>
            <w:noProof/>
            <w:webHidden/>
          </w:rPr>
          <w:fldChar w:fldCharType="end"/>
        </w:r>
      </w:hyperlink>
    </w:p>
    <w:p w14:paraId="02E3FA9A" w14:textId="6274BDDC"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22" w:history="1">
        <w:r w:rsidRPr="004777C7">
          <w:rPr>
            <w:rStyle w:val="Hyperlink"/>
            <w:noProof/>
          </w:rPr>
          <w:t>1.7.2 Create and alter schemes</w:t>
        </w:r>
        <w:r>
          <w:rPr>
            <w:noProof/>
            <w:webHidden/>
          </w:rPr>
          <w:tab/>
        </w:r>
        <w:r>
          <w:rPr>
            <w:noProof/>
            <w:webHidden/>
          </w:rPr>
          <w:fldChar w:fldCharType="begin"/>
        </w:r>
        <w:r>
          <w:rPr>
            <w:noProof/>
            <w:webHidden/>
          </w:rPr>
          <w:instrText xml:space="preserve"> PAGEREF _Toc71586122 \h </w:instrText>
        </w:r>
        <w:r>
          <w:rPr>
            <w:noProof/>
            <w:webHidden/>
          </w:rPr>
        </w:r>
        <w:r>
          <w:rPr>
            <w:noProof/>
            <w:webHidden/>
          </w:rPr>
          <w:fldChar w:fldCharType="separate"/>
        </w:r>
        <w:r>
          <w:rPr>
            <w:noProof/>
            <w:webHidden/>
          </w:rPr>
          <w:t>27</w:t>
        </w:r>
        <w:r>
          <w:rPr>
            <w:noProof/>
            <w:webHidden/>
          </w:rPr>
          <w:fldChar w:fldCharType="end"/>
        </w:r>
      </w:hyperlink>
    </w:p>
    <w:p w14:paraId="7F118AF5" w14:textId="6860DCFB"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23" w:history="1">
        <w:r w:rsidRPr="004777C7">
          <w:rPr>
            <w:rStyle w:val="Hyperlink"/>
            <w:noProof/>
          </w:rPr>
          <w:t>1.7.3 Insert rows into table</w:t>
        </w:r>
        <w:r>
          <w:rPr>
            <w:noProof/>
            <w:webHidden/>
          </w:rPr>
          <w:tab/>
        </w:r>
        <w:r>
          <w:rPr>
            <w:noProof/>
            <w:webHidden/>
          </w:rPr>
          <w:fldChar w:fldCharType="begin"/>
        </w:r>
        <w:r>
          <w:rPr>
            <w:noProof/>
            <w:webHidden/>
          </w:rPr>
          <w:instrText xml:space="preserve"> PAGEREF _Toc71586123 \h </w:instrText>
        </w:r>
        <w:r>
          <w:rPr>
            <w:noProof/>
            <w:webHidden/>
          </w:rPr>
        </w:r>
        <w:r>
          <w:rPr>
            <w:noProof/>
            <w:webHidden/>
          </w:rPr>
          <w:fldChar w:fldCharType="separate"/>
        </w:r>
        <w:r>
          <w:rPr>
            <w:noProof/>
            <w:webHidden/>
          </w:rPr>
          <w:t>27</w:t>
        </w:r>
        <w:r>
          <w:rPr>
            <w:noProof/>
            <w:webHidden/>
          </w:rPr>
          <w:fldChar w:fldCharType="end"/>
        </w:r>
      </w:hyperlink>
    </w:p>
    <w:p w14:paraId="5F0CCEDE" w14:textId="1C747628"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24" w:history="1">
        <w:r w:rsidRPr="004777C7">
          <w:rPr>
            <w:rStyle w:val="Hyperlink"/>
            <w:noProof/>
          </w:rPr>
          <w:t>1.7.4 Delete rows from table</w:t>
        </w:r>
        <w:r>
          <w:rPr>
            <w:noProof/>
            <w:webHidden/>
          </w:rPr>
          <w:tab/>
        </w:r>
        <w:r>
          <w:rPr>
            <w:noProof/>
            <w:webHidden/>
          </w:rPr>
          <w:fldChar w:fldCharType="begin"/>
        </w:r>
        <w:r>
          <w:rPr>
            <w:noProof/>
            <w:webHidden/>
          </w:rPr>
          <w:instrText xml:space="preserve"> PAGEREF _Toc71586124 \h </w:instrText>
        </w:r>
        <w:r>
          <w:rPr>
            <w:noProof/>
            <w:webHidden/>
          </w:rPr>
        </w:r>
        <w:r>
          <w:rPr>
            <w:noProof/>
            <w:webHidden/>
          </w:rPr>
          <w:fldChar w:fldCharType="separate"/>
        </w:r>
        <w:r>
          <w:rPr>
            <w:noProof/>
            <w:webHidden/>
          </w:rPr>
          <w:t>28</w:t>
        </w:r>
        <w:r>
          <w:rPr>
            <w:noProof/>
            <w:webHidden/>
          </w:rPr>
          <w:fldChar w:fldCharType="end"/>
        </w:r>
      </w:hyperlink>
    </w:p>
    <w:p w14:paraId="096900C8" w14:textId="25BD1448"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25" w:history="1">
        <w:r w:rsidRPr="004777C7">
          <w:rPr>
            <w:rStyle w:val="Hyperlink"/>
            <w:noProof/>
          </w:rPr>
          <w:t>1.7.5 Queries</w:t>
        </w:r>
        <w:r>
          <w:rPr>
            <w:noProof/>
            <w:webHidden/>
          </w:rPr>
          <w:tab/>
        </w:r>
        <w:r>
          <w:rPr>
            <w:noProof/>
            <w:webHidden/>
          </w:rPr>
          <w:fldChar w:fldCharType="begin"/>
        </w:r>
        <w:r>
          <w:rPr>
            <w:noProof/>
            <w:webHidden/>
          </w:rPr>
          <w:instrText xml:space="preserve"> PAGEREF _Toc71586125 \h </w:instrText>
        </w:r>
        <w:r>
          <w:rPr>
            <w:noProof/>
            <w:webHidden/>
          </w:rPr>
        </w:r>
        <w:r>
          <w:rPr>
            <w:noProof/>
            <w:webHidden/>
          </w:rPr>
          <w:fldChar w:fldCharType="separate"/>
        </w:r>
        <w:r>
          <w:rPr>
            <w:noProof/>
            <w:webHidden/>
          </w:rPr>
          <w:t>28</w:t>
        </w:r>
        <w:r>
          <w:rPr>
            <w:noProof/>
            <w:webHidden/>
          </w:rPr>
          <w:fldChar w:fldCharType="end"/>
        </w:r>
      </w:hyperlink>
    </w:p>
    <w:p w14:paraId="1C4F9BE0" w14:textId="444A5164"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26" w:history="1">
        <w:r w:rsidRPr="004777C7">
          <w:rPr>
            <w:rStyle w:val="Hyperlink"/>
            <w:noProof/>
          </w:rPr>
          <w:t>1.7.6 Joins</w:t>
        </w:r>
        <w:r>
          <w:rPr>
            <w:noProof/>
            <w:webHidden/>
          </w:rPr>
          <w:tab/>
        </w:r>
        <w:r>
          <w:rPr>
            <w:noProof/>
            <w:webHidden/>
          </w:rPr>
          <w:fldChar w:fldCharType="begin"/>
        </w:r>
        <w:r>
          <w:rPr>
            <w:noProof/>
            <w:webHidden/>
          </w:rPr>
          <w:instrText xml:space="preserve"> PAGEREF _Toc71586126 \h </w:instrText>
        </w:r>
        <w:r>
          <w:rPr>
            <w:noProof/>
            <w:webHidden/>
          </w:rPr>
        </w:r>
        <w:r>
          <w:rPr>
            <w:noProof/>
            <w:webHidden/>
          </w:rPr>
          <w:fldChar w:fldCharType="separate"/>
        </w:r>
        <w:r>
          <w:rPr>
            <w:noProof/>
            <w:webHidden/>
          </w:rPr>
          <w:t>28</w:t>
        </w:r>
        <w:r>
          <w:rPr>
            <w:noProof/>
            <w:webHidden/>
          </w:rPr>
          <w:fldChar w:fldCharType="end"/>
        </w:r>
      </w:hyperlink>
    </w:p>
    <w:p w14:paraId="351BA217" w14:textId="7CEAF9D2"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27" w:history="1">
        <w:r w:rsidRPr="004777C7">
          <w:rPr>
            <w:rStyle w:val="Hyperlink"/>
            <w:noProof/>
          </w:rPr>
          <w:t>1.7.7 Data types</w:t>
        </w:r>
        <w:r>
          <w:rPr>
            <w:noProof/>
            <w:webHidden/>
          </w:rPr>
          <w:tab/>
        </w:r>
        <w:r>
          <w:rPr>
            <w:noProof/>
            <w:webHidden/>
          </w:rPr>
          <w:fldChar w:fldCharType="begin"/>
        </w:r>
        <w:r>
          <w:rPr>
            <w:noProof/>
            <w:webHidden/>
          </w:rPr>
          <w:instrText xml:space="preserve"> PAGEREF _Toc71586127 \h </w:instrText>
        </w:r>
        <w:r>
          <w:rPr>
            <w:noProof/>
            <w:webHidden/>
          </w:rPr>
        </w:r>
        <w:r>
          <w:rPr>
            <w:noProof/>
            <w:webHidden/>
          </w:rPr>
          <w:fldChar w:fldCharType="separate"/>
        </w:r>
        <w:r>
          <w:rPr>
            <w:noProof/>
            <w:webHidden/>
          </w:rPr>
          <w:t>28</w:t>
        </w:r>
        <w:r>
          <w:rPr>
            <w:noProof/>
            <w:webHidden/>
          </w:rPr>
          <w:fldChar w:fldCharType="end"/>
        </w:r>
      </w:hyperlink>
    </w:p>
    <w:p w14:paraId="00260B4D" w14:textId="23535DA2"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28" w:history="1">
        <w:r w:rsidRPr="004777C7">
          <w:rPr>
            <w:rStyle w:val="Hyperlink"/>
            <w:noProof/>
          </w:rPr>
          <w:t>1.7.8 Data types</w:t>
        </w:r>
        <w:r>
          <w:rPr>
            <w:noProof/>
            <w:webHidden/>
          </w:rPr>
          <w:tab/>
        </w:r>
        <w:r>
          <w:rPr>
            <w:noProof/>
            <w:webHidden/>
          </w:rPr>
          <w:fldChar w:fldCharType="begin"/>
        </w:r>
        <w:r>
          <w:rPr>
            <w:noProof/>
            <w:webHidden/>
          </w:rPr>
          <w:instrText xml:space="preserve"> PAGEREF _Toc71586128 \h </w:instrText>
        </w:r>
        <w:r>
          <w:rPr>
            <w:noProof/>
            <w:webHidden/>
          </w:rPr>
        </w:r>
        <w:r>
          <w:rPr>
            <w:noProof/>
            <w:webHidden/>
          </w:rPr>
          <w:fldChar w:fldCharType="separate"/>
        </w:r>
        <w:r>
          <w:rPr>
            <w:noProof/>
            <w:webHidden/>
          </w:rPr>
          <w:t>28</w:t>
        </w:r>
        <w:r>
          <w:rPr>
            <w:noProof/>
            <w:webHidden/>
          </w:rPr>
          <w:fldChar w:fldCharType="end"/>
        </w:r>
      </w:hyperlink>
    </w:p>
    <w:p w14:paraId="4E8C2C43" w14:textId="0373C3C7"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29" w:history="1">
        <w:r w:rsidRPr="004777C7">
          <w:rPr>
            <w:rStyle w:val="Hyperlink"/>
            <w:noProof/>
          </w:rPr>
          <w:t>1.8 Docker</w:t>
        </w:r>
        <w:r>
          <w:rPr>
            <w:noProof/>
            <w:webHidden/>
          </w:rPr>
          <w:tab/>
        </w:r>
        <w:r>
          <w:rPr>
            <w:noProof/>
            <w:webHidden/>
          </w:rPr>
          <w:fldChar w:fldCharType="begin"/>
        </w:r>
        <w:r>
          <w:rPr>
            <w:noProof/>
            <w:webHidden/>
          </w:rPr>
          <w:instrText xml:space="preserve"> PAGEREF _Toc71586129 \h </w:instrText>
        </w:r>
        <w:r>
          <w:rPr>
            <w:noProof/>
            <w:webHidden/>
          </w:rPr>
        </w:r>
        <w:r>
          <w:rPr>
            <w:noProof/>
            <w:webHidden/>
          </w:rPr>
          <w:fldChar w:fldCharType="separate"/>
        </w:r>
        <w:r>
          <w:rPr>
            <w:noProof/>
            <w:webHidden/>
          </w:rPr>
          <w:t>28</w:t>
        </w:r>
        <w:r>
          <w:rPr>
            <w:noProof/>
            <w:webHidden/>
          </w:rPr>
          <w:fldChar w:fldCharType="end"/>
        </w:r>
      </w:hyperlink>
    </w:p>
    <w:p w14:paraId="728AF562" w14:textId="091CA122"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30" w:history="1">
        <w:r w:rsidRPr="004777C7">
          <w:rPr>
            <w:rStyle w:val="Hyperlink"/>
            <w:noProof/>
          </w:rPr>
          <w:t>1.8.1 Container manipulation</w:t>
        </w:r>
        <w:r>
          <w:rPr>
            <w:noProof/>
            <w:webHidden/>
          </w:rPr>
          <w:tab/>
        </w:r>
        <w:r>
          <w:rPr>
            <w:noProof/>
            <w:webHidden/>
          </w:rPr>
          <w:fldChar w:fldCharType="begin"/>
        </w:r>
        <w:r>
          <w:rPr>
            <w:noProof/>
            <w:webHidden/>
          </w:rPr>
          <w:instrText xml:space="preserve"> PAGEREF _Toc71586130 \h </w:instrText>
        </w:r>
        <w:r>
          <w:rPr>
            <w:noProof/>
            <w:webHidden/>
          </w:rPr>
        </w:r>
        <w:r>
          <w:rPr>
            <w:noProof/>
            <w:webHidden/>
          </w:rPr>
          <w:fldChar w:fldCharType="separate"/>
        </w:r>
        <w:r>
          <w:rPr>
            <w:noProof/>
            <w:webHidden/>
          </w:rPr>
          <w:t>28</w:t>
        </w:r>
        <w:r>
          <w:rPr>
            <w:noProof/>
            <w:webHidden/>
          </w:rPr>
          <w:fldChar w:fldCharType="end"/>
        </w:r>
      </w:hyperlink>
    </w:p>
    <w:p w14:paraId="57F4A02B" w14:textId="59E794E1"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31" w:history="1">
        <w:r w:rsidRPr="004777C7">
          <w:rPr>
            <w:rStyle w:val="Hyperlink"/>
            <w:noProof/>
          </w:rPr>
          <w:t>1.8.2 Creating images (Dockerfile)</w:t>
        </w:r>
        <w:r>
          <w:rPr>
            <w:noProof/>
            <w:webHidden/>
          </w:rPr>
          <w:tab/>
        </w:r>
        <w:r>
          <w:rPr>
            <w:noProof/>
            <w:webHidden/>
          </w:rPr>
          <w:fldChar w:fldCharType="begin"/>
        </w:r>
        <w:r>
          <w:rPr>
            <w:noProof/>
            <w:webHidden/>
          </w:rPr>
          <w:instrText xml:space="preserve"> PAGEREF _Toc71586131 \h </w:instrText>
        </w:r>
        <w:r>
          <w:rPr>
            <w:noProof/>
            <w:webHidden/>
          </w:rPr>
        </w:r>
        <w:r>
          <w:rPr>
            <w:noProof/>
            <w:webHidden/>
          </w:rPr>
          <w:fldChar w:fldCharType="separate"/>
        </w:r>
        <w:r>
          <w:rPr>
            <w:noProof/>
            <w:webHidden/>
          </w:rPr>
          <w:t>29</w:t>
        </w:r>
        <w:r>
          <w:rPr>
            <w:noProof/>
            <w:webHidden/>
          </w:rPr>
          <w:fldChar w:fldCharType="end"/>
        </w:r>
      </w:hyperlink>
    </w:p>
    <w:p w14:paraId="5EB17D4B" w14:textId="203DC9F7"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32" w:history="1">
        <w:r w:rsidRPr="004777C7">
          <w:rPr>
            <w:rStyle w:val="Hyperlink"/>
            <w:noProof/>
          </w:rPr>
          <w:t>1.8.3 Docker-compose (docker-compose.yml)</w:t>
        </w:r>
        <w:r>
          <w:rPr>
            <w:noProof/>
            <w:webHidden/>
          </w:rPr>
          <w:tab/>
        </w:r>
        <w:r>
          <w:rPr>
            <w:noProof/>
            <w:webHidden/>
          </w:rPr>
          <w:fldChar w:fldCharType="begin"/>
        </w:r>
        <w:r>
          <w:rPr>
            <w:noProof/>
            <w:webHidden/>
          </w:rPr>
          <w:instrText xml:space="preserve"> PAGEREF _Toc71586132 \h </w:instrText>
        </w:r>
        <w:r>
          <w:rPr>
            <w:noProof/>
            <w:webHidden/>
          </w:rPr>
        </w:r>
        <w:r>
          <w:rPr>
            <w:noProof/>
            <w:webHidden/>
          </w:rPr>
          <w:fldChar w:fldCharType="separate"/>
        </w:r>
        <w:r>
          <w:rPr>
            <w:noProof/>
            <w:webHidden/>
          </w:rPr>
          <w:t>29</w:t>
        </w:r>
        <w:r>
          <w:rPr>
            <w:noProof/>
            <w:webHidden/>
          </w:rPr>
          <w:fldChar w:fldCharType="end"/>
        </w:r>
      </w:hyperlink>
    </w:p>
    <w:p w14:paraId="5A2080C2" w14:textId="4BB09F68"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33" w:history="1">
        <w:r w:rsidRPr="004777C7">
          <w:rPr>
            <w:rStyle w:val="Hyperlink"/>
            <w:noProof/>
          </w:rPr>
          <w:t>1.8.4 Docker volume</w:t>
        </w:r>
        <w:r>
          <w:rPr>
            <w:noProof/>
            <w:webHidden/>
          </w:rPr>
          <w:tab/>
        </w:r>
        <w:r>
          <w:rPr>
            <w:noProof/>
            <w:webHidden/>
          </w:rPr>
          <w:fldChar w:fldCharType="begin"/>
        </w:r>
        <w:r>
          <w:rPr>
            <w:noProof/>
            <w:webHidden/>
          </w:rPr>
          <w:instrText xml:space="preserve"> PAGEREF _Toc71586133 \h </w:instrText>
        </w:r>
        <w:r>
          <w:rPr>
            <w:noProof/>
            <w:webHidden/>
          </w:rPr>
        </w:r>
        <w:r>
          <w:rPr>
            <w:noProof/>
            <w:webHidden/>
          </w:rPr>
          <w:fldChar w:fldCharType="separate"/>
        </w:r>
        <w:r>
          <w:rPr>
            <w:noProof/>
            <w:webHidden/>
          </w:rPr>
          <w:t>30</w:t>
        </w:r>
        <w:r>
          <w:rPr>
            <w:noProof/>
            <w:webHidden/>
          </w:rPr>
          <w:fldChar w:fldCharType="end"/>
        </w:r>
      </w:hyperlink>
    </w:p>
    <w:p w14:paraId="2BF87C80" w14:textId="0524E48C"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34" w:history="1">
        <w:r w:rsidRPr="004777C7">
          <w:rPr>
            <w:rStyle w:val="Hyperlink"/>
            <w:noProof/>
          </w:rPr>
          <w:t>1.8.5 Docker</w:t>
        </w:r>
        <w:r>
          <w:rPr>
            <w:noProof/>
            <w:webHidden/>
          </w:rPr>
          <w:tab/>
        </w:r>
        <w:r>
          <w:rPr>
            <w:noProof/>
            <w:webHidden/>
          </w:rPr>
          <w:fldChar w:fldCharType="begin"/>
        </w:r>
        <w:r>
          <w:rPr>
            <w:noProof/>
            <w:webHidden/>
          </w:rPr>
          <w:instrText xml:space="preserve"> PAGEREF _Toc71586134 \h </w:instrText>
        </w:r>
        <w:r>
          <w:rPr>
            <w:noProof/>
            <w:webHidden/>
          </w:rPr>
        </w:r>
        <w:r>
          <w:rPr>
            <w:noProof/>
            <w:webHidden/>
          </w:rPr>
          <w:fldChar w:fldCharType="separate"/>
        </w:r>
        <w:r>
          <w:rPr>
            <w:noProof/>
            <w:webHidden/>
          </w:rPr>
          <w:t>30</w:t>
        </w:r>
        <w:r>
          <w:rPr>
            <w:noProof/>
            <w:webHidden/>
          </w:rPr>
          <w:fldChar w:fldCharType="end"/>
        </w:r>
      </w:hyperlink>
    </w:p>
    <w:p w14:paraId="76CD1529" w14:textId="6618B741"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35" w:history="1">
        <w:r w:rsidRPr="004777C7">
          <w:rPr>
            <w:rStyle w:val="Hyperlink"/>
            <w:noProof/>
          </w:rPr>
          <w:t>1.9 LaTeX</w:t>
        </w:r>
        <w:r>
          <w:rPr>
            <w:noProof/>
            <w:webHidden/>
          </w:rPr>
          <w:tab/>
        </w:r>
        <w:r>
          <w:rPr>
            <w:noProof/>
            <w:webHidden/>
          </w:rPr>
          <w:fldChar w:fldCharType="begin"/>
        </w:r>
        <w:r>
          <w:rPr>
            <w:noProof/>
            <w:webHidden/>
          </w:rPr>
          <w:instrText xml:space="preserve"> PAGEREF _Toc71586135 \h </w:instrText>
        </w:r>
        <w:r>
          <w:rPr>
            <w:noProof/>
            <w:webHidden/>
          </w:rPr>
        </w:r>
        <w:r>
          <w:rPr>
            <w:noProof/>
            <w:webHidden/>
          </w:rPr>
          <w:fldChar w:fldCharType="separate"/>
        </w:r>
        <w:r>
          <w:rPr>
            <w:noProof/>
            <w:webHidden/>
          </w:rPr>
          <w:t>30</w:t>
        </w:r>
        <w:r>
          <w:rPr>
            <w:noProof/>
            <w:webHidden/>
          </w:rPr>
          <w:fldChar w:fldCharType="end"/>
        </w:r>
      </w:hyperlink>
    </w:p>
    <w:p w14:paraId="34B1BDDB" w14:textId="7DC3E4BE"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36" w:history="1">
        <w:r w:rsidRPr="004777C7">
          <w:rPr>
            <w:rStyle w:val="Hyperlink"/>
            <w:noProof/>
          </w:rPr>
          <w:t>1.9.1 Symbols</w:t>
        </w:r>
        <w:r>
          <w:rPr>
            <w:noProof/>
            <w:webHidden/>
          </w:rPr>
          <w:tab/>
        </w:r>
        <w:r>
          <w:rPr>
            <w:noProof/>
            <w:webHidden/>
          </w:rPr>
          <w:fldChar w:fldCharType="begin"/>
        </w:r>
        <w:r>
          <w:rPr>
            <w:noProof/>
            <w:webHidden/>
          </w:rPr>
          <w:instrText xml:space="preserve"> PAGEREF _Toc71586136 \h </w:instrText>
        </w:r>
        <w:r>
          <w:rPr>
            <w:noProof/>
            <w:webHidden/>
          </w:rPr>
        </w:r>
        <w:r>
          <w:rPr>
            <w:noProof/>
            <w:webHidden/>
          </w:rPr>
          <w:fldChar w:fldCharType="separate"/>
        </w:r>
        <w:r>
          <w:rPr>
            <w:noProof/>
            <w:webHidden/>
          </w:rPr>
          <w:t>30</w:t>
        </w:r>
        <w:r>
          <w:rPr>
            <w:noProof/>
            <w:webHidden/>
          </w:rPr>
          <w:fldChar w:fldCharType="end"/>
        </w:r>
      </w:hyperlink>
    </w:p>
    <w:p w14:paraId="21CD4D0F" w14:textId="7CC9E399"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37" w:history="1">
        <w:r w:rsidRPr="004777C7">
          <w:rPr>
            <w:rStyle w:val="Hyperlink"/>
            <w:noProof/>
          </w:rPr>
          <w:t>1.9.2 Formatting</w:t>
        </w:r>
        <w:r>
          <w:rPr>
            <w:noProof/>
            <w:webHidden/>
          </w:rPr>
          <w:tab/>
        </w:r>
        <w:r>
          <w:rPr>
            <w:noProof/>
            <w:webHidden/>
          </w:rPr>
          <w:fldChar w:fldCharType="begin"/>
        </w:r>
        <w:r>
          <w:rPr>
            <w:noProof/>
            <w:webHidden/>
          </w:rPr>
          <w:instrText xml:space="preserve"> PAGEREF _Toc71586137 \h </w:instrText>
        </w:r>
        <w:r>
          <w:rPr>
            <w:noProof/>
            <w:webHidden/>
          </w:rPr>
        </w:r>
        <w:r>
          <w:rPr>
            <w:noProof/>
            <w:webHidden/>
          </w:rPr>
          <w:fldChar w:fldCharType="separate"/>
        </w:r>
        <w:r>
          <w:rPr>
            <w:noProof/>
            <w:webHidden/>
          </w:rPr>
          <w:t>32</w:t>
        </w:r>
        <w:r>
          <w:rPr>
            <w:noProof/>
            <w:webHidden/>
          </w:rPr>
          <w:fldChar w:fldCharType="end"/>
        </w:r>
      </w:hyperlink>
    </w:p>
    <w:p w14:paraId="5C11EB66" w14:textId="7A52AD91" w:rsidR="000C1E5E" w:rsidRDefault="000C1E5E">
      <w:pPr>
        <w:pStyle w:val="TOC1"/>
        <w:rPr>
          <w:rFonts w:asciiTheme="minorHAnsi" w:eastAsiaTheme="minorEastAsia" w:hAnsiTheme="minorHAnsi" w:cstheme="minorBidi"/>
          <w:b w:val="0"/>
          <w:noProof/>
          <w:sz w:val="22"/>
          <w:szCs w:val="22"/>
          <w:lang w:eastAsia="hu-HU"/>
        </w:rPr>
      </w:pPr>
      <w:hyperlink w:anchor="_Toc71586138" w:history="1">
        <w:r w:rsidRPr="004777C7">
          <w:rPr>
            <w:rStyle w:val="Hyperlink"/>
            <w:noProof/>
          </w:rPr>
          <w:t>2 Machine Learning</w:t>
        </w:r>
        <w:r>
          <w:rPr>
            <w:noProof/>
            <w:webHidden/>
          </w:rPr>
          <w:tab/>
        </w:r>
        <w:r>
          <w:rPr>
            <w:noProof/>
            <w:webHidden/>
          </w:rPr>
          <w:fldChar w:fldCharType="begin"/>
        </w:r>
        <w:r>
          <w:rPr>
            <w:noProof/>
            <w:webHidden/>
          </w:rPr>
          <w:instrText xml:space="preserve"> PAGEREF _Toc71586138 \h </w:instrText>
        </w:r>
        <w:r>
          <w:rPr>
            <w:noProof/>
            <w:webHidden/>
          </w:rPr>
        </w:r>
        <w:r>
          <w:rPr>
            <w:noProof/>
            <w:webHidden/>
          </w:rPr>
          <w:fldChar w:fldCharType="separate"/>
        </w:r>
        <w:r>
          <w:rPr>
            <w:noProof/>
            <w:webHidden/>
          </w:rPr>
          <w:t>33</w:t>
        </w:r>
        <w:r>
          <w:rPr>
            <w:noProof/>
            <w:webHidden/>
          </w:rPr>
          <w:fldChar w:fldCharType="end"/>
        </w:r>
      </w:hyperlink>
    </w:p>
    <w:p w14:paraId="368095AD" w14:textId="19DE8332"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39" w:history="1">
        <w:r w:rsidRPr="004777C7">
          <w:rPr>
            <w:rStyle w:val="Hyperlink"/>
            <w:noProof/>
          </w:rPr>
          <w:t>2.1 Types of Machine Learning systems</w:t>
        </w:r>
        <w:r>
          <w:rPr>
            <w:noProof/>
            <w:webHidden/>
          </w:rPr>
          <w:tab/>
        </w:r>
        <w:r>
          <w:rPr>
            <w:noProof/>
            <w:webHidden/>
          </w:rPr>
          <w:fldChar w:fldCharType="begin"/>
        </w:r>
        <w:r>
          <w:rPr>
            <w:noProof/>
            <w:webHidden/>
          </w:rPr>
          <w:instrText xml:space="preserve"> PAGEREF _Toc71586139 \h </w:instrText>
        </w:r>
        <w:r>
          <w:rPr>
            <w:noProof/>
            <w:webHidden/>
          </w:rPr>
        </w:r>
        <w:r>
          <w:rPr>
            <w:noProof/>
            <w:webHidden/>
          </w:rPr>
          <w:fldChar w:fldCharType="separate"/>
        </w:r>
        <w:r>
          <w:rPr>
            <w:noProof/>
            <w:webHidden/>
          </w:rPr>
          <w:t>33</w:t>
        </w:r>
        <w:r>
          <w:rPr>
            <w:noProof/>
            <w:webHidden/>
          </w:rPr>
          <w:fldChar w:fldCharType="end"/>
        </w:r>
      </w:hyperlink>
    </w:p>
    <w:p w14:paraId="7DFADDB8" w14:textId="05E8186C"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40" w:history="1">
        <w:r w:rsidRPr="004777C7">
          <w:rPr>
            <w:rStyle w:val="Hyperlink"/>
            <w:noProof/>
          </w:rPr>
          <w:t>2.1.1 Supervised / Unsupervised / Semisupervised / Reinforcement</w:t>
        </w:r>
        <w:r>
          <w:rPr>
            <w:noProof/>
            <w:webHidden/>
          </w:rPr>
          <w:tab/>
        </w:r>
        <w:r>
          <w:rPr>
            <w:noProof/>
            <w:webHidden/>
          </w:rPr>
          <w:fldChar w:fldCharType="begin"/>
        </w:r>
        <w:r>
          <w:rPr>
            <w:noProof/>
            <w:webHidden/>
          </w:rPr>
          <w:instrText xml:space="preserve"> PAGEREF _Toc71586140 \h </w:instrText>
        </w:r>
        <w:r>
          <w:rPr>
            <w:noProof/>
            <w:webHidden/>
          </w:rPr>
        </w:r>
        <w:r>
          <w:rPr>
            <w:noProof/>
            <w:webHidden/>
          </w:rPr>
          <w:fldChar w:fldCharType="separate"/>
        </w:r>
        <w:r>
          <w:rPr>
            <w:noProof/>
            <w:webHidden/>
          </w:rPr>
          <w:t>33</w:t>
        </w:r>
        <w:r>
          <w:rPr>
            <w:noProof/>
            <w:webHidden/>
          </w:rPr>
          <w:fldChar w:fldCharType="end"/>
        </w:r>
      </w:hyperlink>
    </w:p>
    <w:p w14:paraId="1C18CDD0" w14:textId="5C0C753A"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41" w:history="1">
        <w:r w:rsidRPr="004777C7">
          <w:rPr>
            <w:rStyle w:val="Hyperlink"/>
            <w:noProof/>
          </w:rPr>
          <w:t>2.1.2 Batch / Online</w:t>
        </w:r>
        <w:r>
          <w:rPr>
            <w:noProof/>
            <w:webHidden/>
          </w:rPr>
          <w:tab/>
        </w:r>
        <w:r>
          <w:rPr>
            <w:noProof/>
            <w:webHidden/>
          </w:rPr>
          <w:fldChar w:fldCharType="begin"/>
        </w:r>
        <w:r>
          <w:rPr>
            <w:noProof/>
            <w:webHidden/>
          </w:rPr>
          <w:instrText xml:space="preserve"> PAGEREF _Toc71586141 \h </w:instrText>
        </w:r>
        <w:r>
          <w:rPr>
            <w:noProof/>
            <w:webHidden/>
          </w:rPr>
        </w:r>
        <w:r>
          <w:rPr>
            <w:noProof/>
            <w:webHidden/>
          </w:rPr>
          <w:fldChar w:fldCharType="separate"/>
        </w:r>
        <w:r>
          <w:rPr>
            <w:noProof/>
            <w:webHidden/>
          </w:rPr>
          <w:t>33</w:t>
        </w:r>
        <w:r>
          <w:rPr>
            <w:noProof/>
            <w:webHidden/>
          </w:rPr>
          <w:fldChar w:fldCharType="end"/>
        </w:r>
      </w:hyperlink>
    </w:p>
    <w:p w14:paraId="7E9C62AD" w14:textId="0A887AA3"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42" w:history="1">
        <w:r w:rsidRPr="004777C7">
          <w:rPr>
            <w:rStyle w:val="Hyperlink"/>
            <w:noProof/>
          </w:rPr>
          <w:t>2.1.3 Instance-based / Model-based</w:t>
        </w:r>
        <w:r>
          <w:rPr>
            <w:noProof/>
            <w:webHidden/>
          </w:rPr>
          <w:tab/>
        </w:r>
        <w:r>
          <w:rPr>
            <w:noProof/>
            <w:webHidden/>
          </w:rPr>
          <w:fldChar w:fldCharType="begin"/>
        </w:r>
        <w:r>
          <w:rPr>
            <w:noProof/>
            <w:webHidden/>
          </w:rPr>
          <w:instrText xml:space="preserve"> PAGEREF _Toc71586142 \h </w:instrText>
        </w:r>
        <w:r>
          <w:rPr>
            <w:noProof/>
            <w:webHidden/>
          </w:rPr>
        </w:r>
        <w:r>
          <w:rPr>
            <w:noProof/>
            <w:webHidden/>
          </w:rPr>
          <w:fldChar w:fldCharType="separate"/>
        </w:r>
        <w:r>
          <w:rPr>
            <w:noProof/>
            <w:webHidden/>
          </w:rPr>
          <w:t>33</w:t>
        </w:r>
        <w:r>
          <w:rPr>
            <w:noProof/>
            <w:webHidden/>
          </w:rPr>
          <w:fldChar w:fldCharType="end"/>
        </w:r>
      </w:hyperlink>
    </w:p>
    <w:p w14:paraId="508276F1" w14:textId="3E11DFE8"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43" w:history="1">
        <w:r w:rsidRPr="004777C7">
          <w:rPr>
            <w:rStyle w:val="Hyperlink"/>
            <w:noProof/>
          </w:rPr>
          <w:t>2.2 Challenges of Machine Learning</w:t>
        </w:r>
        <w:r>
          <w:rPr>
            <w:noProof/>
            <w:webHidden/>
          </w:rPr>
          <w:tab/>
        </w:r>
        <w:r>
          <w:rPr>
            <w:noProof/>
            <w:webHidden/>
          </w:rPr>
          <w:fldChar w:fldCharType="begin"/>
        </w:r>
        <w:r>
          <w:rPr>
            <w:noProof/>
            <w:webHidden/>
          </w:rPr>
          <w:instrText xml:space="preserve"> PAGEREF _Toc71586143 \h </w:instrText>
        </w:r>
        <w:r>
          <w:rPr>
            <w:noProof/>
            <w:webHidden/>
          </w:rPr>
        </w:r>
        <w:r>
          <w:rPr>
            <w:noProof/>
            <w:webHidden/>
          </w:rPr>
          <w:fldChar w:fldCharType="separate"/>
        </w:r>
        <w:r>
          <w:rPr>
            <w:noProof/>
            <w:webHidden/>
          </w:rPr>
          <w:t>33</w:t>
        </w:r>
        <w:r>
          <w:rPr>
            <w:noProof/>
            <w:webHidden/>
          </w:rPr>
          <w:fldChar w:fldCharType="end"/>
        </w:r>
      </w:hyperlink>
    </w:p>
    <w:p w14:paraId="3819CB33" w14:textId="5F3FF3CA"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44" w:history="1">
        <w:r w:rsidRPr="004777C7">
          <w:rPr>
            <w:rStyle w:val="Hyperlink"/>
            <w:noProof/>
          </w:rPr>
          <w:t>2.3 Testing and Validating</w:t>
        </w:r>
        <w:r>
          <w:rPr>
            <w:noProof/>
            <w:webHidden/>
          </w:rPr>
          <w:tab/>
        </w:r>
        <w:r>
          <w:rPr>
            <w:noProof/>
            <w:webHidden/>
          </w:rPr>
          <w:fldChar w:fldCharType="begin"/>
        </w:r>
        <w:r>
          <w:rPr>
            <w:noProof/>
            <w:webHidden/>
          </w:rPr>
          <w:instrText xml:space="preserve"> PAGEREF _Toc71586144 \h </w:instrText>
        </w:r>
        <w:r>
          <w:rPr>
            <w:noProof/>
            <w:webHidden/>
          </w:rPr>
        </w:r>
        <w:r>
          <w:rPr>
            <w:noProof/>
            <w:webHidden/>
          </w:rPr>
          <w:fldChar w:fldCharType="separate"/>
        </w:r>
        <w:r>
          <w:rPr>
            <w:noProof/>
            <w:webHidden/>
          </w:rPr>
          <w:t>34</w:t>
        </w:r>
        <w:r>
          <w:rPr>
            <w:noProof/>
            <w:webHidden/>
          </w:rPr>
          <w:fldChar w:fldCharType="end"/>
        </w:r>
      </w:hyperlink>
    </w:p>
    <w:p w14:paraId="50954096" w14:textId="4F22410F"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45" w:history="1">
        <w:r w:rsidRPr="004777C7">
          <w:rPr>
            <w:rStyle w:val="Hyperlink"/>
            <w:noProof/>
          </w:rPr>
          <w:t>2.4 Scaling</w:t>
        </w:r>
        <w:r>
          <w:rPr>
            <w:noProof/>
            <w:webHidden/>
          </w:rPr>
          <w:tab/>
        </w:r>
        <w:r>
          <w:rPr>
            <w:noProof/>
            <w:webHidden/>
          </w:rPr>
          <w:fldChar w:fldCharType="begin"/>
        </w:r>
        <w:r>
          <w:rPr>
            <w:noProof/>
            <w:webHidden/>
          </w:rPr>
          <w:instrText xml:space="preserve"> PAGEREF _Toc71586145 \h </w:instrText>
        </w:r>
        <w:r>
          <w:rPr>
            <w:noProof/>
            <w:webHidden/>
          </w:rPr>
        </w:r>
        <w:r>
          <w:rPr>
            <w:noProof/>
            <w:webHidden/>
          </w:rPr>
          <w:fldChar w:fldCharType="separate"/>
        </w:r>
        <w:r>
          <w:rPr>
            <w:noProof/>
            <w:webHidden/>
          </w:rPr>
          <w:t>34</w:t>
        </w:r>
        <w:r>
          <w:rPr>
            <w:noProof/>
            <w:webHidden/>
          </w:rPr>
          <w:fldChar w:fldCharType="end"/>
        </w:r>
      </w:hyperlink>
    </w:p>
    <w:p w14:paraId="08DBAB43" w14:textId="0D4C819D" w:rsidR="000C1E5E" w:rsidRDefault="000C1E5E">
      <w:pPr>
        <w:pStyle w:val="TOC1"/>
        <w:rPr>
          <w:rFonts w:asciiTheme="minorHAnsi" w:eastAsiaTheme="minorEastAsia" w:hAnsiTheme="minorHAnsi" w:cstheme="minorBidi"/>
          <w:b w:val="0"/>
          <w:noProof/>
          <w:sz w:val="22"/>
          <w:szCs w:val="22"/>
          <w:lang w:eastAsia="hu-HU"/>
        </w:rPr>
      </w:pPr>
      <w:hyperlink w:anchor="_Toc71586146" w:history="1">
        <w:r w:rsidRPr="004777C7">
          <w:rPr>
            <w:rStyle w:val="Hyperlink"/>
            <w:noProof/>
          </w:rPr>
          <w:t>3 Data Science workflow</w:t>
        </w:r>
        <w:r>
          <w:rPr>
            <w:noProof/>
            <w:webHidden/>
          </w:rPr>
          <w:tab/>
        </w:r>
        <w:r>
          <w:rPr>
            <w:noProof/>
            <w:webHidden/>
          </w:rPr>
          <w:fldChar w:fldCharType="begin"/>
        </w:r>
        <w:r>
          <w:rPr>
            <w:noProof/>
            <w:webHidden/>
          </w:rPr>
          <w:instrText xml:space="preserve"> PAGEREF _Toc71586146 \h </w:instrText>
        </w:r>
        <w:r>
          <w:rPr>
            <w:noProof/>
            <w:webHidden/>
          </w:rPr>
        </w:r>
        <w:r>
          <w:rPr>
            <w:noProof/>
            <w:webHidden/>
          </w:rPr>
          <w:fldChar w:fldCharType="separate"/>
        </w:r>
        <w:r>
          <w:rPr>
            <w:noProof/>
            <w:webHidden/>
          </w:rPr>
          <w:t>35</w:t>
        </w:r>
        <w:r>
          <w:rPr>
            <w:noProof/>
            <w:webHidden/>
          </w:rPr>
          <w:fldChar w:fldCharType="end"/>
        </w:r>
      </w:hyperlink>
    </w:p>
    <w:p w14:paraId="6E45EAF9" w14:textId="4F23A48F"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47" w:history="1">
        <w:r w:rsidRPr="004777C7">
          <w:rPr>
            <w:rStyle w:val="Hyperlink"/>
            <w:noProof/>
          </w:rPr>
          <w:t>3.1 Panelek</w:t>
        </w:r>
        <w:r>
          <w:rPr>
            <w:noProof/>
            <w:webHidden/>
          </w:rPr>
          <w:tab/>
        </w:r>
        <w:r>
          <w:rPr>
            <w:noProof/>
            <w:webHidden/>
          </w:rPr>
          <w:fldChar w:fldCharType="begin"/>
        </w:r>
        <w:r>
          <w:rPr>
            <w:noProof/>
            <w:webHidden/>
          </w:rPr>
          <w:instrText xml:space="preserve"> PAGEREF _Toc71586147 \h </w:instrText>
        </w:r>
        <w:r>
          <w:rPr>
            <w:noProof/>
            <w:webHidden/>
          </w:rPr>
        </w:r>
        <w:r>
          <w:rPr>
            <w:noProof/>
            <w:webHidden/>
          </w:rPr>
          <w:fldChar w:fldCharType="separate"/>
        </w:r>
        <w:r>
          <w:rPr>
            <w:noProof/>
            <w:webHidden/>
          </w:rPr>
          <w:t>35</w:t>
        </w:r>
        <w:r>
          <w:rPr>
            <w:noProof/>
            <w:webHidden/>
          </w:rPr>
          <w:fldChar w:fldCharType="end"/>
        </w:r>
      </w:hyperlink>
    </w:p>
    <w:p w14:paraId="0B545729" w14:textId="09FC0132"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48" w:history="1">
        <w:r w:rsidRPr="004777C7">
          <w:rPr>
            <w:rStyle w:val="Hyperlink"/>
            <w:noProof/>
          </w:rPr>
          <w:t>3.2 Kényelmi funkciók</w:t>
        </w:r>
        <w:r>
          <w:rPr>
            <w:noProof/>
            <w:webHidden/>
          </w:rPr>
          <w:tab/>
        </w:r>
        <w:r>
          <w:rPr>
            <w:noProof/>
            <w:webHidden/>
          </w:rPr>
          <w:fldChar w:fldCharType="begin"/>
        </w:r>
        <w:r>
          <w:rPr>
            <w:noProof/>
            <w:webHidden/>
          </w:rPr>
          <w:instrText xml:space="preserve"> PAGEREF _Toc71586148 \h </w:instrText>
        </w:r>
        <w:r>
          <w:rPr>
            <w:noProof/>
            <w:webHidden/>
          </w:rPr>
        </w:r>
        <w:r>
          <w:rPr>
            <w:noProof/>
            <w:webHidden/>
          </w:rPr>
          <w:fldChar w:fldCharType="separate"/>
        </w:r>
        <w:r>
          <w:rPr>
            <w:noProof/>
            <w:webHidden/>
          </w:rPr>
          <w:t>35</w:t>
        </w:r>
        <w:r>
          <w:rPr>
            <w:noProof/>
            <w:webHidden/>
          </w:rPr>
          <w:fldChar w:fldCharType="end"/>
        </w:r>
      </w:hyperlink>
    </w:p>
    <w:p w14:paraId="3DA06762" w14:textId="71D8AA26" w:rsidR="000C1E5E" w:rsidRDefault="000C1E5E">
      <w:pPr>
        <w:pStyle w:val="TOC1"/>
        <w:rPr>
          <w:rFonts w:asciiTheme="minorHAnsi" w:eastAsiaTheme="minorEastAsia" w:hAnsiTheme="minorHAnsi" w:cstheme="minorBidi"/>
          <w:b w:val="0"/>
          <w:noProof/>
          <w:sz w:val="22"/>
          <w:szCs w:val="22"/>
          <w:lang w:eastAsia="hu-HU"/>
        </w:rPr>
      </w:pPr>
      <w:hyperlink w:anchor="_Toc71586149" w:history="1">
        <w:r w:rsidRPr="004777C7">
          <w:rPr>
            <w:rStyle w:val="Hyperlink"/>
            <w:noProof/>
          </w:rPr>
          <w:t>4 Scikit-learn utilities</w:t>
        </w:r>
        <w:r>
          <w:rPr>
            <w:noProof/>
            <w:webHidden/>
          </w:rPr>
          <w:tab/>
        </w:r>
        <w:r>
          <w:rPr>
            <w:noProof/>
            <w:webHidden/>
          </w:rPr>
          <w:fldChar w:fldCharType="begin"/>
        </w:r>
        <w:r>
          <w:rPr>
            <w:noProof/>
            <w:webHidden/>
          </w:rPr>
          <w:instrText xml:space="preserve"> PAGEREF _Toc71586149 \h </w:instrText>
        </w:r>
        <w:r>
          <w:rPr>
            <w:noProof/>
            <w:webHidden/>
          </w:rPr>
        </w:r>
        <w:r>
          <w:rPr>
            <w:noProof/>
            <w:webHidden/>
          </w:rPr>
          <w:fldChar w:fldCharType="separate"/>
        </w:r>
        <w:r>
          <w:rPr>
            <w:noProof/>
            <w:webHidden/>
          </w:rPr>
          <w:t>36</w:t>
        </w:r>
        <w:r>
          <w:rPr>
            <w:noProof/>
            <w:webHidden/>
          </w:rPr>
          <w:fldChar w:fldCharType="end"/>
        </w:r>
      </w:hyperlink>
    </w:p>
    <w:p w14:paraId="4DAAE9E0" w14:textId="567DE838"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50" w:history="1">
        <w:r w:rsidRPr="004777C7">
          <w:rPr>
            <w:rStyle w:val="Hyperlink"/>
            <w:noProof/>
          </w:rPr>
          <w:t>4.1 Datasets</w:t>
        </w:r>
        <w:r>
          <w:rPr>
            <w:noProof/>
            <w:webHidden/>
          </w:rPr>
          <w:tab/>
        </w:r>
        <w:r>
          <w:rPr>
            <w:noProof/>
            <w:webHidden/>
          </w:rPr>
          <w:fldChar w:fldCharType="begin"/>
        </w:r>
        <w:r>
          <w:rPr>
            <w:noProof/>
            <w:webHidden/>
          </w:rPr>
          <w:instrText xml:space="preserve"> PAGEREF _Toc71586150 \h </w:instrText>
        </w:r>
        <w:r>
          <w:rPr>
            <w:noProof/>
            <w:webHidden/>
          </w:rPr>
        </w:r>
        <w:r>
          <w:rPr>
            <w:noProof/>
            <w:webHidden/>
          </w:rPr>
          <w:fldChar w:fldCharType="separate"/>
        </w:r>
        <w:r>
          <w:rPr>
            <w:noProof/>
            <w:webHidden/>
          </w:rPr>
          <w:t>36</w:t>
        </w:r>
        <w:r>
          <w:rPr>
            <w:noProof/>
            <w:webHidden/>
          </w:rPr>
          <w:fldChar w:fldCharType="end"/>
        </w:r>
      </w:hyperlink>
    </w:p>
    <w:p w14:paraId="30DB16F5" w14:textId="00985268"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51" w:history="1">
        <w:r w:rsidRPr="004777C7">
          <w:rPr>
            <w:rStyle w:val="Hyperlink"/>
            <w:noProof/>
          </w:rPr>
          <w:t>4.2 Test-train split and cross validation</w:t>
        </w:r>
        <w:r>
          <w:rPr>
            <w:noProof/>
            <w:webHidden/>
          </w:rPr>
          <w:tab/>
        </w:r>
        <w:r>
          <w:rPr>
            <w:noProof/>
            <w:webHidden/>
          </w:rPr>
          <w:fldChar w:fldCharType="begin"/>
        </w:r>
        <w:r>
          <w:rPr>
            <w:noProof/>
            <w:webHidden/>
          </w:rPr>
          <w:instrText xml:space="preserve"> PAGEREF _Toc71586151 \h </w:instrText>
        </w:r>
        <w:r>
          <w:rPr>
            <w:noProof/>
            <w:webHidden/>
          </w:rPr>
        </w:r>
        <w:r>
          <w:rPr>
            <w:noProof/>
            <w:webHidden/>
          </w:rPr>
          <w:fldChar w:fldCharType="separate"/>
        </w:r>
        <w:r>
          <w:rPr>
            <w:noProof/>
            <w:webHidden/>
          </w:rPr>
          <w:t>36</w:t>
        </w:r>
        <w:r>
          <w:rPr>
            <w:noProof/>
            <w:webHidden/>
          </w:rPr>
          <w:fldChar w:fldCharType="end"/>
        </w:r>
      </w:hyperlink>
    </w:p>
    <w:p w14:paraId="600C9403" w14:textId="38373BFD"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52" w:history="1">
        <w:r w:rsidRPr="004777C7">
          <w:rPr>
            <w:rStyle w:val="Hyperlink"/>
            <w:noProof/>
          </w:rPr>
          <w:t>4.3 Clustering</w:t>
        </w:r>
        <w:r>
          <w:rPr>
            <w:noProof/>
            <w:webHidden/>
          </w:rPr>
          <w:tab/>
        </w:r>
        <w:r>
          <w:rPr>
            <w:noProof/>
            <w:webHidden/>
          </w:rPr>
          <w:fldChar w:fldCharType="begin"/>
        </w:r>
        <w:r>
          <w:rPr>
            <w:noProof/>
            <w:webHidden/>
          </w:rPr>
          <w:instrText xml:space="preserve"> PAGEREF _Toc71586152 \h </w:instrText>
        </w:r>
        <w:r>
          <w:rPr>
            <w:noProof/>
            <w:webHidden/>
          </w:rPr>
        </w:r>
        <w:r>
          <w:rPr>
            <w:noProof/>
            <w:webHidden/>
          </w:rPr>
          <w:fldChar w:fldCharType="separate"/>
        </w:r>
        <w:r>
          <w:rPr>
            <w:noProof/>
            <w:webHidden/>
          </w:rPr>
          <w:t>36</w:t>
        </w:r>
        <w:r>
          <w:rPr>
            <w:noProof/>
            <w:webHidden/>
          </w:rPr>
          <w:fldChar w:fldCharType="end"/>
        </w:r>
      </w:hyperlink>
    </w:p>
    <w:p w14:paraId="5D971D37" w14:textId="3F93A144"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53" w:history="1">
        <w:r w:rsidRPr="004777C7">
          <w:rPr>
            <w:rStyle w:val="Hyperlink"/>
            <w:noProof/>
          </w:rPr>
          <w:t>4.3.1 Agglomerati</w:t>
        </w:r>
        <w:r w:rsidRPr="004777C7">
          <w:rPr>
            <w:rStyle w:val="Hyperlink"/>
            <w:noProof/>
          </w:rPr>
          <w:t>v</w:t>
        </w:r>
        <w:r w:rsidRPr="004777C7">
          <w:rPr>
            <w:rStyle w:val="Hyperlink"/>
            <w:noProof/>
          </w:rPr>
          <w:t>e Clustering</w:t>
        </w:r>
        <w:r>
          <w:rPr>
            <w:noProof/>
            <w:webHidden/>
          </w:rPr>
          <w:tab/>
        </w:r>
        <w:r>
          <w:rPr>
            <w:noProof/>
            <w:webHidden/>
          </w:rPr>
          <w:fldChar w:fldCharType="begin"/>
        </w:r>
        <w:r>
          <w:rPr>
            <w:noProof/>
            <w:webHidden/>
          </w:rPr>
          <w:instrText xml:space="preserve"> PAGEREF _Toc71586153 \h </w:instrText>
        </w:r>
        <w:r>
          <w:rPr>
            <w:noProof/>
            <w:webHidden/>
          </w:rPr>
        </w:r>
        <w:r>
          <w:rPr>
            <w:noProof/>
            <w:webHidden/>
          </w:rPr>
          <w:fldChar w:fldCharType="separate"/>
        </w:r>
        <w:r>
          <w:rPr>
            <w:noProof/>
            <w:webHidden/>
          </w:rPr>
          <w:t>36</w:t>
        </w:r>
        <w:r>
          <w:rPr>
            <w:noProof/>
            <w:webHidden/>
          </w:rPr>
          <w:fldChar w:fldCharType="end"/>
        </w:r>
      </w:hyperlink>
    </w:p>
    <w:p w14:paraId="0948B6ED" w14:textId="2E64D7F7"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54" w:history="1">
        <w:r w:rsidRPr="004777C7">
          <w:rPr>
            <w:rStyle w:val="Hyperlink"/>
            <w:noProof/>
          </w:rPr>
          <w:t>4.3.2 K-Means Clustering</w:t>
        </w:r>
        <w:r>
          <w:rPr>
            <w:noProof/>
            <w:webHidden/>
          </w:rPr>
          <w:tab/>
        </w:r>
        <w:r>
          <w:rPr>
            <w:noProof/>
            <w:webHidden/>
          </w:rPr>
          <w:fldChar w:fldCharType="begin"/>
        </w:r>
        <w:r>
          <w:rPr>
            <w:noProof/>
            <w:webHidden/>
          </w:rPr>
          <w:instrText xml:space="preserve"> PAGEREF _Toc71586154 \h </w:instrText>
        </w:r>
        <w:r>
          <w:rPr>
            <w:noProof/>
            <w:webHidden/>
          </w:rPr>
        </w:r>
        <w:r>
          <w:rPr>
            <w:noProof/>
            <w:webHidden/>
          </w:rPr>
          <w:fldChar w:fldCharType="separate"/>
        </w:r>
        <w:r>
          <w:rPr>
            <w:noProof/>
            <w:webHidden/>
          </w:rPr>
          <w:t>36</w:t>
        </w:r>
        <w:r>
          <w:rPr>
            <w:noProof/>
            <w:webHidden/>
          </w:rPr>
          <w:fldChar w:fldCharType="end"/>
        </w:r>
      </w:hyperlink>
    </w:p>
    <w:p w14:paraId="459E63CF" w14:textId="62B41810"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55" w:history="1">
        <w:r w:rsidRPr="004777C7">
          <w:rPr>
            <w:rStyle w:val="Hyperlink"/>
            <w:noProof/>
          </w:rPr>
          <w:t>4.3.3 DBSCAN (Density-Based) Clustering</w:t>
        </w:r>
        <w:r>
          <w:rPr>
            <w:noProof/>
            <w:webHidden/>
          </w:rPr>
          <w:tab/>
        </w:r>
        <w:r>
          <w:rPr>
            <w:noProof/>
            <w:webHidden/>
          </w:rPr>
          <w:fldChar w:fldCharType="begin"/>
        </w:r>
        <w:r>
          <w:rPr>
            <w:noProof/>
            <w:webHidden/>
          </w:rPr>
          <w:instrText xml:space="preserve"> PAGEREF _Toc71586155 \h </w:instrText>
        </w:r>
        <w:r>
          <w:rPr>
            <w:noProof/>
            <w:webHidden/>
          </w:rPr>
        </w:r>
        <w:r>
          <w:rPr>
            <w:noProof/>
            <w:webHidden/>
          </w:rPr>
          <w:fldChar w:fldCharType="separate"/>
        </w:r>
        <w:r>
          <w:rPr>
            <w:noProof/>
            <w:webHidden/>
          </w:rPr>
          <w:t>36</w:t>
        </w:r>
        <w:r>
          <w:rPr>
            <w:noProof/>
            <w:webHidden/>
          </w:rPr>
          <w:fldChar w:fldCharType="end"/>
        </w:r>
      </w:hyperlink>
    </w:p>
    <w:p w14:paraId="6867E180" w14:textId="5F237AAF"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56" w:history="1">
        <w:r w:rsidRPr="004777C7">
          <w:rPr>
            <w:rStyle w:val="Hyperlink"/>
            <w:noProof/>
          </w:rPr>
          <w:t>4.4 Egyéb</w:t>
        </w:r>
        <w:r>
          <w:rPr>
            <w:noProof/>
            <w:webHidden/>
          </w:rPr>
          <w:tab/>
        </w:r>
        <w:r>
          <w:rPr>
            <w:noProof/>
            <w:webHidden/>
          </w:rPr>
          <w:fldChar w:fldCharType="begin"/>
        </w:r>
        <w:r>
          <w:rPr>
            <w:noProof/>
            <w:webHidden/>
          </w:rPr>
          <w:instrText xml:space="preserve"> PAGEREF _Toc71586156 \h </w:instrText>
        </w:r>
        <w:r>
          <w:rPr>
            <w:noProof/>
            <w:webHidden/>
          </w:rPr>
        </w:r>
        <w:r>
          <w:rPr>
            <w:noProof/>
            <w:webHidden/>
          </w:rPr>
          <w:fldChar w:fldCharType="separate"/>
        </w:r>
        <w:r>
          <w:rPr>
            <w:noProof/>
            <w:webHidden/>
          </w:rPr>
          <w:t>36</w:t>
        </w:r>
        <w:r>
          <w:rPr>
            <w:noProof/>
            <w:webHidden/>
          </w:rPr>
          <w:fldChar w:fldCharType="end"/>
        </w:r>
      </w:hyperlink>
    </w:p>
    <w:p w14:paraId="7442DB84" w14:textId="18DEE287"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57" w:history="1">
        <w:r w:rsidRPr="004777C7">
          <w:rPr>
            <w:rStyle w:val="Hyperlink"/>
            <w:noProof/>
          </w:rPr>
          <w:t>4.5 Egyéb</w:t>
        </w:r>
        <w:r>
          <w:rPr>
            <w:noProof/>
            <w:webHidden/>
          </w:rPr>
          <w:tab/>
        </w:r>
        <w:r>
          <w:rPr>
            <w:noProof/>
            <w:webHidden/>
          </w:rPr>
          <w:fldChar w:fldCharType="begin"/>
        </w:r>
        <w:r>
          <w:rPr>
            <w:noProof/>
            <w:webHidden/>
          </w:rPr>
          <w:instrText xml:space="preserve"> PAGEREF _Toc71586157 \h </w:instrText>
        </w:r>
        <w:r>
          <w:rPr>
            <w:noProof/>
            <w:webHidden/>
          </w:rPr>
        </w:r>
        <w:r>
          <w:rPr>
            <w:noProof/>
            <w:webHidden/>
          </w:rPr>
          <w:fldChar w:fldCharType="separate"/>
        </w:r>
        <w:r>
          <w:rPr>
            <w:noProof/>
            <w:webHidden/>
          </w:rPr>
          <w:t>36</w:t>
        </w:r>
        <w:r>
          <w:rPr>
            <w:noProof/>
            <w:webHidden/>
          </w:rPr>
          <w:fldChar w:fldCharType="end"/>
        </w:r>
      </w:hyperlink>
    </w:p>
    <w:p w14:paraId="43EC45FF" w14:textId="5C4F511D"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58" w:history="1">
        <w:r w:rsidRPr="004777C7">
          <w:rPr>
            <w:rStyle w:val="Hyperlink"/>
            <w:noProof/>
          </w:rPr>
          <w:t>4.6 Egyéb</w:t>
        </w:r>
        <w:r>
          <w:rPr>
            <w:noProof/>
            <w:webHidden/>
          </w:rPr>
          <w:tab/>
        </w:r>
        <w:r>
          <w:rPr>
            <w:noProof/>
            <w:webHidden/>
          </w:rPr>
          <w:fldChar w:fldCharType="begin"/>
        </w:r>
        <w:r>
          <w:rPr>
            <w:noProof/>
            <w:webHidden/>
          </w:rPr>
          <w:instrText xml:space="preserve"> PAGEREF _Toc71586158 \h </w:instrText>
        </w:r>
        <w:r>
          <w:rPr>
            <w:noProof/>
            <w:webHidden/>
          </w:rPr>
        </w:r>
        <w:r>
          <w:rPr>
            <w:noProof/>
            <w:webHidden/>
          </w:rPr>
          <w:fldChar w:fldCharType="separate"/>
        </w:r>
        <w:r>
          <w:rPr>
            <w:noProof/>
            <w:webHidden/>
          </w:rPr>
          <w:t>36</w:t>
        </w:r>
        <w:r>
          <w:rPr>
            <w:noProof/>
            <w:webHidden/>
          </w:rPr>
          <w:fldChar w:fldCharType="end"/>
        </w:r>
      </w:hyperlink>
    </w:p>
    <w:p w14:paraId="5A4628F8" w14:textId="6AC583BB" w:rsidR="000C1E5E" w:rsidRDefault="000C1E5E">
      <w:pPr>
        <w:pStyle w:val="TOC1"/>
        <w:rPr>
          <w:rFonts w:asciiTheme="minorHAnsi" w:eastAsiaTheme="minorEastAsia" w:hAnsiTheme="minorHAnsi" w:cstheme="minorBidi"/>
          <w:b w:val="0"/>
          <w:noProof/>
          <w:sz w:val="22"/>
          <w:szCs w:val="22"/>
          <w:lang w:eastAsia="hu-HU"/>
        </w:rPr>
      </w:pPr>
      <w:hyperlink w:anchor="_Toc71586159" w:history="1">
        <w:r w:rsidRPr="004777C7">
          <w:rPr>
            <w:rStyle w:val="Hyperlink"/>
            <w:noProof/>
          </w:rPr>
          <w:t>5 Classification</w:t>
        </w:r>
        <w:r>
          <w:rPr>
            <w:noProof/>
            <w:webHidden/>
          </w:rPr>
          <w:tab/>
        </w:r>
        <w:r>
          <w:rPr>
            <w:noProof/>
            <w:webHidden/>
          </w:rPr>
          <w:fldChar w:fldCharType="begin"/>
        </w:r>
        <w:r>
          <w:rPr>
            <w:noProof/>
            <w:webHidden/>
          </w:rPr>
          <w:instrText xml:space="preserve"> PAGEREF _Toc71586159 \h </w:instrText>
        </w:r>
        <w:r>
          <w:rPr>
            <w:noProof/>
            <w:webHidden/>
          </w:rPr>
        </w:r>
        <w:r>
          <w:rPr>
            <w:noProof/>
            <w:webHidden/>
          </w:rPr>
          <w:fldChar w:fldCharType="separate"/>
        </w:r>
        <w:r>
          <w:rPr>
            <w:noProof/>
            <w:webHidden/>
          </w:rPr>
          <w:t>37</w:t>
        </w:r>
        <w:r>
          <w:rPr>
            <w:noProof/>
            <w:webHidden/>
          </w:rPr>
          <w:fldChar w:fldCharType="end"/>
        </w:r>
      </w:hyperlink>
    </w:p>
    <w:p w14:paraId="509E8A0F" w14:textId="3654E59A"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60" w:history="1">
        <w:r w:rsidRPr="004777C7">
          <w:rPr>
            <w:rStyle w:val="Hyperlink"/>
            <w:noProof/>
          </w:rPr>
          <w:t>5.1 Linear model</w:t>
        </w:r>
        <w:r>
          <w:rPr>
            <w:noProof/>
            <w:webHidden/>
          </w:rPr>
          <w:tab/>
        </w:r>
        <w:r>
          <w:rPr>
            <w:noProof/>
            <w:webHidden/>
          </w:rPr>
          <w:fldChar w:fldCharType="begin"/>
        </w:r>
        <w:r>
          <w:rPr>
            <w:noProof/>
            <w:webHidden/>
          </w:rPr>
          <w:instrText xml:space="preserve"> PAGEREF _Toc71586160 \h </w:instrText>
        </w:r>
        <w:r>
          <w:rPr>
            <w:noProof/>
            <w:webHidden/>
          </w:rPr>
        </w:r>
        <w:r>
          <w:rPr>
            <w:noProof/>
            <w:webHidden/>
          </w:rPr>
          <w:fldChar w:fldCharType="separate"/>
        </w:r>
        <w:r>
          <w:rPr>
            <w:noProof/>
            <w:webHidden/>
          </w:rPr>
          <w:t>37</w:t>
        </w:r>
        <w:r>
          <w:rPr>
            <w:noProof/>
            <w:webHidden/>
          </w:rPr>
          <w:fldChar w:fldCharType="end"/>
        </w:r>
      </w:hyperlink>
    </w:p>
    <w:p w14:paraId="6D2344BA" w14:textId="7FE51FBC"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61" w:history="1">
        <w:r w:rsidRPr="004777C7">
          <w:rPr>
            <w:rStyle w:val="Hyperlink"/>
            <w:noProof/>
          </w:rPr>
          <w:t>5.2 Confusion Matrix and ROC Curve</w:t>
        </w:r>
        <w:r>
          <w:rPr>
            <w:noProof/>
            <w:webHidden/>
          </w:rPr>
          <w:tab/>
        </w:r>
        <w:r>
          <w:rPr>
            <w:noProof/>
            <w:webHidden/>
          </w:rPr>
          <w:fldChar w:fldCharType="begin"/>
        </w:r>
        <w:r>
          <w:rPr>
            <w:noProof/>
            <w:webHidden/>
          </w:rPr>
          <w:instrText xml:space="preserve"> PAGEREF _Toc71586161 \h </w:instrText>
        </w:r>
        <w:r>
          <w:rPr>
            <w:noProof/>
            <w:webHidden/>
          </w:rPr>
        </w:r>
        <w:r>
          <w:rPr>
            <w:noProof/>
            <w:webHidden/>
          </w:rPr>
          <w:fldChar w:fldCharType="separate"/>
        </w:r>
        <w:r>
          <w:rPr>
            <w:noProof/>
            <w:webHidden/>
          </w:rPr>
          <w:t>37</w:t>
        </w:r>
        <w:r>
          <w:rPr>
            <w:noProof/>
            <w:webHidden/>
          </w:rPr>
          <w:fldChar w:fldCharType="end"/>
        </w:r>
      </w:hyperlink>
    </w:p>
    <w:p w14:paraId="7D108742" w14:textId="638ACA3B"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62" w:history="1">
        <w:r w:rsidRPr="004777C7">
          <w:rPr>
            <w:rStyle w:val="Hyperlink"/>
            <w:noProof/>
          </w:rPr>
          <w:t>5.2.1 Precision</w:t>
        </w:r>
        <w:r>
          <w:rPr>
            <w:noProof/>
            <w:webHidden/>
          </w:rPr>
          <w:tab/>
        </w:r>
        <w:r>
          <w:rPr>
            <w:noProof/>
            <w:webHidden/>
          </w:rPr>
          <w:fldChar w:fldCharType="begin"/>
        </w:r>
        <w:r>
          <w:rPr>
            <w:noProof/>
            <w:webHidden/>
          </w:rPr>
          <w:instrText xml:space="preserve"> PAGEREF _Toc71586162 \h </w:instrText>
        </w:r>
        <w:r>
          <w:rPr>
            <w:noProof/>
            <w:webHidden/>
          </w:rPr>
        </w:r>
        <w:r>
          <w:rPr>
            <w:noProof/>
            <w:webHidden/>
          </w:rPr>
          <w:fldChar w:fldCharType="separate"/>
        </w:r>
        <w:r>
          <w:rPr>
            <w:noProof/>
            <w:webHidden/>
          </w:rPr>
          <w:t>38</w:t>
        </w:r>
        <w:r>
          <w:rPr>
            <w:noProof/>
            <w:webHidden/>
          </w:rPr>
          <w:fldChar w:fldCharType="end"/>
        </w:r>
      </w:hyperlink>
    </w:p>
    <w:p w14:paraId="7E21DA32" w14:textId="027F2D26"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63" w:history="1">
        <w:r w:rsidRPr="004777C7">
          <w:rPr>
            <w:rStyle w:val="Hyperlink"/>
            <w:noProof/>
          </w:rPr>
          <w:t>5.2.2 Recall</w:t>
        </w:r>
        <w:r>
          <w:rPr>
            <w:noProof/>
            <w:webHidden/>
          </w:rPr>
          <w:tab/>
        </w:r>
        <w:r>
          <w:rPr>
            <w:noProof/>
            <w:webHidden/>
          </w:rPr>
          <w:fldChar w:fldCharType="begin"/>
        </w:r>
        <w:r>
          <w:rPr>
            <w:noProof/>
            <w:webHidden/>
          </w:rPr>
          <w:instrText xml:space="preserve"> PAGEREF _Toc71586163 \h </w:instrText>
        </w:r>
        <w:r>
          <w:rPr>
            <w:noProof/>
            <w:webHidden/>
          </w:rPr>
        </w:r>
        <w:r>
          <w:rPr>
            <w:noProof/>
            <w:webHidden/>
          </w:rPr>
          <w:fldChar w:fldCharType="separate"/>
        </w:r>
        <w:r>
          <w:rPr>
            <w:noProof/>
            <w:webHidden/>
          </w:rPr>
          <w:t>38</w:t>
        </w:r>
        <w:r>
          <w:rPr>
            <w:noProof/>
            <w:webHidden/>
          </w:rPr>
          <w:fldChar w:fldCharType="end"/>
        </w:r>
      </w:hyperlink>
    </w:p>
    <w:p w14:paraId="73BCADAB" w14:textId="5AF7A026"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64" w:history="1">
        <w:r w:rsidRPr="004777C7">
          <w:rPr>
            <w:rStyle w:val="Hyperlink"/>
            <w:noProof/>
          </w:rPr>
          <w:t>5.2.3 F1 Score and Precision-Recall tradeoff</w:t>
        </w:r>
        <w:r>
          <w:rPr>
            <w:noProof/>
            <w:webHidden/>
          </w:rPr>
          <w:tab/>
        </w:r>
        <w:r>
          <w:rPr>
            <w:noProof/>
            <w:webHidden/>
          </w:rPr>
          <w:fldChar w:fldCharType="begin"/>
        </w:r>
        <w:r>
          <w:rPr>
            <w:noProof/>
            <w:webHidden/>
          </w:rPr>
          <w:instrText xml:space="preserve"> PAGEREF _Toc71586164 \h </w:instrText>
        </w:r>
        <w:r>
          <w:rPr>
            <w:noProof/>
            <w:webHidden/>
          </w:rPr>
        </w:r>
        <w:r>
          <w:rPr>
            <w:noProof/>
            <w:webHidden/>
          </w:rPr>
          <w:fldChar w:fldCharType="separate"/>
        </w:r>
        <w:r>
          <w:rPr>
            <w:noProof/>
            <w:webHidden/>
          </w:rPr>
          <w:t>38</w:t>
        </w:r>
        <w:r>
          <w:rPr>
            <w:noProof/>
            <w:webHidden/>
          </w:rPr>
          <w:fldChar w:fldCharType="end"/>
        </w:r>
      </w:hyperlink>
    </w:p>
    <w:p w14:paraId="285F5C8D" w14:textId="4664712B"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65" w:history="1">
        <w:r w:rsidRPr="004777C7">
          <w:rPr>
            <w:rStyle w:val="Hyperlink"/>
            <w:noProof/>
          </w:rPr>
          <w:t>5.3 Multiclass Classification</w:t>
        </w:r>
        <w:r>
          <w:rPr>
            <w:noProof/>
            <w:webHidden/>
          </w:rPr>
          <w:tab/>
        </w:r>
        <w:r>
          <w:rPr>
            <w:noProof/>
            <w:webHidden/>
          </w:rPr>
          <w:fldChar w:fldCharType="begin"/>
        </w:r>
        <w:r>
          <w:rPr>
            <w:noProof/>
            <w:webHidden/>
          </w:rPr>
          <w:instrText xml:space="preserve"> PAGEREF _Toc71586165 \h </w:instrText>
        </w:r>
        <w:r>
          <w:rPr>
            <w:noProof/>
            <w:webHidden/>
          </w:rPr>
        </w:r>
        <w:r>
          <w:rPr>
            <w:noProof/>
            <w:webHidden/>
          </w:rPr>
          <w:fldChar w:fldCharType="separate"/>
        </w:r>
        <w:r>
          <w:rPr>
            <w:noProof/>
            <w:webHidden/>
          </w:rPr>
          <w:t>40</w:t>
        </w:r>
        <w:r>
          <w:rPr>
            <w:noProof/>
            <w:webHidden/>
          </w:rPr>
          <w:fldChar w:fldCharType="end"/>
        </w:r>
      </w:hyperlink>
    </w:p>
    <w:p w14:paraId="6D6E688F" w14:textId="159B0C6A"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66" w:history="1">
        <w:r w:rsidRPr="004777C7">
          <w:rPr>
            <w:rStyle w:val="Hyperlink"/>
            <w:noProof/>
          </w:rPr>
          <w:t>5.3.1 One versus All (One versus Rest)</w:t>
        </w:r>
        <w:r>
          <w:rPr>
            <w:noProof/>
            <w:webHidden/>
          </w:rPr>
          <w:tab/>
        </w:r>
        <w:r>
          <w:rPr>
            <w:noProof/>
            <w:webHidden/>
          </w:rPr>
          <w:fldChar w:fldCharType="begin"/>
        </w:r>
        <w:r>
          <w:rPr>
            <w:noProof/>
            <w:webHidden/>
          </w:rPr>
          <w:instrText xml:space="preserve"> PAGEREF _Toc71586166 \h </w:instrText>
        </w:r>
        <w:r>
          <w:rPr>
            <w:noProof/>
            <w:webHidden/>
          </w:rPr>
        </w:r>
        <w:r>
          <w:rPr>
            <w:noProof/>
            <w:webHidden/>
          </w:rPr>
          <w:fldChar w:fldCharType="separate"/>
        </w:r>
        <w:r>
          <w:rPr>
            <w:noProof/>
            <w:webHidden/>
          </w:rPr>
          <w:t>40</w:t>
        </w:r>
        <w:r>
          <w:rPr>
            <w:noProof/>
            <w:webHidden/>
          </w:rPr>
          <w:fldChar w:fldCharType="end"/>
        </w:r>
      </w:hyperlink>
    </w:p>
    <w:p w14:paraId="3FAE1FE6" w14:textId="41A1551E"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67" w:history="1">
        <w:r w:rsidRPr="004777C7">
          <w:rPr>
            <w:rStyle w:val="Hyperlink"/>
            <w:noProof/>
          </w:rPr>
          <w:t>5.3.2 One versus One</w:t>
        </w:r>
        <w:r>
          <w:rPr>
            <w:noProof/>
            <w:webHidden/>
          </w:rPr>
          <w:tab/>
        </w:r>
        <w:r>
          <w:rPr>
            <w:noProof/>
            <w:webHidden/>
          </w:rPr>
          <w:fldChar w:fldCharType="begin"/>
        </w:r>
        <w:r>
          <w:rPr>
            <w:noProof/>
            <w:webHidden/>
          </w:rPr>
          <w:instrText xml:space="preserve"> PAGEREF _Toc71586167 \h </w:instrText>
        </w:r>
        <w:r>
          <w:rPr>
            <w:noProof/>
            <w:webHidden/>
          </w:rPr>
        </w:r>
        <w:r>
          <w:rPr>
            <w:noProof/>
            <w:webHidden/>
          </w:rPr>
          <w:fldChar w:fldCharType="separate"/>
        </w:r>
        <w:r>
          <w:rPr>
            <w:noProof/>
            <w:webHidden/>
          </w:rPr>
          <w:t>40</w:t>
        </w:r>
        <w:r>
          <w:rPr>
            <w:noProof/>
            <w:webHidden/>
          </w:rPr>
          <w:fldChar w:fldCharType="end"/>
        </w:r>
      </w:hyperlink>
    </w:p>
    <w:p w14:paraId="160A8E67" w14:textId="46C2EDED"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68" w:history="1">
        <w:r w:rsidRPr="004777C7">
          <w:rPr>
            <w:rStyle w:val="Hyperlink"/>
            <w:noProof/>
          </w:rPr>
          <w:t>5.4 Egyéb</w:t>
        </w:r>
        <w:r>
          <w:rPr>
            <w:noProof/>
            <w:webHidden/>
          </w:rPr>
          <w:tab/>
        </w:r>
        <w:r>
          <w:rPr>
            <w:noProof/>
            <w:webHidden/>
          </w:rPr>
          <w:fldChar w:fldCharType="begin"/>
        </w:r>
        <w:r>
          <w:rPr>
            <w:noProof/>
            <w:webHidden/>
          </w:rPr>
          <w:instrText xml:space="preserve"> PAGEREF _Toc71586168 \h </w:instrText>
        </w:r>
        <w:r>
          <w:rPr>
            <w:noProof/>
            <w:webHidden/>
          </w:rPr>
        </w:r>
        <w:r>
          <w:rPr>
            <w:noProof/>
            <w:webHidden/>
          </w:rPr>
          <w:fldChar w:fldCharType="separate"/>
        </w:r>
        <w:r>
          <w:rPr>
            <w:noProof/>
            <w:webHidden/>
          </w:rPr>
          <w:t>40</w:t>
        </w:r>
        <w:r>
          <w:rPr>
            <w:noProof/>
            <w:webHidden/>
          </w:rPr>
          <w:fldChar w:fldCharType="end"/>
        </w:r>
      </w:hyperlink>
    </w:p>
    <w:p w14:paraId="2E05C2B6" w14:textId="46B34AAB" w:rsidR="000C1E5E" w:rsidRDefault="000C1E5E">
      <w:pPr>
        <w:pStyle w:val="TOC1"/>
        <w:rPr>
          <w:rFonts w:asciiTheme="minorHAnsi" w:eastAsiaTheme="minorEastAsia" w:hAnsiTheme="minorHAnsi" w:cstheme="minorBidi"/>
          <w:b w:val="0"/>
          <w:noProof/>
          <w:sz w:val="22"/>
          <w:szCs w:val="22"/>
          <w:lang w:eastAsia="hu-HU"/>
        </w:rPr>
      </w:pPr>
      <w:hyperlink w:anchor="_Toc71586169" w:history="1">
        <w:r w:rsidRPr="004777C7">
          <w:rPr>
            <w:rStyle w:val="Hyperlink"/>
            <w:noProof/>
          </w:rPr>
          <w:t>6 Statistics</w:t>
        </w:r>
        <w:r>
          <w:rPr>
            <w:noProof/>
            <w:webHidden/>
          </w:rPr>
          <w:tab/>
        </w:r>
        <w:r>
          <w:rPr>
            <w:noProof/>
            <w:webHidden/>
          </w:rPr>
          <w:fldChar w:fldCharType="begin"/>
        </w:r>
        <w:r>
          <w:rPr>
            <w:noProof/>
            <w:webHidden/>
          </w:rPr>
          <w:instrText xml:space="preserve"> PAGEREF _Toc71586169 \h </w:instrText>
        </w:r>
        <w:r>
          <w:rPr>
            <w:noProof/>
            <w:webHidden/>
          </w:rPr>
        </w:r>
        <w:r>
          <w:rPr>
            <w:noProof/>
            <w:webHidden/>
          </w:rPr>
          <w:fldChar w:fldCharType="separate"/>
        </w:r>
        <w:r>
          <w:rPr>
            <w:noProof/>
            <w:webHidden/>
          </w:rPr>
          <w:t>42</w:t>
        </w:r>
        <w:r>
          <w:rPr>
            <w:noProof/>
            <w:webHidden/>
          </w:rPr>
          <w:fldChar w:fldCharType="end"/>
        </w:r>
      </w:hyperlink>
    </w:p>
    <w:p w14:paraId="2E0B89EC" w14:textId="13F5EE9C"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70" w:history="1">
        <w:r w:rsidRPr="004777C7">
          <w:rPr>
            <w:rStyle w:val="Hyperlink"/>
            <w:noProof/>
          </w:rPr>
          <w:t>6.1 Permutation, Variance, Combination</w:t>
        </w:r>
        <w:r>
          <w:rPr>
            <w:noProof/>
            <w:webHidden/>
          </w:rPr>
          <w:tab/>
        </w:r>
        <w:r>
          <w:rPr>
            <w:noProof/>
            <w:webHidden/>
          </w:rPr>
          <w:fldChar w:fldCharType="begin"/>
        </w:r>
        <w:r>
          <w:rPr>
            <w:noProof/>
            <w:webHidden/>
          </w:rPr>
          <w:instrText xml:space="preserve"> PAGEREF _Toc71586170 \h </w:instrText>
        </w:r>
        <w:r>
          <w:rPr>
            <w:noProof/>
            <w:webHidden/>
          </w:rPr>
        </w:r>
        <w:r>
          <w:rPr>
            <w:noProof/>
            <w:webHidden/>
          </w:rPr>
          <w:fldChar w:fldCharType="separate"/>
        </w:r>
        <w:r>
          <w:rPr>
            <w:noProof/>
            <w:webHidden/>
          </w:rPr>
          <w:t>42</w:t>
        </w:r>
        <w:r>
          <w:rPr>
            <w:noProof/>
            <w:webHidden/>
          </w:rPr>
          <w:fldChar w:fldCharType="end"/>
        </w:r>
      </w:hyperlink>
    </w:p>
    <w:p w14:paraId="0BB6F95B" w14:textId="52CE2A32"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71" w:history="1">
        <w:r w:rsidRPr="004777C7">
          <w:rPr>
            <w:rStyle w:val="Hyperlink"/>
            <w:noProof/>
          </w:rPr>
          <w:t>6.2 Probability theory</w:t>
        </w:r>
        <w:r>
          <w:rPr>
            <w:noProof/>
            <w:webHidden/>
          </w:rPr>
          <w:tab/>
        </w:r>
        <w:r>
          <w:rPr>
            <w:noProof/>
            <w:webHidden/>
          </w:rPr>
          <w:fldChar w:fldCharType="begin"/>
        </w:r>
        <w:r>
          <w:rPr>
            <w:noProof/>
            <w:webHidden/>
          </w:rPr>
          <w:instrText xml:space="preserve"> PAGEREF _Toc71586171 \h </w:instrText>
        </w:r>
        <w:r>
          <w:rPr>
            <w:noProof/>
            <w:webHidden/>
          </w:rPr>
        </w:r>
        <w:r>
          <w:rPr>
            <w:noProof/>
            <w:webHidden/>
          </w:rPr>
          <w:fldChar w:fldCharType="separate"/>
        </w:r>
        <w:r>
          <w:rPr>
            <w:noProof/>
            <w:webHidden/>
          </w:rPr>
          <w:t>42</w:t>
        </w:r>
        <w:r>
          <w:rPr>
            <w:noProof/>
            <w:webHidden/>
          </w:rPr>
          <w:fldChar w:fldCharType="end"/>
        </w:r>
      </w:hyperlink>
    </w:p>
    <w:p w14:paraId="0588CAA4" w14:textId="197D648D"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72" w:history="1">
        <w:r w:rsidRPr="004777C7">
          <w:rPr>
            <w:rStyle w:val="Hyperlink"/>
            <w:noProof/>
          </w:rPr>
          <w:t>6.3 CDF, PDF, PMF</w:t>
        </w:r>
        <w:r>
          <w:rPr>
            <w:noProof/>
            <w:webHidden/>
          </w:rPr>
          <w:tab/>
        </w:r>
        <w:r>
          <w:rPr>
            <w:noProof/>
            <w:webHidden/>
          </w:rPr>
          <w:fldChar w:fldCharType="begin"/>
        </w:r>
        <w:r>
          <w:rPr>
            <w:noProof/>
            <w:webHidden/>
          </w:rPr>
          <w:instrText xml:space="preserve"> PAGEREF _Toc71586172 \h </w:instrText>
        </w:r>
        <w:r>
          <w:rPr>
            <w:noProof/>
            <w:webHidden/>
          </w:rPr>
        </w:r>
        <w:r>
          <w:rPr>
            <w:noProof/>
            <w:webHidden/>
          </w:rPr>
          <w:fldChar w:fldCharType="separate"/>
        </w:r>
        <w:r>
          <w:rPr>
            <w:noProof/>
            <w:webHidden/>
          </w:rPr>
          <w:t>43</w:t>
        </w:r>
        <w:r>
          <w:rPr>
            <w:noProof/>
            <w:webHidden/>
          </w:rPr>
          <w:fldChar w:fldCharType="end"/>
        </w:r>
      </w:hyperlink>
    </w:p>
    <w:p w14:paraId="6BD299FE" w14:textId="6E037A0B"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73" w:history="1">
        <w:r w:rsidRPr="004777C7">
          <w:rPr>
            <w:rStyle w:val="Hyperlink"/>
            <w:noProof/>
          </w:rPr>
          <w:t>6.4 Expected value, Variance, Standard deviation</w:t>
        </w:r>
        <w:r>
          <w:rPr>
            <w:noProof/>
            <w:webHidden/>
          </w:rPr>
          <w:tab/>
        </w:r>
        <w:r>
          <w:rPr>
            <w:noProof/>
            <w:webHidden/>
          </w:rPr>
          <w:fldChar w:fldCharType="begin"/>
        </w:r>
        <w:r>
          <w:rPr>
            <w:noProof/>
            <w:webHidden/>
          </w:rPr>
          <w:instrText xml:space="preserve"> PAGEREF _Toc71586173 \h </w:instrText>
        </w:r>
        <w:r>
          <w:rPr>
            <w:noProof/>
            <w:webHidden/>
          </w:rPr>
        </w:r>
        <w:r>
          <w:rPr>
            <w:noProof/>
            <w:webHidden/>
          </w:rPr>
          <w:fldChar w:fldCharType="separate"/>
        </w:r>
        <w:r>
          <w:rPr>
            <w:noProof/>
            <w:webHidden/>
          </w:rPr>
          <w:t>43</w:t>
        </w:r>
        <w:r>
          <w:rPr>
            <w:noProof/>
            <w:webHidden/>
          </w:rPr>
          <w:fldChar w:fldCharType="end"/>
        </w:r>
      </w:hyperlink>
    </w:p>
    <w:p w14:paraId="096A89C2" w14:textId="27A56BA2"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74" w:history="1">
        <w:r w:rsidRPr="004777C7">
          <w:rPr>
            <w:rStyle w:val="Hyperlink"/>
            <w:noProof/>
          </w:rPr>
          <w:t>6.5 E(X) and V(X) of random length sum of iid variables</w:t>
        </w:r>
        <w:r>
          <w:rPr>
            <w:noProof/>
            <w:webHidden/>
          </w:rPr>
          <w:tab/>
        </w:r>
        <w:r>
          <w:rPr>
            <w:noProof/>
            <w:webHidden/>
          </w:rPr>
          <w:fldChar w:fldCharType="begin"/>
        </w:r>
        <w:r>
          <w:rPr>
            <w:noProof/>
            <w:webHidden/>
          </w:rPr>
          <w:instrText xml:space="preserve"> PAGEREF _Toc71586174 \h </w:instrText>
        </w:r>
        <w:r>
          <w:rPr>
            <w:noProof/>
            <w:webHidden/>
          </w:rPr>
        </w:r>
        <w:r>
          <w:rPr>
            <w:noProof/>
            <w:webHidden/>
          </w:rPr>
          <w:fldChar w:fldCharType="separate"/>
        </w:r>
        <w:r>
          <w:rPr>
            <w:noProof/>
            <w:webHidden/>
          </w:rPr>
          <w:t>44</w:t>
        </w:r>
        <w:r>
          <w:rPr>
            <w:noProof/>
            <w:webHidden/>
          </w:rPr>
          <w:fldChar w:fldCharType="end"/>
        </w:r>
      </w:hyperlink>
    </w:p>
    <w:p w14:paraId="57337AEB" w14:textId="259CE9FD"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75" w:history="1">
        <w:r w:rsidRPr="004777C7">
          <w:rPr>
            <w:rStyle w:val="Hyperlink"/>
            <w:noProof/>
          </w:rPr>
          <w:t>6.6 Moments, Skewness, Kurtosis</w:t>
        </w:r>
        <w:r>
          <w:rPr>
            <w:noProof/>
            <w:webHidden/>
          </w:rPr>
          <w:tab/>
        </w:r>
        <w:r>
          <w:rPr>
            <w:noProof/>
            <w:webHidden/>
          </w:rPr>
          <w:fldChar w:fldCharType="begin"/>
        </w:r>
        <w:r>
          <w:rPr>
            <w:noProof/>
            <w:webHidden/>
          </w:rPr>
          <w:instrText xml:space="preserve"> PAGEREF _Toc71586175 \h </w:instrText>
        </w:r>
        <w:r>
          <w:rPr>
            <w:noProof/>
            <w:webHidden/>
          </w:rPr>
        </w:r>
        <w:r>
          <w:rPr>
            <w:noProof/>
            <w:webHidden/>
          </w:rPr>
          <w:fldChar w:fldCharType="separate"/>
        </w:r>
        <w:r>
          <w:rPr>
            <w:noProof/>
            <w:webHidden/>
          </w:rPr>
          <w:t>45</w:t>
        </w:r>
        <w:r>
          <w:rPr>
            <w:noProof/>
            <w:webHidden/>
          </w:rPr>
          <w:fldChar w:fldCharType="end"/>
        </w:r>
      </w:hyperlink>
    </w:p>
    <w:p w14:paraId="6CFF5FFC" w14:textId="27AB80E2"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76" w:history="1">
        <w:r w:rsidRPr="004777C7">
          <w:rPr>
            <w:rStyle w:val="Hyperlink"/>
            <w:noProof/>
          </w:rPr>
          <w:t>6.7 Median, Mode, Quantile (percentile)</w:t>
        </w:r>
        <w:r>
          <w:rPr>
            <w:noProof/>
            <w:webHidden/>
          </w:rPr>
          <w:tab/>
        </w:r>
        <w:r>
          <w:rPr>
            <w:noProof/>
            <w:webHidden/>
          </w:rPr>
          <w:fldChar w:fldCharType="begin"/>
        </w:r>
        <w:r>
          <w:rPr>
            <w:noProof/>
            <w:webHidden/>
          </w:rPr>
          <w:instrText xml:space="preserve"> PAGEREF _Toc71586176 \h </w:instrText>
        </w:r>
        <w:r>
          <w:rPr>
            <w:noProof/>
            <w:webHidden/>
          </w:rPr>
        </w:r>
        <w:r>
          <w:rPr>
            <w:noProof/>
            <w:webHidden/>
          </w:rPr>
          <w:fldChar w:fldCharType="separate"/>
        </w:r>
        <w:r>
          <w:rPr>
            <w:noProof/>
            <w:webHidden/>
          </w:rPr>
          <w:t>45</w:t>
        </w:r>
        <w:r>
          <w:rPr>
            <w:noProof/>
            <w:webHidden/>
          </w:rPr>
          <w:fldChar w:fldCharType="end"/>
        </w:r>
      </w:hyperlink>
    </w:p>
    <w:p w14:paraId="1C1245DA" w14:textId="225D6217"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77" w:history="1">
        <w:r w:rsidRPr="004777C7">
          <w:rPr>
            <w:rStyle w:val="Hyperlink"/>
            <w:noProof/>
          </w:rPr>
          <w:t>6.8 Multidimension distributions, Covariance, Correlation</w:t>
        </w:r>
        <w:r>
          <w:rPr>
            <w:noProof/>
            <w:webHidden/>
          </w:rPr>
          <w:tab/>
        </w:r>
        <w:r>
          <w:rPr>
            <w:noProof/>
            <w:webHidden/>
          </w:rPr>
          <w:fldChar w:fldCharType="begin"/>
        </w:r>
        <w:r>
          <w:rPr>
            <w:noProof/>
            <w:webHidden/>
          </w:rPr>
          <w:instrText xml:space="preserve"> PAGEREF _Toc71586177 \h </w:instrText>
        </w:r>
        <w:r>
          <w:rPr>
            <w:noProof/>
            <w:webHidden/>
          </w:rPr>
        </w:r>
        <w:r>
          <w:rPr>
            <w:noProof/>
            <w:webHidden/>
          </w:rPr>
          <w:fldChar w:fldCharType="separate"/>
        </w:r>
        <w:r>
          <w:rPr>
            <w:noProof/>
            <w:webHidden/>
          </w:rPr>
          <w:t>45</w:t>
        </w:r>
        <w:r>
          <w:rPr>
            <w:noProof/>
            <w:webHidden/>
          </w:rPr>
          <w:fldChar w:fldCharType="end"/>
        </w:r>
      </w:hyperlink>
    </w:p>
    <w:p w14:paraId="040E870D" w14:textId="0D58E059"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78" w:history="1">
        <w:r w:rsidRPr="004777C7">
          <w:rPr>
            <w:rStyle w:val="Hyperlink"/>
            <w:noProof/>
          </w:rPr>
          <w:t>6.9 Popular discrete distributions</w:t>
        </w:r>
        <w:r>
          <w:rPr>
            <w:noProof/>
            <w:webHidden/>
          </w:rPr>
          <w:tab/>
        </w:r>
        <w:r>
          <w:rPr>
            <w:noProof/>
            <w:webHidden/>
          </w:rPr>
          <w:fldChar w:fldCharType="begin"/>
        </w:r>
        <w:r>
          <w:rPr>
            <w:noProof/>
            <w:webHidden/>
          </w:rPr>
          <w:instrText xml:space="preserve"> PAGEREF _Toc71586178 \h </w:instrText>
        </w:r>
        <w:r>
          <w:rPr>
            <w:noProof/>
            <w:webHidden/>
          </w:rPr>
        </w:r>
        <w:r>
          <w:rPr>
            <w:noProof/>
            <w:webHidden/>
          </w:rPr>
          <w:fldChar w:fldCharType="separate"/>
        </w:r>
        <w:r>
          <w:rPr>
            <w:noProof/>
            <w:webHidden/>
          </w:rPr>
          <w:t>47</w:t>
        </w:r>
        <w:r>
          <w:rPr>
            <w:noProof/>
            <w:webHidden/>
          </w:rPr>
          <w:fldChar w:fldCharType="end"/>
        </w:r>
      </w:hyperlink>
    </w:p>
    <w:p w14:paraId="3C5FC2CF" w14:textId="69CB94FA"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79" w:history="1">
        <w:r w:rsidRPr="004777C7">
          <w:rPr>
            <w:rStyle w:val="Hyperlink"/>
            <w:noProof/>
          </w:rPr>
          <w:t>6.9.1 Indicator function (aka characteristic function)</w:t>
        </w:r>
        <w:r>
          <w:rPr>
            <w:noProof/>
            <w:webHidden/>
          </w:rPr>
          <w:tab/>
        </w:r>
        <w:r>
          <w:rPr>
            <w:noProof/>
            <w:webHidden/>
          </w:rPr>
          <w:fldChar w:fldCharType="begin"/>
        </w:r>
        <w:r>
          <w:rPr>
            <w:noProof/>
            <w:webHidden/>
          </w:rPr>
          <w:instrText xml:space="preserve"> PAGEREF _Toc71586179 \h </w:instrText>
        </w:r>
        <w:r>
          <w:rPr>
            <w:noProof/>
            <w:webHidden/>
          </w:rPr>
        </w:r>
        <w:r>
          <w:rPr>
            <w:noProof/>
            <w:webHidden/>
          </w:rPr>
          <w:fldChar w:fldCharType="separate"/>
        </w:r>
        <w:r>
          <w:rPr>
            <w:noProof/>
            <w:webHidden/>
          </w:rPr>
          <w:t>47</w:t>
        </w:r>
        <w:r>
          <w:rPr>
            <w:noProof/>
            <w:webHidden/>
          </w:rPr>
          <w:fldChar w:fldCharType="end"/>
        </w:r>
      </w:hyperlink>
    </w:p>
    <w:p w14:paraId="40C144CF" w14:textId="505804C4"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80" w:history="1">
        <w:r w:rsidRPr="004777C7">
          <w:rPr>
            <w:rStyle w:val="Hyperlink"/>
            <w:noProof/>
          </w:rPr>
          <w:t>6.9.2 Binomial distribution</w:t>
        </w:r>
        <w:r>
          <w:rPr>
            <w:noProof/>
            <w:webHidden/>
          </w:rPr>
          <w:tab/>
        </w:r>
        <w:r>
          <w:rPr>
            <w:noProof/>
            <w:webHidden/>
          </w:rPr>
          <w:fldChar w:fldCharType="begin"/>
        </w:r>
        <w:r>
          <w:rPr>
            <w:noProof/>
            <w:webHidden/>
          </w:rPr>
          <w:instrText xml:space="preserve"> PAGEREF _Toc71586180 \h </w:instrText>
        </w:r>
        <w:r>
          <w:rPr>
            <w:noProof/>
            <w:webHidden/>
          </w:rPr>
        </w:r>
        <w:r>
          <w:rPr>
            <w:noProof/>
            <w:webHidden/>
          </w:rPr>
          <w:fldChar w:fldCharType="separate"/>
        </w:r>
        <w:r>
          <w:rPr>
            <w:noProof/>
            <w:webHidden/>
          </w:rPr>
          <w:t>47</w:t>
        </w:r>
        <w:r>
          <w:rPr>
            <w:noProof/>
            <w:webHidden/>
          </w:rPr>
          <w:fldChar w:fldCharType="end"/>
        </w:r>
      </w:hyperlink>
    </w:p>
    <w:p w14:paraId="51798939" w14:textId="5811CD53"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81" w:history="1">
        <w:r w:rsidRPr="004777C7">
          <w:rPr>
            <w:rStyle w:val="Hyperlink"/>
            <w:noProof/>
          </w:rPr>
          <w:t>6.9.3 Poisson distribution</w:t>
        </w:r>
        <w:r>
          <w:rPr>
            <w:noProof/>
            <w:webHidden/>
          </w:rPr>
          <w:tab/>
        </w:r>
        <w:r>
          <w:rPr>
            <w:noProof/>
            <w:webHidden/>
          </w:rPr>
          <w:fldChar w:fldCharType="begin"/>
        </w:r>
        <w:r>
          <w:rPr>
            <w:noProof/>
            <w:webHidden/>
          </w:rPr>
          <w:instrText xml:space="preserve"> PAGEREF _Toc71586181 \h </w:instrText>
        </w:r>
        <w:r>
          <w:rPr>
            <w:noProof/>
            <w:webHidden/>
          </w:rPr>
        </w:r>
        <w:r>
          <w:rPr>
            <w:noProof/>
            <w:webHidden/>
          </w:rPr>
          <w:fldChar w:fldCharType="separate"/>
        </w:r>
        <w:r>
          <w:rPr>
            <w:noProof/>
            <w:webHidden/>
          </w:rPr>
          <w:t>48</w:t>
        </w:r>
        <w:r>
          <w:rPr>
            <w:noProof/>
            <w:webHidden/>
          </w:rPr>
          <w:fldChar w:fldCharType="end"/>
        </w:r>
      </w:hyperlink>
    </w:p>
    <w:p w14:paraId="3E92293F" w14:textId="051FE072"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82" w:history="1">
        <w:r w:rsidRPr="004777C7">
          <w:rPr>
            <w:rStyle w:val="Hyperlink"/>
            <w:noProof/>
          </w:rPr>
          <w:t>6.9.4 Geometric distribution</w:t>
        </w:r>
        <w:r>
          <w:rPr>
            <w:noProof/>
            <w:webHidden/>
          </w:rPr>
          <w:tab/>
        </w:r>
        <w:r>
          <w:rPr>
            <w:noProof/>
            <w:webHidden/>
          </w:rPr>
          <w:fldChar w:fldCharType="begin"/>
        </w:r>
        <w:r>
          <w:rPr>
            <w:noProof/>
            <w:webHidden/>
          </w:rPr>
          <w:instrText xml:space="preserve"> PAGEREF _Toc71586182 \h </w:instrText>
        </w:r>
        <w:r>
          <w:rPr>
            <w:noProof/>
            <w:webHidden/>
          </w:rPr>
        </w:r>
        <w:r>
          <w:rPr>
            <w:noProof/>
            <w:webHidden/>
          </w:rPr>
          <w:fldChar w:fldCharType="separate"/>
        </w:r>
        <w:r>
          <w:rPr>
            <w:noProof/>
            <w:webHidden/>
          </w:rPr>
          <w:t>48</w:t>
        </w:r>
        <w:r>
          <w:rPr>
            <w:noProof/>
            <w:webHidden/>
          </w:rPr>
          <w:fldChar w:fldCharType="end"/>
        </w:r>
      </w:hyperlink>
    </w:p>
    <w:p w14:paraId="0845320D" w14:textId="60D648B0"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83" w:history="1">
        <w:r w:rsidRPr="004777C7">
          <w:rPr>
            <w:rStyle w:val="Hyperlink"/>
            <w:noProof/>
          </w:rPr>
          <w:t>6.9.5 Hypergeometric distribution</w:t>
        </w:r>
        <w:r>
          <w:rPr>
            <w:noProof/>
            <w:webHidden/>
          </w:rPr>
          <w:tab/>
        </w:r>
        <w:r>
          <w:rPr>
            <w:noProof/>
            <w:webHidden/>
          </w:rPr>
          <w:fldChar w:fldCharType="begin"/>
        </w:r>
        <w:r>
          <w:rPr>
            <w:noProof/>
            <w:webHidden/>
          </w:rPr>
          <w:instrText xml:space="preserve"> PAGEREF _Toc71586183 \h </w:instrText>
        </w:r>
        <w:r>
          <w:rPr>
            <w:noProof/>
            <w:webHidden/>
          </w:rPr>
        </w:r>
        <w:r>
          <w:rPr>
            <w:noProof/>
            <w:webHidden/>
          </w:rPr>
          <w:fldChar w:fldCharType="separate"/>
        </w:r>
        <w:r>
          <w:rPr>
            <w:noProof/>
            <w:webHidden/>
          </w:rPr>
          <w:t>49</w:t>
        </w:r>
        <w:r>
          <w:rPr>
            <w:noProof/>
            <w:webHidden/>
          </w:rPr>
          <w:fldChar w:fldCharType="end"/>
        </w:r>
      </w:hyperlink>
    </w:p>
    <w:p w14:paraId="619DE03B" w14:textId="2829EF5A"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84" w:history="1">
        <w:r w:rsidRPr="004777C7">
          <w:rPr>
            <w:rStyle w:val="Hyperlink"/>
            <w:noProof/>
          </w:rPr>
          <w:t>6.10 Popular continous distributions</w:t>
        </w:r>
        <w:r>
          <w:rPr>
            <w:noProof/>
            <w:webHidden/>
          </w:rPr>
          <w:tab/>
        </w:r>
        <w:r>
          <w:rPr>
            <w:noProof/>
            <w:webHidden/>
          </w:rPr>
          <w:fldChar w:fldCharType="begin"/>
        </w:r>
        <w:r>
          <w:rPr>
            <w:noProof/>
            <w:webHidden/>
          </w:rPr>
          <w:instrText xml:space="preserve"> PAGEREF _Toc71586184 \h </w:instrText>
        </w:r>
        <w:r>
          <w:rPr>
            <w:noProof/>
            <w:webHidden/>
          </w:rPr>
        </w:r>
        <w:r>
          <w:rPr>
            <w:noProof/>
            <w:webHidden/>
          </w:rPr>
          <w:fldChar w:fldCharType="separate"/>
        </w:r>
        <w:r>
          <w:rPr>
            <w:noProof/>
            <w:webHidden/>
          </w:rPr>
          <w:t>49</w:t>
        </w:r>
        <w:r>
          <w:rPr>
            <w:noProof/>
            <w:webHidden/>
          </w:rPr>
          <w:fldChar w:fldCharType="end"/>
        </w:r>
      </w:hyperlink>
    </w:p>
    <w:p w14:paraId="00B02A87" w14:textId="76EF3866"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85" w:history="1">
        <w:r w:rsidRPr="004777C7">
          <w:rPr>
            <w:rStyle w:val="Hyperlink"/>
            <w:noProof/>
          </w:rPr>
          <w:t>6.10.1 Uniform distribution</w:t>
        </w:r>
        <w:r>
          <w:rPr>
            <w:noProof/>
            <w:webHidden/>
          </w:rPr>
          <w:tab/>
        </w:r>
        <w:r>
          <w:rPr>
            <w:noProof/>
            <w:webHidden/>
          </w:rPr>
          <w:fldChar w:fldCharType="begin"/>
        </w:r>
        <w:r>
          <w:rPr>
            <w:noProof/>
            <w:webHidden/>
          </w:rPr>
          <w:instrText xml:space="preserve"> PAGEREF _Toc71586185 \h </w:instrText>
        </w:r>
        <w:r>
          <w:rPr>
            <w:noProof/>
            <w:webHidden/>
          </w:rPr>
        </w:r>
        <w:r>
          <w:rPr>
            <w:noProof/>
            <w:webHidden/>
          </w:rPr>
          <w:fldChar w:fldCharType="separate"/>
        </w:r>
        <w:r>
          <w:rPr>
            <w:noProof/>
            <w:webHidden/>
          </w:rPr>
          <w:t>49</w:t>
        </w:r>
        <w:r>
          <w:rPr>
            <w:noProof/>
            <w:webHidden/>
          </w:rPr>
          <w:fldChar w:fldCharType="end"/>
        </w:r>
      </w:hyperlink>
    </w:p>
    <w:p w14:paraId="015C3086" w14:textId="11740DFD"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86" w:history="1">
        <w:r w:rsidRPr="004777C7">
          <w:rPr>
            <w:rStyle w:val="Hyperlink"/>
            <w:noProof/>
          </w:rPr>
          <w:t>6.10.2 Exponential distribution</w:t>
        </w:r>
        <w:r>
          <w:rPr>
            <w:noProof/>
            <w:webHidden/>
          </w:rPr>
          <w:tab/>
        </w:r>
        <w:r>
          <w:rPr>
            <w:noProof/>
            <w:webHidden/>
          </w:rPr>
          <w:fldChar w:fldCharType="begin"/>
        </w:r>
        <w:r>
          <w:rPr>
            <w:noProof/>
            <w:webHidden/>
          </w:rPr>
          <w:instrText xml:space="preserve"> PAGEREF _Toc71586186 \h </w:instrText>
        </w:r>
        <w:r>
          <w:rPr>
            <w:noProof/>
            <w:webHidden/>
          </w:rPr>
        </w:r>
        <w:r>
          <w:rPr>
            <w:noProof/>
            <w:webHidden/>
          </w:rPr>
          <w:fldChar w:fldCharType="separate"/>
        </w:r>
        <w:r>
          <w:rPr>
            <w:noProof/>
            <w:webHidden/>
          </w:rPr>
          <w:t>49</w:t>
        </w:r>
        <w:r>
          <w:rPr>
            <w:noProof/>
            <w:webHidden/>
          </w:rPr>
          <w:fldChar w:fldCharType="end"/>
        </w:r>
      </w:hyperlink>
    </w:p>
    <w:p w14:paraId="48BE2FFD" w14:textId="36B91FEF"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87" w:history="1">
        <w:r w:rsidRPr="004777C7">
          <w:rPr>
            <w:rStyle w:val="Hyperlink"/>
            <w:noProof/>
          </w:rPr>
          <w:t>6.10.3 Normal distribution</w:t>
        </w:r>
        <w:r>
          <w:rPr>
            <w:noProof/>
            <w:webHidden/>
          </w:rPr>
          <w:tab/>
        </w:r>
        <w:r>
          <w:rPr>
            <w:noProof/>
            <w:webHidden/>
          </w:rPr>
          <w:fldChar w:fldCharType="begin"/>
        </w:r>
        <w:r>
          <w:rPr>
            <w:noProof/>
            <w:webHidden/>
          </w:rPr>
          <w:instrText xml:space="preserve"> PAGEREF _Toc71586187 \h </w:instrText>
        </w:r>
        <w:r>
          <w:rPr>
            <w:noProof/>
            <w:webHidden/>
          </w:rPr>
        </w:r>
        <w:r>
          <w:rPr>
            <w:noProof/>
            <w:webHidden/>
          </w:rPr>
          <w:fldChar w:fldCharType="separate"/>
        </w:r>
        <w:r>
          <w:rPr>
            <w:noProof/>
            <w:webHidden/>
          </w:rPr>
          <w:t>50</w:t>
        </w:r>
        <w:r>
          <w:rPr>
            <w:noProof/>
            <w:webHidden/>
          </w:rPr>
          <w:fldChar w:fldCharType="end"/>
        </w:r>
      </w:hyperlink>
    </w:p>
    <w:p w14:paraId="4343E1CD" w14:textId="02EB25F7"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88" w:history="1">
        <w:r w:rsidRPr="004777C7">
          <w:rPr>
            <w:rStyle w:val="Hyperlink"/>
            <w:noProof/>
          </w:rPr>
          <w:t>6.10.4</w:t>
        </w:r>
        <m:oMath>
          <m:r>
            <w:rPr>
              <w:rStyle w:val="Hyperlink"/>
              <w:rFonts w:ascii="Cambria Math" w:hAnsi="Cambria Math"/>
              <w:noProof/>
            </w:rPr>
            <m:t xml:space="preserve"> </m:t>
          </m:r>
          <m:r>
            <m:rPr>
              <m:sty m:val="bi"/>
            </m:rPr>
            <w:rPr>
              <w:rStyle w:val="Hyperlink"/>
              <w:rFonts w:ascii="Cambria Math" w:hAnsi="Cambria Math"/>
              <w:noProof/>
            </w:rPr>
            <m:t>χ</m:t>
          </m:r>
          <m:r>
            <m:rPr>
              <m:sty m:val="bi"/>
            </m:rPr>
            <w:rPr>
              <w:rStyle w:val="Hyperlink"/>
              <w:rFonts w:ascii="Cambria Math" w:hAnsi="Cambria Math"/>
              <w:noProof/>
            </w:rPr>
            <m:t>2</m:t>
          </m:r>
        </m:oMath>
        <w:r w:rsidRPr="004777C7">
          <w:rPr>
            <w:rStyle w:val="Hyperlink"/>
            <w:noProof/>
          </w:rPr>
          <w:t xml:space="preserve">  distribution (Chi-square distribution)</w:t>
        </w:r>
        <w:r>
          <w:rPr>
            <w:noProof/>
            <w:webHidden/>
          </w:rPr>
          <w:tab/>
        </w:r>
        <w:r>
          <w:rPr>
            <w:noProof/>
            <w:webHidden/>
          </w:rPr>
          <w:fldChar w:fldCharType="begin"/>
        </w:r>
        <w:r>
          <w:rPr>
            <w:noProof/>
            <w:webHidden/>
          </w:rPr>
          <w:instrText xml:space="preserve"> PAGEREF _Toc71586188 \h </w:instrText>
        </w:r>
        <w:r>
          <w:rPr>
            <w:noProof/>
            <w:webHidden/>
          </w:rPr>
        </w:r>
        <w:r>
          <w:rPr>
            <w:noProof/>
            <w:webHidden/>
          </w:rPr>
          <w:fldChar w:fldCharType="separate"/>
        </w:r>
        <w:r>
          <w:rPr>
            <w:noProof/>
            <w:webHidden/>
          </w:rPr>
          <w:t>50</w:t>
        </w:r>
        <w:r>
          <w:rPr>
            <w:noProof/>
            <w:webHidden/>
          </w:rPr>
          <w:fldChar w:fldCharType="end"/>
        </w:r>
      </w:hyperlink>
    </w:p>
    <w:p w14:paraId="1E3A3B62" w14:textId="70F9A1D6"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89" w:history="1">
        <w:r w:rsidRPr="004777C7">
          <w:rPr>
            <w:rStyle w:val="Hyperlink"/>
            <w:noProof/>
          </w:rPr>
          <w:t>6.10.5 Student distribution (t distribution)</w:t>
        </w:r>
        <w:r>
          <w:rPr>
            <w:noProof/>
            <w:webHidden/>
          </w:rPr>
          <w:tab/>
        </w:r>
        <w:r>
          <w:rPr>
            <w:noProof/>
            <w:webHidden/>
          </w:rPr>
          <w:fldChar w:fldCharType="begin"/>
        </w:r>
        <w:r>
          <w:rPr>
            <w:noProof/>
            <w:webHidden/>
          </w:rPr>
          <w:instrText xml:space="preserve"> PAGEREF _Toc71586189 \h </w:instrText>
        </w:r>
        <w:r>
          <w:rPr>
            <w:noProof/>
            <w:webHidden/>
          </w:rPr>
        </w:r>
        <w:r>
          <w:rPr>
            <w:noProof/>
            <w:webHidden/>
          </w:rPr>
          <w:fldChar w:fldCharType="separate"/>
        </w:r>
        <w:r>
          <w:rPr>
            <w:noProof/>
            <w:webHidden/>
          </w:rPr>
          <w:t>51</w:t>
        </w:r>
        <w:r>
          <w:rPr>
            <w:noProof/>
            <w:webHidden/>
          </w:rPr>
          <w:fldChar w:fldCharType="end"/>
        </w:r>
      </w:hyperlink>
    </w:p>
    <w:p w14:paraId="3B04E423" w14:textId="673416D0"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90" w:history="1">
        <w:r w:rsidRPr="004777C7">
          <w:rPr>
            <w:rStyle w:val="Hyperlink"/>
            <w:noProof/>
          </w:rPr>
          <w:t>6.10.6 Fisher distribution (F distribution)</w:t>
        </w:r>
        <w:r>
          <w:rPr>
            <w:noProof/>
            <w:webHidden/>
          </w:rPr>
          <w:tab/>
        </w:r>
        <w:r>
          <w:rPr>
            <w:noProof/>
            <w:webHidden/>
          </w:rPr>
          <w:fldChar w:fldCharType="begin"/>
        </w:r>
        <w:r>
          <w:rPr>
            <w:noProof/>
            <w:webHidden/>
          </w:rPr>
          <w:instrText xml:space="preserve"> PAGEREF _Toc71586190 \h </w:instrText>
        </w:r>
        <w:r>
          <w:rPr>
            <w:noProof/>
            <w:webHidden/>
          </w:rPr>
        </w:r>
        <w:r>
          <w:rPr>
            <w:noProof/>
            <w:webHidden/>
          </w:rPr>
          <w:fldChar w:fldCharType="separate"/>
        </w:r>
        <w:r>
          <w:rPr>
            <w:noProof/>
            <w:webHidden/>
          </w:rPr>
          <w:t>51</w:t>
        </w:r>
        <w:r>
          <w:rPr>
            <w:noProof/>
            <w:webHidden/>
          </w:rPr>
          <w:fldChar w:fldCharType="end"/>
        </w:r>
      </w:hyperlink>
    </w:p>
    <w:p w14:paraId="45B0DBC5" w14:textId="15600603"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91" w:history="1">
        <w:r w:rsidRPr="004777C7">
          <w:rPr>
            <w:rStyle w:val="Hyperlink"/>
            <w:noProof/>
          </w:rPr>
          <w:t>6.11 Limit theorems</w:t>
        </w:r>
        <w:r>
          <w:rPr>
            <w:noProof/>
            <w:webHidden/>
          </w:rPr>
          <w:tab/>
        </w:r>
        <w:r>
          <w:rPr>
            <w:noProof/>
            <w:webHidden/>
          </w:rPr>
          <w:fldChar w:fldCharType="begin"/>
        </w:r>
        <w:r>
          <w:rPr>
            <w:noProof/>
            <w:webHidden/>
          </w:rPr>
          <w:instrText xml:space="preserve"> PAGEREF _Toc71586191 \h </w:instrText>
        </w:r>
        <w:r>
          <w:rPr>
            <w:noProof/>
            <w:webHidden/>
          </w:rPr>
        </w:r>
        <w:r>
          <w:rPr>
            <w:noProof/>
            <w:webHidden/>
          </w:rPr>
          <w:fldChar w:fldCharType="separate"/>
        </w:r>
        <w:r>
          <w:rPr>
            <w:noProof/>
            <w:webHidden/>
          </w:rPr>
          <w:t>51</w:t>
        </w:r>
        <w:r>
          <w:rPr>
            <w:noProof/>
            <w:webHidden/>
          </w:rPr>
          <w:fldChar w:fldCharType="end"/>
        </w:r>
      </w:hyperlink>
    </w:p>
    <w:p w14:paraId="2CEBF23A" w14:textId="79601A03"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92" w:history="1">
        <w:r w:rsidRPr="004777C7">
          <w:rPr>
            <w:rStyle w:val="Hyperlink"/>
            <w:noProof/>
          </w:rPr>
          <w:t>6.11.1 Law of large numbers</w:t>
        </w:r>
        <w:r>
          <w:rPr>
            <w:noProof/>
            <w:webHidden/>
          </w:rPr>
          <w:tab/>
        </w:r>
        <w:r>
          <w:rPr>
            <w:noProof/>
            <w:webHidden/>
          </w:rPr>
          <w:fldChar w:fldCharType="begin"/>
        </w:r>
        <w:r>
          <w:rPr>
            <w:noProof/>
            <w:webHidden/>
          </w:rPr>
          <w:instrText xml:space="preserve"> PAGEREF _Toc71586192 \h </w:instrText>
        </w:r>
        <w:r>
          <w:rPr>
            <w:noProof/>
            <w:webHidden/>
          </w:rPr>
        </w:r>
        <w:r>
          <w:rPr>
            <w:noProof/>
            <w:webHidden/>
          </w:rPr>
          <w:fldChar w:fldCharType="separate"/>
        </w:r>
        <w:r>
          <w:rPr>
            <w:noProof/>
            <w:webHidden/>
          </w:rPr>
          <w:t>51</w:t>
        </w:r>
        <w:r>
          <w:rPr>
            <w:noProof/>
            <w:webHidden/>
          </w:rPr>
          <w:fldChar w:fldCharType="end"/>
        </w:r>
      </w:hyperlink>
    </w:p>
    <w:p w14:paraId="72B876DB" w14:textId="35BFC047"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93" w:history="1">
        <w:r w:rsidRPr="004777C7">
          <w:rPr>
            <w:rStyle w:val="Hyperlink"/>
            <w:noProof/>
          </w:rPr>
          <w:t>6.11.2 de Moivre-Laplace</w:t>
        </w:r>
        <w:r>
          <w:rPr>
            <w:noProof/>
            <w:webHidden/>
          </w:rPr>
          <w:tab/>
        </w:r>
        <w:r>
          <w:rPr>
            <w:noProof/>
            <w:webHidden/>
          </w:rPr>
          <w:fldChar w:fldCharType="begin"/>
        </w:r>
        <w:r>
          <w:rPr>
            <w:noProof/>
            <w:webHidden/>
          </w:rPr>
          <w:instrText xml:space="preserve"> PAGEREF _Toc71586193 \h </w:instrText>
        </w:r>
        <w:r>
          <w:rPr>
            <w:noProof/>
            <w:webHidden/>
          </w:rPr>
        </w:r>
        <w:r>
          <w:rPr>
            <w:noProof/>
            <w:webHidden/>
          </w:rPr>
          <w:fldChar w:fldCharType="separate"/>
        </w:r>
        <w:r>
          <w:rPr>
            <w:noProof/>
            <w:webHidden/>
          </w:rPr>
          <w:t>52</w:t>
        </w:r>
        <w:r>
          <w:rPr>
            <w:noProof/>
            <w:webHidden/>
          </w:rPr>
          <w:fldChar w:fldCharType="end"/>
        </w:r>
      </w:hyperlink>
    </w:p>
    <w:p w14:paraId="29B49CF5" w14:textId="6D72EA03"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94" w:history="1">
        <w:r w:rsidRPr="004777C7">
          <w:rPr>
            <w:rStyle w:val="Hyperlink"/>
            <w:noProof/>
          </w:rPr>
          <w:t>6.11.3 Central limit (CLT)</w:t>
        </w:r>
        <w:r>
          <w:rPr>
            <w:noProof/>
            <w:webHidden/>
          </w:rPr>
          <w:tab/>
        </w:r>
        <w:r>
          <w:rPr>
            <w:noProof/>
            <w:webHidden/>
          </w:rPr>
          <w:fldChar w:fldCharType="begin"/>
        </w:r>
        <w:r>
          <w:rPr>
            <w:noProof/>
            <w:webHidden/>
          </w:rPr>
          <w:instrText xml:space="preserve"> PAGEREF _Toc71586194 \h </w:instrText>
        </w:r>
        <w:r>
          <w:rPr>
            <w:noProof/>
            <w:webHidden/>
          </w:rPr>
        </w:r>
        <w:r>
          <w:rPr>
            <w:noProof/>
            <w:webHidden/>
          </w:rPr>
          <w:fldChar w:fldCharType="separate"/>
        </w:r>
        <w:r>
          <w:rPr>
            <w:noProof/>
            <w:webHidden/>
          </w:rPr>
          <w:t>52</w:t>
        </w:r>
        <w:r>
          <w:rPr>
            <w:noProof/>
            <w:webHidden/>
          </w:rPr>
          <w:fldChar w:fldCharType="end"/>
        </w:r>
      </w:hyperlink>
    </w:p>
    <w:p w14:paraId="10F61DFA" w14:textId="3EF40270"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95" w:history="1">
        <w:r w:rsidRPr="004777C7">
          <w:rPr>
            <w:rStyle w:val="Hyperlink"/>
            <w:noProof/>
          </w:rPr>
          <w:t>6.12 Fundamental concepts of statistics</w:t>
        </w:r>
        <w:r>
          <w:rPr>
            <w:noProof/>
            <w:webHidden/>
          </w:rPr>
          <w:tab/>
        </w:r>
        <w:r>
          <w:rPr>
            <w:noProof/>
            <w:webHidden/>
          </w:rPr>
          <w:fldChar w:fldCharType="begin"/>
        </w:r>
        <w:r>
          <w:rPr>
            <w:noProof/>
            <w:webHidden/>
          </w:rPr>
          <w:instrText xml:space="preserve"> PAGEREF _Toc71586195 \h </w:instrText>
        </w:r>
        <w:r>
          <w:rPr>
            <w:noProof/>
            <w:webHidden/>
          </w:rPr>
        </w:r>
        <w:r>
          <w:rPr>
            <w:noProof/>
            <w:webHidden/>
          </w:rPr>
          <w:fldChar w:fldCharType="separate"/>
        </w:r>
        <w:r>
          <w:rPr>
            <w:noProof/>
            <w:webHidden/>
          </w:rPr>
          <w:t>52</w:t>
        </w:r>
        <w:r>
          <w:rPr>
            <w:noProof/>
            <w:webHidden/>
          </w:rPr>
          <w:fldChar w:fldCharType="end"/>
        </w:r>
      </w:hyperlink>
    </w:p>
    <w:p w14:paraId="4CE8B16C" w14:textId="093F08C5"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96" w:history="1">
        <w:r w:rsidRPr="004777C7">
          <w:rPr>
            <w:rStyle w:val="Hyperlink"/>
            <w:noProof/>
          </w:rPr>
          <w:t>6.13 Parameter estimation</w:t>
        </w:r>
        <w:r>
          <w:rPr>
            <w:noProof/>
            <w:webHidden/>
          </w:rPr>
          <w:tab/>
        </w:r>
        <w:r>
          <w:rPr>
            <w:noProof/>
            <w:webHidden/>
          </w:rPr>
          <w:fldChar w:fldCharType="begin"/>
        </w:r>
        <w:r>
          <w:rPr>
            <w:noProof/>
            <w:webHidden/>
          </w:rPr>
          <w:instrText xml:space="preserve"> PAGEREF _Toc71586196 \h </w:instrText>
        </w:r>
        <w:r>
          <w:rPr>
            <w:noProof/>
            <w:webHidden/>
          </w:rPr>
        </w:r>
        <w:r>
          <w:rPr>
            <w:noProof/>
            <w:webHidden/>
          </w:rPr>
          <w:fldChar w:fldCharType="separate"/>
        </w:r>
        <w:r>
          <w:rPr>
            <w:noProof/>
            <w:webHidden/>
          </w:rPr>
          <w:t>54</w:t>
        </w:r>
        <w:r>
          <w:rPr>
            <w:noProof/>
            <w:webHidden/>
          </w:rPr>
          <w:fldChar w:fldCharType="end"/>
        </w:r>
      </w:hyperlink>
    </w:p>
    <w:p w14:paraId="15EB5F84" w14:textId="3F2B902E"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97" w:history="1">
        <w:r w:rsidRPr="004777C7">
          <w:rPr>
            <w:rStyle w:val="Hyperlink"/>
            <w:noProof/>
          </w:rPr>
          <w:t>6.13.1 Point estimation</w:t>
        </w:r>
        <w:r>
          <w:rPr>
            <w:noProof/>
            <w:webHidden/>
          </w:rPr>
          <w:tab/>
        </w:r>
        <w:r>
          <w:rPr>
            <w:noProof/>
            <w:webHidden/>
          </w:rPr>
          <w:fldChar w:fldCharType="begin"/>
        </w:r>
        <w:r>
          <w:rPr>
            <w:noProof/>
            <w:webHidden/>
          </w:rPr>
          <w:instrText xml:space="preserve"> PAGEREF _Toc71586197 \h </w:instrText>
        </w:r>
        <w:r>
          <w:rPr>
            <w:noProof/>
            <w:webHidden/>
          </w:rPr>
        </w:r>
        <w:r>
          <w:rPr>
            <w:noProof/>
            <w:webHidden/>
          </w:rPr>
          <w:fldChar w:fldCharType="separate"/>
        </w:r>
        <w:r>
          <w:rPr>
            <w:noProof/>
            <w:webHidden/>
          </w:rPr>
          <w:t>54</w:t>
        </w:r>
        <w:r>
          <w:rPr>
            <w:noProof/>
            <w:webHidden/>
          </w:rPr>
          <w:fldChar w:fldCharType="end"/>
        </w:r>
      </w:hyperlink>
    </w:p>
    <w:p w14:paraId="01BC1849" w14:textId="1F3B2BDF"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198" w:history="1">
        <w:r w:rsidRPr="004777C7">
          <w:rPr>
            <w:rStyle w:val="Hyperlink"/>
            <w:noProof/>
          </w:rPr>
          <w:t>6.13.2 Interval estimation</w:t>
        </w:r>
        <w:r>
          <w:rPr>
            <w:noProof/>
            <w:webHidden/>
          </w:rPr>
          <w:tab/>
        </w:r>
        <w:r>
          <w:rPr>
            <w:noProof/>
            <w:webHidden/>
          </w:rPr>
          <w:fldChar w:fldCharType="begin"/>
        </w:r>
        <w:r>
          <w:rPr>
            <w:noProof/>
            <w:webHidden/>
          </w:rPr>
          <w:instrText xml:space="preserve"> PAGEREF _Toc71586198 \h </w:instrText>
        </w:r>
        <w:r>
          <w:rPr>
            <w:noProof/>
            <w:webHidden/>
          </w:rPr>
        </w:r>
        <w:r>
          <w:rPr>
            <w:noProof/>
            <w:webHidden/>
          </w:rPr>
          <w:fldChar w:fldCharType="separate"/>
        </w:r>
        <w:r>
          <w:rPr>
            <w:noProof/>
            <w:webHidden/>
          </w:rPr>
          <w:t>56</w:t>
        </w:r>
        <w:r>
          <w:rPr>
            <w:noProof/>
            <w:webHidden/>
          </w:rPr>
          <w:fldChar w:fldCharType="end"/>
        </w:r>
      </w:hyperlink>
    </w:p>
    <w:p w14:paraId="27FC4704" w14:textId="6BB4F0C0"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199" w:history="1">
        <w:r w:rsidRPr="004777C7">
          <w:rPr>
            <w:rStyle w:val="Hyperlink"/>
            <w:noProof/>
          </w:rPr>
          <w:t>6.14 Hypothesis testing</w:t>
        </w:r>
        <w:r>
          <w:rPr>
            <w:noProof/>
            <w:webHidden/>
          </w:rPr>
          <w:tab/>
        </w:r>
        <w:r>
          <w:rPr>
            <w:noProof/>
            <w:webHidden/>
          </w:rPr>
          <w:fldChar w:fldCharType="begin"/>
        </w:r>
        <w:r>
          <w:rPr>
            <w:noProof/>
            <w:webHidden/>
          </w:rPr>
          <w:instrText xml:space="preserve"> PAGEREF _Toc71586199 \h </w:instrText>
        </w:r>
        <w:r>
          <w:rPr>
            <w:noProof/>
            <w:webHidden/>
          </w:rPr>
        </w:r>
        <w:r>
          <w:rPr>
            <w:noProof/>
            <w:webHidden/>
          </w:rPr>
          <w:fldChar w:fldCharType="separate"/>
        </w:r>
        <w:r>
          <w:rPr>
            <w:noProof/>
            <w:webHidden/>
          </w:rPr>
          <w:t>57</w:t>
        </w:r>
        <w:r>
          <w:rPr>
            <w:noProof/>
            <w:webHidden/>
          </w:rPr>
          <w:fldChar w:fldCharType="end"/>
        </w:r>
      </w:hyperlink>
    </w:p>
    <w:p w14:paraId="143D3B86" w14:textId="3C0ECC84"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200" w:history="1">
        <w:r w:rsidRPr="004777C7">
          <w:rPr>
            <w:rStyle w:val="Hyperlink"/>
            <w:noProof/>
          </w:rPr>
          <w:t>6.14.1 Z-test (z-próba, u-próba)</w:t>
        </w:r>
        <w:r>
          <w:rPr>
            <w:noProof/>
            <w:webHidden/>
          </w:rPr>
          <w:tab/>
        </w:r>
        <w:r>
          <w:rPr>
            <w:noProof/>
            <w:webHidden/>
          </w:rPr>
          <w:fldChar w:fldCharType="begin"/>
        </w:r>
        <w:r>
          <w:rPr>
            <w:noProof/>
            <w:webHidden/>
          </w:rPr>
          <w:instrText xml:space="preserve"> PAGEREF _Toc71586200 \h </w:instrText>
        </w:r>
        <w:r>
          <w:rPr>
            <w:noProof/>
            <w:webHidden/>
          </w:rPr>
        </w:r>
        <w:r>
          <w:rPr>
            <w:noProof/>
            <w:webHidden/>
          </w:rPr>
          <w:fldChar w:fldCharType="separate"/>
        </w:r>
        <w:r>
          <w:rPr>
            <w:noProof/>
            <w:webHidden/>
          </w:rPr>
          <w:t>59</w:t>
        </w:r>
        <w:r>
          <w:rPr>
            <w:noProof/>
            <w:webHidden/>
          </w:rPr>
          <w:fldChar w:fldCharType="end"/>
        </w:r>
      </w:hyperlink>
    </w:p>
    <w:p w14:paraId="0C2150B6" w14:textId="3DF40E57"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201" w:history="1">
        <w:r w:rsidRPr="004777C7">
          <w:rPr>
            <w:rStyle w:val="Hyperlink"/>
            <w:noProof/>
          </w:rPr>
          <w:t>6.14.2 Student’s t-test</w:t>
        </w:r>
        <w:r>
          <w:rPr>
            <w:noProof/>
            <w:webHidden/>
          </w:rPr>
          <w:tab/>
        </w:r>
        <w:r>
          <w:rPr>
            <w:noProof/>
            <w:webHidden/>
          </w:rPr>
          <w:fldChar w:fldCharType="begin"/>
        </w:r>
        <w:r>
          <w:rPr>
            <w:noProof/>
            <w:webHidden/>
          </w:rPr>
          <w:instrText xml:space="preserve"> PAGEREF _Toc71586201 \h </w:instrText>
        </w:r>
        <w:r>
          <w:rPr>
            <w:noProof/>
            <w:webHidden/>
          </w:rPr>
        </w:r>
        <w:r>
          <w:rPr>
            <w:noProof/>
            <w:webHidden/>
          </w:rPr>
          <w:fldChar w:fldCharType="separate"/>
        </w:r>
        <w:r>
          <w:rPr>
            <w:noProof/>
            <w:webHidden/>
          </w:rPr>
          <w:t>60</w:t>
        </w:r>
        <w:r>
          <w:rPr>
            <w:noProof/>
            <w:webHidden/>
          </w:rPr>
          <w:fldChar w:fldCharType="end"/>
        </w:r>
      </w:hyperlink>
    </w:p>
    <w:p w14:paraId="7521FF1A" w14:textId="4F4B2089"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202" w:history="1">
        <w:r w:rsidRPr="004777C7">
          <w:rPr>
            <w:rStyle w:val="Hyperlink"/>
            <w:noProof/>
          </w:rPr>
          <w:t>6.14.3 F-test (Fisher-test)</w:t>
        </w:r>
        <w:r>
          <w:rPr>
            <w:noProof/>
            <w:webHidden/>
          </w:rPr>
          <w:tab/>
        </w:r>
        <w:r>
          <w:rPr>
            <w:noProof/>
            <w:webHidden/>
          </w:rPr>
          <w:fldChar w:fldCharType="begin"/>
        </w:r>
        <w:r>
          <w:rPr>
            <w:noProof/>
            <w:webHidden/>
          </w:rPr>
          <w:instrText xml:space="preserve"> PAGEREF _Toc71586202 \h </w:instrText>
        </w:r>
        <w:r>
          <w:rPr>
            <w:noProof/>
            <w:webHidden/>
          </w:rPr>
        </w:r>
        <w:r>
          <w:rPr>
            <w:noProof/>
            <w:webHidden/>
          </w:rPr>
          <w:fldChar w:fldCharType="separate"/>
        </w:r>
        <w:r>
          <w:rPr>
            <w:noProof/>
            <w:webHidden/>
          </w:rPr>
          <w:t>61</w:t>
        </w:r>
        <w:r>
          <w:rPr>
            <w:noProof/>
            <w:webHidden/>
          </w:rPr>
          <w:fldChar w:fldCharType="end"/>
        </w:r>
      </w:hyperlink>
    </w:p>
    <w:p w14:paraId="34446FFF" w14:textId="705F2053"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203" w:history="1">
        <w:r w:rsidRPr="004777C7">
          <w:rPr>
            <w:rStyle w:val="Hyperlink"/>
            <w:noProof/>
          </w:rPr>
          <w:t>6.14.4 Welch’s t-test</w:t>
        </w:r>
        <w:r>
          <w:rPr>
            <w:noProof/>
            <w:webHidden/>
          </w:rPr>
          <w:tab/>
        </w:r>
        <w:r>
          <w:rPr>
            <w:noProof/>
            <w:webHidden/>
          </w:rPr>
          <w:fldChar w:fldCharType="begin"/>
        </w:r>
        <w:r>
          <w:rPr>
            <w:noProof/>
            <w:webHidden/>
          </w:rPr>
          <w:instrText xml:space="preserve"> PAGEREF _Toc71586203 \h </w:instrText>
        </w:r>
        <w:r>
          <w:rPr>
            <w:noProof/>
            <w:webHidden/>
          </w:rPr>
        </w:r>
        <w:r>
          <w:rPr>
            <w:noProof/>
            <w:webHidden/>
          </w:rPr>
          <w:fldChar w:fldCharType="separate"/>
        </w:r>
        <w:r>
          <w:rPr>
            <w:noProof/>
            <w:webHidden/>
          </w:rPr>
          <w:t>62</w:t>
        </w:r>
        <w:r>
          <w:rPr>
            <w:noProof/>
            <w:webHidden/>
          </w:rPr>
          <w:fldChar w:fldCharType="end"/>
        </w:r>
      </w:hyperlink>
    </w:p>
    <w:p w14:paraId="408964AD" w14:textId="015B9972"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204" w:history="1">
        <w:r w:rsidRPr="004777C7">
          <w:rPr>
            <w:rStyle w:val="Hyperlink"/>
            <w:noProof/>
          </w:rPr>
          <w:t>6.14.5 Non-parametric tests introduction, common problems</w:t>
        </w:r>
        <w:r>
          <w:rPr>
            <w:noProof/>
            <w:webHidden/>
          </w:rPr>
          <w:tab/>
        </w:r>
        <w:r>
          <w:rPr>
            <w:noProof/>
            <w:webHidden/>
          </w:rPr>
          <w:fldChar w:fldCharType="begin"/>
        </w:r>
        <w:r>
          <w:rPr>
            <w:noProof/>
            <w:webHidden/>
          </w:rPr>
          <w:instrText xml:space="preserve"> PAGEREF _Toc71586204 \h </w:instrText>
        </w:r>
        <w:r>
          <w:rPr>
            <w:noProof/>
            <w:webHidden/>
          </w:rPr>
        </w:r>
        <w:r>
          <w:rPr>
            <w:noProof/>
            <w:webHidden/>
          </w:rPr>
          <w:fldChar w:fldCharType="separate"/>
        </w:r>
        <w:r>
          <w:rPr>
            <w:noProof/>
            <w:webHidden/>
          </w:rPr>
          <w:t>62</w:t>
        </w:r>
        <w:r>
          <w:rPr>
            <w:noProof/>
            <w:webHidden/>
          </w:rPr>
          <w:fldChar w:fldCharType="end"/>
        </w:r>
      </w:hyperlink>
    </w:p>
    <w:p w14:paraId="71E80EEC" w14:textId="56CE0A2C"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205" w:history="1">
        <w:r w:rsidRPr="004777C7">
          <w:rPr>
            <w:rStyle w:val="Hyperlink"/>
            <w:noProof/>
          </w:rPr>
          <w:t>6.14.6 Kolmogorov-Smirnov test</w:t>
        </w:r>
        <w:r>
          <w:rPr>
            <w:noProof/>
            <w:webHidden/>
          </w:rPr>
          <w:tab/>
        </w:r>
        <w:r>
          <w:rPr>
            <w:noProof/>
            <w:webHidden/>
          </w:rPr>
          <w:fldChar w:fldCharType="begin"/>
        </w:r>
        <w:r>
          <w:rPr>
            <w:noProof/>
            <w:webHidden/>
          </w:rPr>
          <w:instrText xml:space="preserve"> PAGEREF _Toc71586205 \h </w:instrText>
        </w:r>
        <w:r>
          <w:rPr>
            <w:noProof/>
            <w:webHidden/>
          </w:rPr>
        </w:r>
        <w:r>
          <w:rPr>
            <w:noProof/>
            <w:webHidden/>
          </w:rPr>
          <w:fldChar w:fldCharType="separate"/>
        </w:r>
        <w:r>
          <w:rPr>
            <w:noProof/>
            <w:webHidden/>
          </w:rPr>
          <w:t>63</w:t>
        </w:r>
        <w:r>
          <w:rPr>
            <w:noProof/>
            <w:webHidden/>
          </w:rPr>
          <w:fldChar w:fldCharType="end"/>
        </w:r>
      </w:hyperlink>
    </w:p>
    <w:p w14:paraId="6E9157E9" w14:textId="10BEBD70"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206" w:history="1">
        <w:r w:rsidRPr="004777C7">
          <w:rPr>
            <w:rStyle w:val="Hyperlink"/>
            <w:noProof/>
          </w:rPr>
          <w:t>6.14.7 Wilcoxon signed-rank test</w:t>
        </w:r>
        <w:r>
          <w:rPr>
            <w:noProof/>
            <w:webHidden/>
          </w:rPr>
          <w:tab/>
        </w:r>
        <w:r>
          <w:rPr>
            <w:noProof/>
            <w:webHidden/>
          </w:rPr>
          <w:fldChar w:fldCharType="begin"/>
        </w:r>
        <w:r>
          <w:rPr>
            <w:noProof/>
            <w:webHidden/>
          </w:rPr>
          <w:instrText xml:space="preserve"> PAGEREF _Toc71586206 \h </w:instrText>
        </w:r>
        <w:r>
          <w:rPr>
            <w:noProof/>
            <w:webHidden/>
          </w:rPr>
        </w:r>
        <w:r>
          <w:rPr>
            <w:noProof/>
            <w:webHidden/>
          </w:rPr>
          <w:fldChar w:fldCharType="separate"/>
        </w:r>
        <w:r>
          <w:rPr>
            <w:noProof/>
            <w:webHidden/>
          </w:rPr>
          <w:t>63</w:t>
        </w:r>
        <w:r>
          <w:rPr>
            <w:noProof/>
            <w:webHidden/>
          </w:rPr>
          <w:fldChar w:fldCharType="end"/>
        </w:r>
      </w:hyperlink>
    </w:p>
    <w:p w14:paraId="58E6804D" w14:textId="5457BDA7"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207" w:history="1">
        <w:r w:rsidRPr="004777C7">
          <w:rPr>
            <w:rStyle w:val="Hyperlink"/>
            <w:noProof/>
          </w:rPr>
          <w:t>6.14.8 Mann-Whitney U test</w:t>
        </w:r>
        <w:r>
          <w:rPr>
            <w:noProof/>
            <w:webHidden/>
          </w:rPr>
          <w:tab/>
        </w:r>
        <w:r>
          <w:rPr>
            <w:noProof/>
            <w:webHidden/>
          </w:rPr>
          <w:fldChar w:fldCharType="begin"/>
        </w:r>
        <w:r>
          <w:rPr>
            <w:noProof/>
            <w:webHidden/>
          </w:rPr>
          <w:instrText xml:space="preserve"> PAGEREF _Toc71586207 \h </w:instrText>
        </w:r>
        <w:r>
          <w:rPr>
            <w:noProof/>
            <w:webHidden/>
          </w:rPr>
        </w:r>
        <w:r>
          <w:rPr>
            <w:noProof/>
            <w:webHidden/>
          </w:rPr>
          <w:fldChar w:fldCharType="separate"/>
        </w:r>
        <w:r>
          <w:rPr>
            <w:noProof/>
            <w:webHidden/>
          </w:rPr>
          <w:t>65</w:t>
        </w:r>
        <w:r>
          <w:rPr>
            <w:noProof/>
            <w:webHidden/>
          </w:rPr>
          <w:fldChar w:fldCharType="end"/>
        </w:r>
      </w:hyperlink>
    </w:p>
    <w:p w14:paraId="1DD4F127" w14:textId="2C6319A7"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208" w:history="1">
        <w:r w:rsidRPr="004777C7">
          <w:rPr>
            <w:rStyle w:val="Hyperlink"/>
            <w:noProof/>
          </w:rPr>
          <w:t xml:space="preserve">6.14.9 Chi-square </w:t>
        </w:r>
        <m:oMath>
          <m:r>
            <m:rPr>
              <m:sty m:val="bi"/>
            </m:rPr>
            <w:rPr>
              <w:rStyle w:val="Hyperlink"/>
              <w:rFonts w:ascii="Cambria Math" w:hAnsi="Cambria Math"/>
              <w:noProof/>
            </w:rPr>
            <m:t>χ</m:t>
          </m:r>
          <m:r>
            <m:rPr>
              <m:sty m:val="bi"/>
            </m:rPr>
            <w:rPr>
              <w:rStyle w:val="Hyperlink"/>
              <w:rFonts w:ascii="Cambria Math" w:hAnsi="Cambria Math"/>
              <w:noProof/>
            </w:rPr>
            <m:t>2</m:t>
          </m:r>
        </m:oMath>
        <w:r w:rsidRPr="004777C7">
          <w:rPr>
            <w:rStyle w:val="Hyperlink"/>
            <w:noProof/>
          </w:rPr>
          <w:t xml:space="preserve"> test</w:t>
        </w:r>
        <w:r>
          <w:rPr>
            <w:noProof/>
            <w:webHidden/>
          </w:rPr>
          <w:tab/>
        </w:r>
        <w:r>
          <w:rPr>
            <w:noProof/>
            <w:webHidden/>
          </w:rPr>
          <w:fldChar w:fldCharType="begin"/>
        </w:r>
        <w:r>
          <w:rPr>
            <w:noProof/>
            <w:webHidden/>
          </w:rPr>
          <w:instrText xml:space="preserve"> PAGEREF _Toc71586208 \h </w:instrText>
        </w:r>
        <w:r>
          <w:rPr>
            <w:noProof/>
            <w:webHidden/>
          </w:rPr>
        </w:r>
        <w:r>
          <w:rPr>
            <w:noProof/>
            <w:webHidden/>
          </w:rPr>
          <w:fldChar w:fldCharType="separate"/>
        </w:r>
        <w:r>
          <w:rPr>
            <w:noProof/>
            <w:webHidden/>
          </w:rPr>
          <w:t>65</w:t>
        </w:r>
        <w:r>
          <w:rPr>
            <w:noProof/>
            <w:webHidden/>
          </w:rPr>
          <w:fldChar w:fldCharType="end"/>
        </w:r>
      </w:hyperlink>
    </w:p>
    <w:p w14:paraId="0D341D38" w14:textId="5B5C99AB"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209" w:history="1">
        <w:r w:rsidRPr="004777C7">
          <w:rPr>
            <w:rStyle w:val="Hyperlink"/>
            <w:noProof/>
          </w:rPr>
          <w:t>6.14.10 ANOVA (Analysis of variance)</w:t>
        </w:r>
        <w:r>
          <w:rPr>
            <w:noProof/>
            <w:webHidden/>
          </w:rPr>
          <w:tab/>
        </w:r>
        <w:r>
          <w:rPr>
            <w:noProof/>
            <w:webHidden/>
          </w:rPr>
          <w:fldChar w:fldCharType="begin"/>
        </w:r>
        <w:r>
          <w:rPr>
            <w:noProof/>
            <w:webHidden/>
          </w:rPr>
          <w:instrText xml:space="preserve"> PAGEREF _Toc71586209 \h </w:instrText>
        </w:r>
        <w:r>
          <w:rPr>
            <w:noProof/>
            <w:webHidden/>
          </w:rPr>
        </w:r>
        <w:r>
          <w:rPr>
            <w:noProof/>
            <w:webHidden/>
          </w:rPr>
          <w:fldChar w:fldCharType="separate"/>
        </w:r>
        <w:r>
          <w:rPr>
            <w:noProof/>
            <w:webHidden/>
          </w:rPr>
          <w:t>68</w:t>
        </w:r>
        <w:r>
          <w:rPr>
            <w:noProof/>
            <w:webHidden/>
          </w:rPr>
          <w:fldChar w:fldCharType="end"/>
        </w:r>
      </w:hyperlink>
    </w:p>
    <w:p w14:paraId="23519BBA" w14:textId="4941DE4E"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210" w:history="1">
        <w:r w:rsidRPr="004777C7">
          <w:rPr>
            <w:rStyle w:val="Hyperlink"/>
            <w:noProof/>
          </w:rPr>
          <w:t>6.14.11 Bartlett-test</w:t>
        </w:r>
        <w:r>
          <w:rPr>
            <w:noProof/>
            <w:webHidden/>
          </w:rPr>
          <w:tab/>
        </w:r>
        <w:r>
          <w:rPr>
            <w:noProof/>
            <w:webHidden/>
          </w:rPr>
          <w:fldChar w:fldCharType="begin"/>
        </w:r>
        <w:r>
          <w:rPr>
            <w:noProof/>
            <w:webHidden/>
          </w:rPr>
          <w:instrText xml:space="preserve"> PAGEREF _Toc71586210 \h </w:instrText>
        </w:r>
        <w:r>
          <w:rPr>
            <w:noProof/>
            <w:webHidden/>
          </w:rPr>
        </w:r>
        <w:r>
          <w:rPr>
            <w:noProof/>
            <w:webHidden/>
          </w:rPr>
          <w:fldChar w:fldCharType="separate"/>
        </w:r>
        <w:r>
          <w:rPr>
            <w:noProof/>
            <w:webHidden/>
          </w:rPr>
          <w:t>69</w:t>
        </w:r>
        <w:r>
          <w:rPr>
            <w:noProof/>
            <w:webHidden/>
          </w:rPr>
          <w:fldChar w:fldCharType="end"/>
        </w:r>
      </w:hyperlink>
    </w:p>
    <w:p w14:paraId="0CCFF2C2" w14:textId="30D2D223"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211" w:history="1">
        <w:r w:rsidRPr="004777C7">
          <w:rPr>
            <w:rStyle w:val="Hyperlink"/>
            <w:noProof/>
          </w:rPr>
          <w:t>6.14.12 Friedman-test</w:t>
        </w:r>
        <w:r>
          <w:rPr>
            <w:noProof/>
            <w:webHidden/>
          </w:rPr>
          <w:tab/>
        </w:r>
        <w:r>
          <w:rPr>
            <w:noProof/>
            <w:webHidden/>
          </w:rPr>
          <w:fldChar w:fldCharType="begin"/>
        </w:r>
        <w:r>
          <w:rPr>
            <w:noProof/>
            <w:webHidden/>
          </w:rPr>
          <w:instrText xml:space="preserve"> PAGEREF _Toc71586211 \h </w:instrText>
        </w:r>
        <w:r>
          <w:rPr>
            <w:noProof/>
            <w:webHidden/>
          </w:rPr>
        </w:r>
        <w:r>
          <w:rPr>
            <w:noProof/>
            <w:webHidden/>
          </w:rPr>
          <w:fldChar w:fldCharType="separate"/>
        </w:r>
        <w:r>
          <w:rPr>
            <w:noProof/>
            <w:webHidden/>
          </w:rPr>
          <w:t>70</w:t>
        </w:r>
        <w:r>
          <w:rPr>
            <w:noProof/>
            <w:webHidden/>
          </w:rPr>
          <w:fldChar w:fldCharType="end"/>
        </w:r>
      </w:hyperlink>
    </w:p>
    <w:p w14:paraId="20A0BB32" w14:textId="4B5912BD"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212" w:history="1">
        <w:r w:rsidRPr="004777C7">
          <w:rPr>
            <w:rStyle w:val="Hyperlink"/>
            <w:noProof/>
          </w:rPr>
          <w:t>6.14.13 Kruskal-Wallis test</w:t>
        </w:r>
        <w:r>
          <w:rPr>
            <w:noProof/>
            <w:webHidden/>
          </w:rPr>
          <w:tab/>
        </w:r>
        <w:r>
          <w:rPr>
            <w:noProof/>
            <w:webHidden/>
          </w:rPr>
          <w:fldChar w:fldCharType="begin"/>
        </w:r>
        <w:r>
          <w:rPr>
            <w:noProof/>
            <w:webHidden/>
          </w:rPr>
          <w:instrText xml:space="preserve"> PAGEREF _Toc71586212 \h </w:instrText>
        </w:r>
        <w:r>
          <w:rPr>
            <w:noProof/>
            <w:webHidden/>
          </w:rPr>
        </w:r>
        <w:r>
          <w:rPr>
            <w:noProof/>
            <w:webHidden/>
          </w:rPr>
          <w:fldChar w:fldCharType="separate"/>
        </w:r>
        <w:r>
          <w:rPr>
            <w:noProof/>
            <w:webHidden/>
          </w:rPr>
          <w:t>71</w:t>
        </w:r>
        <w:r>
          <w:rPr>
            <w:noProof/>
            <w:webHidden/>
          </w:rPr>
          <w:fldChar w:fldCharType="end"/>
        </w:r>
      </w:hyperlink>
    </w:p>
    <w:p w14:paraId="513A21EA" w14:textId="59C0D1AE"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213" w:history="1">
        <w:r w:rsidRPr="004777C7">
          <w:rPr>
            <w:rStyle w:val="Hyperlink"/>
            <w:noProof/>
          </w:rPr>
          <w:t>6.14.14 Exact tests introduction</w:t>
        </w:r>
        <w:r>
          <w:rPr>
            <w:noProof/>
            <w:webHidden/>
          </w:rPr>
          <w:tab/>
        </w:r>
        <w:r>
          <w:rPr>
            <w:noProof/>
            <w:webHidden/>
          </w:rPr>
          <w:fldChar w:fldCharType="begin"/>
        </w:r>
        <w:r>
          <w:rPr>
            <w:noProof/>
            <w:webHidden/>
          </w:rPr>
          <w:instrText xml:space="preserve"> PAGEREF _Toc71586213 \h </w:instrText>
        </w:r>
        <w:r>
          <w:rPr>
            <w:noProof/>
            <w:webHidden/>
          </w:rPr>
        </w:r>
        <w:r>
          <w:rPr>
            <w:noProof/>
            <w:webHidden/>
          </w:rPr>
          <w:fldChar w:fldCharType="separate"/>
        </w:r>
        <w:r>
          <w:rPr>
            <w:noProof/>
            <w:webHidden/>
          </w:rPr>
          <w:t>71</w:t>
        </w:r>
        <w:r>
          <w:rPr>
            <w:noProof/>
            <w:webHidden/>
          </w:rPr>
          <w:fldChar w:fldCharType="end"/>
        </w:r>
      </w:hyperlink>
    </w:p>
    <w:p w14:paraId="3E33E30D" w14:textId="4DA1FF0C"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214" w:history="1">
        <w:r w:rsidRPr="004777C7">
          <w:rPr>
            <w:rStyle w:val="Hyperlink"/>
            <w:noProof/>
          </w:rPr>
          <w:t>6.14.15 Fisher’s exact test</w:t>
        </w:r>
        <w:r>
          <w:rPr>
            <w:noProof/>
            <w:webHidden/>
          </w:rPr>
          <w:tab/>
        </w:r>
        <w:r>
          <w:rPr>
            <w:noProof/>
            <w:webHidden/>
          </w:rPr>
          <w:fldChar w:fldCharType="begin"/>
        </w:r>
        <w:r>
          <w:rPr>
            <w:noProof/>
            <w:webHidden/>
          </w:rPr>
          <w:instrText xml:space="preserve"> PAGEREF _Toc71586214 \h </w:instrText>
        </w:r>
        <w:r>
          <w:rPr>
            <w:noProof/>
            <w:webHidden/>
          </w:rPr>
        </w:r>
        <w:r>
          <w:rPr>
            <w:noProof/>
            <w:webHidden/>
          </w:rPr>
          <w:fldChar w:fldCharType="separate"/>
        </w:r>
        <w:r>
          <w:rPr>
            <w:noProof/>
            <w:webHidden/>
          </w:rPr>
          <w:t>72</w:t>
        </w:r>
        <w:r>
          <w:rPr>
            <w:noProof/>
            <w:webHidden/>
          </w:rPr>
          <w:fldChar w:fldCharType="end"/>
        </w:r>
      </w:hyperlink>
    </w:p>
    <w:p w14:paraId="679A49C7" w14:textId="3823520F"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215" w:history="1">
        <w:r w:rsidRPr="004777C7">
          <w:rPr>
            <w:rStyle w:val="Hyperlink"/>
            <w:noProof/>
          </w:rPr>
          <w:t>6.14.16 Binomial test</w:t>
        </w:r>
        <w:r>
          <w:rPr>
            <w:noProof/>
            <w:webHidden/>
          </w:rPr>
          <w:tab/>
        </w:r>
        <w:r>
          <w:rPr>
            <w:noProof/>
            <w:webHidden/>
          </w:rPr>
          <w:fldChar w:fldCharType="begin"/>
        </w:r>
        <w:r>
          <w:rPr>
            <w:noProof/>
            <w:webHidden/>
          </w:rPr>
          <w:instrText xml:space="preserve"> PAGEREF _Toc71586215 \h </w:instrText>
        </w:r>
        <w:r>
          <w:rPr>
            <w:noProof/>
            <w:webHidden/>
          </w:rPr>
        </w:r>
        <w:r>
          <w:rPr>
            <w:noProof/>
            <w:webHidden/>
          </w:rPr>
          <w:fldChar w:fldCharType="separate"/>
        </w:r>
        <w:r>
          <w:rPr>
            <w:noProof/>
            <w:webHidden/>
          </w:rPr>
          <w:t>72</w:t>
        </w:r>
        <w:r>
          <w:rPr>
            <w:noProof/>
            <w:webHidden/>
          </w:rPr>
          <w:fldChar w:fldCharType="end"/>
        </w:r>
      </w:hyperlink>
    </w:p>
    <w:p w14:paraId="250D5241" w14:textId="51368C53"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216" w:history="1">
        <w:r w:rsidRPr="004777C7">
          <w:rPr>
            <w:rStyle w:val="Hyperlink"/>
            <w:noProof/>
          </w:rPr>
          <w:t>6.15 Regression Analysis</w:t>
        </w:r>
        <w:r>
          <w:rPr>
            <w:noProof/>
            <w:webHidden/>
          </w:rPr>
          <w:tab/>
        </w:r>
        <w:r>
          <w:rPr>
            <w:noProof/>
            <w:webHidden/>
          </w:rPr>
          <w:fldChar w:fldCharType="begin"/>
        </w:r>
        <w:r>
          <w:rPr>
            <w:noProof/>
            <w:webHidden/>
          </w:rPr>
          <w:instrText xml:space="preserve"> PAGEREF _Toc71586216 \h </w:instrText>
        </w:r>
        <w:r>
          <w:rPr>
            <w:noProof/>
            <w:webHidden/>
          </w:rPr>
        </w:r>
        <w:r>
          <w:rPr>
            <w:noProof/>
            <w:webHidden/>
          </w:rPr>
          <w:fldChar w:fldCharType="separate"/>
        </w:r>
        <w:r>
          <w:rPr>
            <w:noProof/>
            <w:webHidden/>
          </w:rPr>
          <w:t>72</w:t>
        </w:r>
        <w:r>
          <w:rPr>
            <w:noProof/>
            <w:webHidden/>
          </w:rPr>
          <w:fldChar w:fldCharType="end"/>
        </w:r>
      </w:hyperlink>
    </w:p>
    <w:p w14:paraId="0B193DDD" w14:textId="2A6AEFBE"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217" w:history="1">
        <w:r w:rsidRPr="004777C7">
          <w:rPr>
            <w:rStyle w:val="Hyperlink"/>
            <w:noProof/>
          </w:rPr>
          <w:t>6.15.1 Multivariable linear regression</w:t>
        </w:r>
        <w:r>
          <w:rPr>
            <w:noProof/>
            <w:webHidden/>
          </w:rPr>
          <w:tab/>
        </w:r>
        <w:r>
          <w:rPr>
            <w:noProof/>
            <w:webHidden/>
          </w:rPr>
          <w:fldChar w:fldCharType="begin"/>
        </w:r>
        <w:r>
          <w:rPr>
            <w:noProof/>
            <w:webHidden/>
          </w:rPr>
          <w:instrText xml:space="preserve"> PAGEREF _Toc71586217 \h </w:instrText>
        </w:r>
        <w:r>
          <w:rPr>
            <w:noProof/>
            <w:webHidden/>
          </w:rPr>
        </w:r>
        <w:r>
          <w:rPr>
            <w:noProof/>
            <w:webHidden/>
          </w:rPr>
          <w:fldChar w:fldCharType="separate"/>
        </w:r>
        <w:r>
          <w:rPr>
            <w:noProof/>
            <w:webHidden/>
          </w:rPr>
          <w:t>77</w:t>
        </w:r>
        <w:r>
          <w:rPr>
            <w:noProof/>
            <w:webHidden/>
          </w:rPr>
          <w:fldChar w:fldCharType="end"/>
        </w:r>
      </w:hyperlink>
    </w:p>
    <w:p w14:paraId="62670E3E" w14:textId="1106F643"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218" w:history="1">
        <w:r w:rsidRPr="004777C7">
          <w:rPr>
            <w:rStyle w:val="Hyperlink"/>
            <w:noProof/>
          </w:rPr>
          <w:t>6.15.2 Model building</w:t>
        </w:r>
        <w:r>
          <w:rPr>
            <w:noProof/>
            <w:webHidden/>
          </w:rPr>
          <w:tab/>
        </w:r>
        <w:r>
          <w:rPr>
            <w:noProof/>
            <w:webHidden/>
          </w:rPr>
          <w:fldChar w:fldCharType="begin"/>
        </w:r>
        <w:r>
          <w:rPr>
            <w:noProof/>
            <w:webHidden/>
          </w:rPr>
          <w:instrText xml:space="preserve"> PAGEREF _Toc71586218 \h </w:instrText>
        </w:r>
        <w:r>
          <w:rPr>
            <w:noProof/>
            <w:webHidden/>
          </w:rPr>
        </w:r>
        <w:r>
          <w:rPr>
            <w:noProof/>
            <w:webHidden/>
          </w:rPr>
          <w:fldChar w:fldCharType="separate"/>
        </w:r>
        <w:r>
          <w:rPr>
            <w:noProof/>
            <w:webHidden/>
          </w:rPr>
          <w:t>79</w:t>
        </w:r>
        <w:r>
          <w:rPr>
            <w:noProof/>
            <w:webHidden/>
          </w:rPr>
          <w:fldChar w:fldCharType="end"/>
        </w:r>
      </w:hyperlink>
    </w:p>
    <w:p w14:paraId="269A3AE4" w14:textId="2D8BB125"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219" w:history="1">
        <w:r w:rsidRPr="004777C7">
          <w:rPr>
            <w:rStyle w:val="Hyperlink"/>
            <w:noProof/>
          </w:rPr>
          <w:t>6.15.3 Outlier detection</w:t>
        </w:r>
        <w:r>
          <w:rPr>
            <w:noProof/>
            <w:webHidden/>
          </w:rPr>
          <w:tab/>
        </w:r>
        <w:r>
          <w:rPr>
            <w:noProof/>
            <w:webHidden/>
          </w:rPr>
          <w:fldChar w:fldCharType="begin"/>
        </w:r>
        <w:r>
          <w:rPr>
            <w:noProof/>
            <w:webHidden/>
          </w:rPr>
          <w:instrText xml:space="preserve"> PAGEREF _Toc71586219 \h </w:instrText>
        </w:r>
        <w:r>
          <w:rPr>
            <w:noProof/>
            <w:webHidden/>
          </w:rPr>
        </w:r>
        <w:r>
          <w:rPr>
            <w:noProof/>
            <w:webHidden/>
          </w:rPr>
          <w:fldChar w:fldCharType="separate"/>
        </w:r>
        <w:r>
          <w:rPr>
            <w:noProof/>
            <w:webHidden/>
          </w:rPr>
          <w:t>81</w:t>
        </w:r>
        <w:r>
          <w:rPr>
            <w:noProof/>
            <w:webHidden/>
          </w:rPr>
          <w:fldChar w:fldCharType="end"/>
        </w:r>
      </w:hyperlink>
    </w:p>
    <w:p w14:paraId="05D1F28E" w14:textId="11406113"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220" w:history="1">
        <w:r w:rsidRPr="004777C7">
          <w:rPr>
            <w:rStyle w:val="Hyperlink"/>
            <w:noProof/>
          </w:rPr>
          <w:t>6.15.4 Binary logistic regression</w:t>
        </w:r>
        <w:r>
          <w:rPr>
            <w:noProof/>
            <w:webHidden/>
          </w:rPr>
          <w:tab/>
        </w:r>
        <w:r>
          <w:rPr>
            <w:noProof/>
            <w:webHidden/>
          </w:rPr>
          <w:fldChar w:fldCharType="begin"/>
        </w:r>
        <w:r>
          <w:rPr>
            <w:noProof/>
            <w:webHidden/>
          </w:rPr>
          <w:instrText xml:space="preserve"> PAGEREF _Toc71586220 \h </w:instrText>
        </w:r>
        <w:r>
          <w:rPr>
            <w:noProof/>
            <w:webHidden/>
          </w:rPr>
        </w:r>
        <w:r>
          <w:rPr>
            <w:noProof/>
            <w:webHidden/>
          </w:rPr>
          <w:fldChar w:fldCharType="separate"/>
        </w:r>
        <w:r>
          <w:rPr>
            <w:noProof/>
            <w:webHidden/>
          </w:rPr>
          <w:t>81</w:t>
        </w:r>
        <w:r>
          <w:rPr>
            <w:noProof/>
            <w:webHidden/>
          </w:rPr>
          <w:fldChar w:fldCharType="end"/>
        </w:r>
      </w:hyperlink>
    </w:p>
    <w:p w14:paraId="6252EE20" w14:textId="7C67894A"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221" w:history="1">
        <w:r w:rsidRPr="004777C7">
          <w:rPr>
            <w:rStyle w:val="Hyperlink"/>
            <w:noProof/>
          </w:rPr>
          <w:t>6.16 Data reduction</w:t>
        </w:r>
        <w:r>
          <w:rPr>
            <w:noProof/>
            <w:webHidden/>
          </w:rPr>
          <w:tab/>
        </w:r>
        <w:r>
          <w:rPr>
            <w:noProof/>
            <w:webHidden/>
          </w:rPr>
          <w:fldChar w:fldCharType="begin"/>
        </w:r>
        <w:r>
          <w:rPr>
            <w:noProof/>
            <w:webHidden/>
          </w:rPr>
          <w:instrText xml:space="preserve"> PAGEREF _Toc71586221 \h </w:instrText>
        </w:r>
        <w:r>
          <w:rPr>
            <w:noProof/>
            <w:webHidden/>
          </w:rPr>
        </w:r>
        <w:r>
          <w:rPr>
            <w:noProof/>
            <w:webHidden/>
          </w:rPr>
          <w:fldChar w:fldCharType="separate"/>
        </w:r>
        <w:r>
          <w:rPr>
            <w:noProof/>
            <w:webHidden/>
          </w:rPr>
          <w:t>81</w:t>
        </w:r>
        <w:r>
          <w:rPr>
            <w:noProof/>
            <w:webHidden/>
          </w:rPr>
          <w:fldChar w:fldCharType="end"/>
        </w:r>
      </w:hyperlink>
    </w:p>
    <w:p w14:paraId="228638D7" w14:textId="714194AF"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222" w:history="1">
        <w:r w:rsidRPr="004777C7">
          <w:rPr>
            <w:rStyle w:val="Hyperlink"/>
            <w:noProof/>
          </w:rPr>
          <w:t>6.16.1 Factor analysis</w:t>
        </w:r>
        <w:r>
          <w:rPr>
            <w:noProof/>
            <w:webHidden/>
          </w:rPr>
          <w:tab/>
        </w:r>
        <w:r>
          <w:rPr>
            <w:noProof/>
            <w:webHidden/>
          </w:rPr>
          <w:fldChar w:fldCharType="begin"/>
        </w:r>
        <w:r>
          <w:rPr>
            <w:noProof/>
            <w:webHidden/>
          </w:rPr>
          <w:instrText xml:space="preserve"> PAGEREF _Toc71586222 \h </w:instrText>
        </w:r>
        <w:r>
          <w:rPr>
            <w:noProof/>
            <w:webHidden/>
          </w:rPr>
        </w:r>
        <w:r>
          <w:rPr>
            <w:noProof/>
            <w:webHidden/>
          </w:rPr>
          <w:fldChar w:fldCharType="separate"/>
        </w:r>
        <w:r>
          <w:rPr>
            <w:noProof/>
            <w:webHidden/>
          </w:rPr>
          <w:t>81</w:t>
        </w:r>
        <w:r>
          <w:rPr>
            <w:noProof/>
            <w:webHidden/>
          </w:rPr>
          <w:fldChar w:fldCharType="end"/>
        </w:r>
      </w:hyperlink>
    </w:p>
    <w:p w14:paraId="123F4336" w14:textId="7068772E"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223" w:history="1">
        <w:r w:rsidRPr="004777C7">
          <w:rPr>
            <w:rStyle w:val="Hyperlink"/>
            <w:noProof/>
          </w:rPr>
          <w:t>6.16.2 PCA (principal component analysis)</w:t>
        </w:r>
        <w:r>
          <w:rPr>
            <w:noProof/>
            <w:webHidden/>
          </w:rPr>
          <w:tab/>
        </w:r>
        <w:r>
          <w:rPr>
            <w:noProof/>
            <w:webHidden/>
          </w:rPr>
          <w:fldChar w:fldCharType="begin"/>
        </w:r>
        <w:r>
          <w:rPr>
            <w:noProof/>
            <w:webHidden/>
          </w:rPr>
          <w:instrText xml:space="preserve"> PAGEREF _Toc71586223 \h </w:instrText>
        </w:r>
        <w:r>
          <w:rPr>
            <w:noProof/>
            <w:webHidden/>
          </w:rPr>
        </w:r>
        <w:r>
          <w:rPr>
            <w:noProof/>
            <w:webHidden/>
          </w:rPr>
          <w:fldChar w:fldCharType="separate"/>
        </w:r>
        <w:r>
          <w:rPr>
            <w:noProof/>
            <w:webHidden/>
          </w:rPr>
          <w:t>82</w:t>
        </w:r>
        <w:r>
          <w:rPr>
            <w:noProof/>
            <w:webHidden/>
          </w:rPr>
          <w:fldChar w:fldCharType="end"/>
        </w:r>
      </w:hyperlink>
    </w:p>
    <w:p w14:paraId="20021D73" w14:textId="654C3D26"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224" w:history="1">
        <w:r w:rsidRPr="004777C7">
          <w:rPr>
            <w:rStyle w:val="Hyperlink"/>
            <w:noProof/>
          </w:rPr>
          <w:t>6.16.3 MDS (multi dimensional scaling)</w:t>
        </w:r>
        <w:r>
          <w:rPr>
            <w:noProof/>
            <w:webHidden/>
          </w:rPr>
          <w:tab/>
        </w:r>
        <w:r>
          <w:rPr>
            <w:noProof/>
            <w:webHidden/>
          </w:rPr>
          <w:fldChar w:fldCharType="begin"/>
        </w:r>
        <w:r>
          <w:rPr>
            <w:noProof/>
            <w:webHidden/>
          </w:rPr>
          <w:instrText xml:space="preserve"> PAGEREF _Toc71586224 \h </w:instrText>
        </w:r>
        <w:r>
          <w:rPr>
            <w:noProof/>
            <w:webHidden/>
          </w:rPr>
        </w:r>
        <w:r>
          <w:rPr>
            <w:noProof/>
            <w:webHidden/>
          </w:rPr>
          <w:fldChar w:fldCharType="separate"/>
        </w:r>
        <w:r>
          <w:rPr>
            <w:noProof/>
            <w:webHidden/>
          </w:rPr>
          <w:t>83</w:t>
        </w:r>
        <w:r>
          <w:rPr>
            <w:noProof/>
            <w:webHidden/>
          </w:rPr>
          <w:fldChar w:fldCharType="end"/>
        </w:r>
      </w:hyperlink>
    </w:p>
    <w:p w14:paraId="0C308C6A" w14:textId="4C2DF80E"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225" w:history="1">
        <w:r w:rsidRPr="004777C7">
          <w:rPr>
            <w:rStyle w:val="Hyperlink"/>
            <w:noProof/>
          </w:rPr>
          <w:t>6.16.4 Cluster analysis (clustering)</w:t>
        </w:r>
        <w:r>
          <w:rPr>
            <w:noProof/>
            <w:webHidden/>
          </w:rPr>
          <w:tab/>
        </w:r>
        <w:r>
          <w:rPr>
            <w:noProof/>
            <w:webHidden/>
          </w:rPr>
          <w:fldChar w:fldCharType="begin"/>
        </w:r>
        <w:r>
          <w:rPr>
            <w:noProof/>
            <w:webHidden/>
          </w:rPr>
          <w:instrText xml:space="preserve"> PAGEREF _Toc71586225 \h </w:instrText>
        </w:r>
        <w:r>
          <w:rPr>
            <w:noProof/>
            <w:webHidden/>
          </w:rPr>
        </w:r>
        <w:r>
          <w:rPr>
            <w:noProof/>
            <w:webHidden/>
          </w:rPr>
          <w:fldChar w:fldCharType="separate"/>
        </w:r>
        <w:r>
          <w:rPr>
            <w:noProof/>
            <w:webHidden/>
          </w:rPr>
          <w:t>83</w:t>
        </w:r>
        <w:r>
          <w:rPr>
            <w:noProof/>
            <w:webHidden/>
          </w:rPr>
          <w:fldChar w:fldCharType="end"/>
        </w:r>
      </w:hyperlink>
    </w:p>
    <w:p w14:paraId="3D87647F" w14:textId="770006A2"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226" w:history="1">
        <w:r w:rsidRPr="004777C7">
          <w:rPr>
            <w:rStyle w:val="Hyperlink"/>
            <w:noProof/>
          </w:rPr>
          <w:t>6.16.5 Discrimininat analysis</w:t>
        </w:r>
        <w:r>
          <w:rPr>
            <w:noProof/>
            <w:webHidden/>
          </w:rPr>
          <w:tab/>
        </w:r>
        <w:r>
          <w:rPr>
            <w:noProof/>
            <w:webHidden/>
          </w:rPr>
          <w:fldChar w:fldCharType="begin"/>
        </w:r>
        <w:r>
          <w:rPr>
            <w:noProof/>
            <w:webHidden/>
          </w:rPr>
          <w:instrText xml:space="preserve"> PAGEREF _Toc71586226 \h </w:instrText>
        </w:r>
        <w:r>
          <w:rPr>
            <w:noProof/>
            <w:webHidden/>
          </w:rPr>
        </w:r>
        <w:r>
          <w:rPr>
            <w:noProof/>
            <w:webHidden/>
          </w:rPr>
          <w:fldChar w:fldCharType="separate"/>
        </w:r>
        <w:r>
          <w:rPr>
            <w:noProof/>
            <w:webHidden/>
          </w:rPr>
          <w:t>83</w:t>
        </w:r>
        <w:r>
          <w:rPr>
            <w:noProof/>
            <w:webHidden/>
          </w:rPr>
          <w:fldChar w:fldCharType="end"/>
        </w:r>
      </w:hyperlink>
    </w:p>
    <w:p w14:paraId="0E273980" w14:textId="14B46CED"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227" w:history="1">
        <w:r w:rsidRPr="004777C7">
          <w:rPr>
            <w:rStyle w:val="Hyperlink"/>
            <w:noProof/>
          </w:rPr>
          <w:t>6.17 Placeholder</w:t>
        </w:r>
        <w:r>
          <w:rPr>
            <w:noProof/>
            <w:webHidden/>
          </w:rPr>
          <w:tab/>
        </w:r>
        <w:r>
          <w:rPr>
            <w:noProof/>
            <w:webHidden/>
          </w:rPr>
          <w:fldChar w:fldCharType="begin"/>
        </w:r>
        <w:r>
          <w:rPr>
            <w:noProof/>
            <w:webHidden/>
          </w:rPr>
          <w:instrText xml:space="preserve"> PAGEREF _Toc71586227 \h </w:instrText>
        </w:r>
        <w:r>
          <w:rPr>
            <w:noProof/>
            <w:webHidden/>
          </w:rPr>
        </w:r>
        <w:r>
          <w:rPr>
            <w:noProof/>
            <w:webHidden/>
          </w:rPr>
          <w:fldChar w:fldCharType="separate"/>
        </w:r>
        <w:r>
          <w:rPr>
            <w:noProof/>
            <w:webHidden/>
          </w:rPr>
          <w:t>83</w:t>
        </w:r>
        <w:r>
          <w:rPr>
            <w:noProof/>
            <w:webHidden/>
          </w:rPr>
          <w:fldChar w:fldCharType="end"/>
        </w:r>
      </w:hyperlink>
    </w:p>
    <w:p w14:paraId="11D5A36B" w14:textId="28D324B4" w:rsidR="000C1E5E" w:rsidRDefault="000C1E5E">
      <w:pPr>
        <w:pStyle w:val="TOC1"/>
        <w:rPr>
          <w:rFonts w:asciiTheme="minorHAnsi" w:eastAsiaTheme="minorEastAsia" w:hAnsiTheme="minorHAnsi" w:cstheme="minorBidi"/>
          <w:b w:val="0"/>
          <w:noProof/>
          <w:sz w:val="22"/>
          <w:szCs w:val="22"/>
          <w:lang w:eastAsia="hu-HU"/>
        </w:rPr>
      </w:pPr>
      <w:hyperlink w:anchor="_Toc71586228" w:history="1">
        <w:r w:rsidRPr="004777C7">
          <w:rPr>
            <w:rStyle w:val="Hyperlink"/>
            <w:noProof/>
          </w:rPr>
          <w:t>7 Neural Networks</w:t>
        </w:r>
        <w:r>
          <w:rPr>
            <w:noProof/>
            <w:webHidden/>
          </w:rPr>
          <w:tab/>
        </w:r>
        <w:r>
          <w:rPr>
            <w:noProof/>
            <w:webHidden/>
          </w:rPr>
          <w:fldChar w:fldCharType="begin"/>
        </w:r>
        <w:r>
          <w:rPr>
            <w:noProof/>
            <w:webHidden/>
          </w:rPr>
          <w:instrText xml:space="preserve"> PAGEREF _Toc71586228 \h </w:instrText>
        </w:r>
        <w:r>
          <w:rPr>
            <w:noProof/>
            <w:webHidden/>
          </w:rPr>
        </w:r>
        <w:r>
          <w:rPr>
            <w:noProof/>
            <w:webHidden/>
          </w:rPr>
          <w:fldChar w:fldCharType="separate"/>
        </w:r>
        <w:r>
          <w:rPr>
            <w:noProof/>
            <w:webHidden/>
          </w:rPr>
          <w:t>84</w:t>
        </w:r>
        <w:r>
          <w:rPr>
            <w:noProof/>
            <w:webHidden/>
          </w:rPr>
          <w:fldChar w:fldCharType="end"/>
        </w:r>
      </w:hyperlink>
    </w:p>
    <w:p w14:paraId="4BEAF106" w14:textId="4AFC3B52"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229" w:history="1">
        <w:r w:rsidRPr="004777C7">
          <w:rPr>
            <w:rStyle w:val="Hyperlink"/>
            <w:noProof/>
          </w:rPr>
          <w:t>7.1 Forward and Backpropagation</w:t>
        </w:r>
        <w:r>
          <w:rPr>
            <w:noProof/>
            <w:webHidden/>
          </w:rPr>
          <w:tab/>
        </w:r>
        <w:r>
          <w:rPr>
            <w:noProof/>
            <w:webHidden/>
          </w:rPr>
          <w:fldChar w:fldCharType="begin"/>
        </w:r>
        <w:r>
          <w:rPr>
            <w:noProof/>
            <w:webHidden/>
          </w:rPr>
          <w:instrText xml:space="preserve"> PAGEREF _Toc71586229 \h </w:instrText>
        </w:r>
        <w:r>
          <w:rPr>
            <w:noProof/>
            <w:webHidden/>
          </w:rPr>
        </w:r>
        <w:r>
          <w:rPr>
            <w:noProof/>
            <w:webHidden/>
          </w:rPr>
          <w:fldChar w:fldCharType="separate"/>
        </w:r>
        <w:r>
          <w:rPr>
            <w:noProof/>
            <w:webHidden/>
          </w:rPr>
          <w:t>84</w:t>
        </w:r>
        <w:r>
          <w:rPr>
            <w:noProof/>
            <w:webHidden/>
          </w:rPr>
          <w:fldChar w:fldCharType="end"/>
        </w:r>
      </w:hyperlink>
    </w:p>
    <w:p w14:paraId="0F2D5304" w14:textId="09ABA77D"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230" w:history="1">
        <w:r w:rsidRPr="004777C7">
          <w:rPr>
            <w:rStyle w:val="Hyperlink"/>
            <w:noProof/>
          </w:rPr>
          <w:t>7.1.1 Math</w:t>
        </w:r>
        <w:r>
          <w:rPr>
            <w:noProof/>
            <w:webHidden/>
          </w:rPr>
          <w:tab/>
        </w:r>
        <w:r>
          <w:rPr>
            <w:noProof/>
            <w:webHidden/>
          </w:rPr>
          <w:fldChar w:fldCharType="begin"/>
        </w:r>
        <w:r>
          <w:rPr>
            <w:noProof/>
            <w:webHidden/>
          </w:rPr>
          <w:instrText xml:space="preserve"> PAGEREF _Toc71586230 \h </w:instrText>
        </w:r>
        <w:r>
          <w:rPr>
            <w:noProof/>
            <w:webHidden/>
          </w:rPr>
        </w:r>
        <w:r>
          <w:rPr>
            <w:noProof/>
            <w:webHidden/>
          </w:rPr>
          <w:fldChar w:fldCharType="separate"/>
        </w:r>
        <w:r>
          <w:rPr>
            <w:noProof/>
            <w:webHidden/>
          </w:rPr>
          <w:t>84</w:t>
        </w:r>
        <w:r>
          <w:rPr>
            <w:noProof/>
            <w:webHidden/>
          </w:rPr>
          <w:fldChar w:fldCharType="end"/>
        </w:r>
      </w:hyperlink>
    </w:p>
    <w:p w14:paraId="58D68024" w14:textId="1E78DDFF"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231" w:history="1">
        <w:r w:rsidRPr="004777C7">
          <w:rPr>
            <w:rStyle w:val="Hyperlink"/>
            <w:noProof/>
          </w:rPr>
          <w:t>7.1.2</w:t>
        </w:r>
        <w:r w:rsidRPr="004777C7">
          <w:rPr>
            <w:rStyle w:val="Hyperlink"/>
            <w:noProof/>
            <w:lang w:eastAsia="hu-HU"/>
          </w:rPr>
          <w:t xml:space="preserve"> </w:t>
        </w:r>
        <w:r w:rsidRPr="004777C7">
          <w:rPr>
            <w:rStyle w:val="Hyperlink"/>
            <w:noProof/>
          </w:rPr>
          <w:t>Forward propagation on XOR N.N.</w:t>
        </w:r>
        <w:r>
          <w:rPr>
            <w:noProof/>
            <w:webHidden/>
          </w:rPr>
          <w:tab/>
        </w:r>
        <w:r>
          <w:rPr>
            <w:noProof/>
            <w:webHidden/>
          </w:rPr>
          <w:fldChar w:fldCharType="begin"/>
        </w:r>
        <w:r>
          <w:rPr>
            <w:noProof/>
            <w:webHidden/>
          </w:rPr>
          <w:instrText xml:space="preserve"> PAGEREF _Toc71586231 \h </w:instrText>
        </w:r>
        <w:r>
          <w:rPr>
            <w:noProof/>
            <w:webHidden/>
          </w:rPr>
        </w:r>
        <w:r>
          <w:rPr>
            <w:noProof/>
            <w:webHidden/>
          </w:rPr>
          <w:fldChar w:fldCharType="separate"/>
        </w:r>
        <w:r>
          <w:rPr>
            <w:noProof/>
            <w:webHidden/>
          </w:rPr>
          <w:t>84</w:t>
        </w:r>
        <w:r>
          <w:rPr>
            <w:noProof/>
            <w:webHidden/>
          </w:rPr>
          <w:fldChar w:fldCharType="end"/>
        </w:r>
      </w:hyperlink>
    </w:p>
    <w:p w14:paraId="37FECE0E" w14:textId="733A4E5D" w:rsidR="000C1E5E" w:rsidRDefault="000C1E5E">
      <w:pPr>
        <w:pStyle w:val="TOC3"/>
        <w:tabs>
          <w:tab w:val="right" w:leader="dot" w:pos="8494"/>
        </w:tabs>
        <w:rPr>
          <w:rFonts w:asciiTheme="minorHAnsi" w:eastAsiaTheme="minorEastAsia" w:hAnsiTheme="minorHAnsi" w:cstheme="minorBidi"/>
          <w:noProof/>
          <w:sz w:val="22"/>
          <w:szCs w:val="22"/>
          <w:lang w:eastAsia="hu-HU"/>
        </w:rPr>
      </w:pPr>
      <w:hyperlink w:anchor="_Toc71586232" w:history="1">
        <w:r w:rsidRPr="004777C7">
          <w:rPr>
            <w:rStyle w:val="Hyperlink"/>
            <w:noProof/>
          </w:rPr>
          <w:t>7.1.3 Backpropagation on XOR N.N.</w:t>
        </w:r>
        <w:r>
          <w:rPr>
            <w:noProof/>
            <w:webHidden/>
          </w:rPr>
          <w:tab/>
        </w:r>
        <w:r>
          <w:rPr>
            <w:noProof/>
            <w:webHidden/>
          </w:rPr>
          <w:fldChar w:fldCharType="begin"/>
        </w:r>
        <w:r>
          <w:rPr>
            <w:noProof/>
            <w:webHidden/>
          </w:rPr>
          <w:instrText xml:space="preserve"> PAGEREF _Toc71586232 \h </w:instrText>
        </w:r>
        <w:r>
          <w:rPr>
            <w:noProof/>
            <w:webHidden/>
          </w:rPr>
        </w:r>
        <w:r>
          <w:rPr>
            <w:noProof/>
            <w:webHidden/>
          </w:rPr>
          <w:fldChar w:fldCharType="separate"/>
        </w:r>
        <w:r>
          <w:rPr>
            <w:noProof/>
            <w:webHidden/>
          </w:rPr>
          <w:t>85</w:t>
        </w:r>
        <w:r>
          <w:rPr>
            <w:noProof/>
            <w:webHidden/>
          </w:rPr>
          <w:fldChar w:fldCharType="end"/>
        </w:r>
      </w:hyperlink>
    </w:p>
    <w:p w14:paraId="4533B4EB" w14:textId="65D2DAF8"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233" w:history="1">
        <w:r w:rsidRPr="004777C7">
          <w:rPr>
            <w:rStyle w:val="Hyperlink"/>
            <w:noProof/>
          </w:rPr>
          <w:t>7.2 Egyéb</w:t>
        </w:r>
        <w:r>
          <w:rPr>
            <w:noProof/>
            <w:webHidden/>
          </w:rPr>
          <w:tab/>
        </w:r>
        <w:r>
          <w:rPr>
            <w:noProof/>
            <w:webHidden/>
          </w:rPr>
          <w:fldChar w:fldCharType="begin"/>
        </w:r>
        <w:r>
          <w:rPr>
            <w:noProof/>
            <w:webHidden/>
          </w:rPr>
          <w:instrText xml:space="preserve"> PAGEREF _Toc71586233 \h </w:instrText>
        </w:r>
        <w:r>
          <w:rPr>
            <w:noProof/>
            <w:webHidden/>
          </w:rPr>
        </w:r>
        <w:r>
          <w:rPr>
            <w:noProof/>
            <w:webHidden/>
          </w:rPr>
          <w:fldChar w:fldCharType="separate"/>
        </w:r>
        <w:r>
          <w:rPr>
            <w:noProof/>
            <w:webHidden/>
          </w:rPr>
          <w:t>86</w:t>
        </w:r>
        <w:r>
          <w:rPr>
            <w:noProof/>
            <w:webHidden/>
          </w:rPr>
          <w:fldChar w:fldCharType="end"/>
        </w:r>
      </w:hyperlink>
    </w:p>
    <w:p w14:paraId="6BB0804C" w14:textId="4363850B" w:rsidR="000C1E5E" w:rsidRDefault="000C1E5E">
      <w:pPr>
        <w:pStyle w:val="TOC1"/>
        <w:rPr>
          <w:rFonts w:asciiTheme="minorHAnsi" w:eastAsiaTheme="minorEastAsia" w:hAnsiTheme="minorHAnsi" w:cstheme="minorBidi"/>
          <w:b w:val="0"/>
          <w:noProof/>
          <w:sz w:val="22"/>
          <w:szCs w:val="22"/>
          <w:lang w:eastAsia="hu-HU"/>
        </w:rPr>
      </w:pPr>
      <w:hyperlink w:anchor="_Toc71586234" w:history="1">
        <w:r w:rsidRPr="004777C7">
          <w:rPr>
            <w:rStyle w:val="Hyperlink"/>
            <w:noProof/>
          </w:rPr>
          <w:t>8 Web scraping</w:t>
        </w:r>
        <w:r>
          <w:rPr>
            <w:noProof/>
            <w:webHidden/>
          </w:rPr>
          <w:tab/>
        </w:r>
        <w:r>
          <w:rPr>
            <w:noProof/>
            <w:webHidden/>
          </w:rPr>
          <w:fldChar w:fldCharType="begin"/>
        </w:r>
        <w:r>
          <w:rPr>
            <w:noProof/>
            <w:webHidden/>
          </w:rPr>
          <w:instrText xml:space="preserve"> PAGEREF _Toc71586234 \h </w:instrText>
        </w:r>
        <w:r>
          <w:rPr>
            <w:noProof/>
            <w:webHidden/>
          </w:rPr>
        </w:r>
        <w:r>
          <w:rPr>
            <w:noProof/>
            <w:webHidden/>
          </w:rPr>
          <w:fldChar w:fldCharType="separate"/>
        </w:r>
        <w:r>
          <w:rPr>
            <w:noProof/>
            <w:webHidden/>
          </w:rPr>
          <w:t>87</w:t>
        </w:r>
        <w:r>
          <w:rPr>
            <w:noProof/>
            <w:webHidden/>
          </w:rPr>
          <w:fldChar w:fldCharType="end"/>
        </w:r>
      </w:hyperlink>
    </w:p>
    <w:p w14:paraId="6D36D725" w14:textId="4BF2FF19"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235" w:history="1">
        <w:r w:rsidRPr="004777C7">
          <w:rPr>
            <w:rStyle w:val="Hyperlink"/>
            <w:noProof/>
          </w:rPr>
          <w:t>8.1 BeautifulSoup</w:t>
        </w:r>
        <w:r>
          <w:rPr>
            <w:noProof/>
            <w:webHidden/>
          </w:rPr>
          <w:tab/>
        </w:r>
        <w:r>
          <w:rPr>
            <w:noProof/>
            <w:webHidden/>
          </w:rPr>
          <w:fldChar w:fldCharType="begin"/>
        </w:r>
        <w:r>
          <w:rPr>
            <w:noProof/>
            <w:webHidden/>
          </w:rPr>
          <w:instrText xml:space="preserve"> PAGEREF _Toc71586235 \h </w:instrText>
        </w:r>
        <w:r>
          <w:rPr>
            <w:noProof/>
            <w:webHidden/>
          </w:rPr>
        </w:r>
        <w:r>
          <w:rPr>
            <w:noProof/>
            <w:webHidden/>
          </w:rPr>
          <w:fldChar w:fldCharType="separate"/>
        </w:r>
        <w:r>
          <w:rPr>
            <w:noProof/>
            <w:webHidden/>
          </w:rPr>
          <w:t>87</w:t>
        </w:r>
        <w:r>
          <w:rPr>
            <w:noProof/>
            <w:webHidden/>
          </w:rPr>
          <w:fldChar w:fldCharType="end"/>
        </w:r>
      </w:hyperlink>
    </w:p>
    <w:p w14:paraId="6BE8AA3D" w14:textId="5A25ABC2" w:rsidR="000C1E5E" w:rsidRDefault="000C1E5E">
      <w:pPr>
        <w:pStyle w:val="TOC1"/>
        <w:rPr>
          <w:rFonts w:asciiTheme="minorHAnsi" w:eastAsiaTheme="minorEastAsia" w:hAnsiTheme="minorHAnsi" w:cstheme="minorBidi"/>
          <w:b w:val="0"/>
          <w:noProof/>
          <w:sz w:val="22"/>
          <w:szCs w:val="22"/>
          <w:lang w:eastAsia="hu-HU"/>
        </w:rPr>
      </w:pPr>
      <w:hyperlink w:anchor="_Toc71586236" w:history="1">
        <w:r w:rsidRPr="004777C7">
          <w:rPr>
            <w:rStyle w:val="Hyperlink"/>
            <w:noProof/>
          </w:rPr>
          <w:t>9 Math auxiliary</w:t>
        </w:r>
        <w:r>
          <w:rPr>
            <w:noProof/>
            <w:webHidden/>
          </w:rPr>
          <w:tab/>
        </w:r>
        <w:r>
          <w:rPr>
            <w:noProof/>
            <w:webHidden/>
          </w:rPr>
          <w:fldChar w:fldCharType="begin"/>
        </w:r>
        <w:r>
          <w:rPr>
            <w:noProof/>
            <w:webHidden/>
          </w:rPr>
          <w:instrText xml:space="preserve"> PAGEREF _Toc71586236 \h </w:instrText>
        </w:r>
        <w:r>
          <w:rPr>
            <w:noProof/>
            <w:webHidden/>
          </w:rPr>
        </w:r>
        <w:r>
          <w:rPr>
            <w:noProof/>
            <w:webHidden/>
          </w:rPr>
          <w:fldChar w:fldCharType="separate"/>
        </w:r>
        <w:r>
          <w:rPr>
            <w:noProof/>
            <w:webHidden/>
          </w:rPr>
          <w:t>88</w:t>
        </w:r>
        <w:r>
          <w:rPr>
            <w:noProof/>
            <w:webHidden/>
          </w:rPr>
          <w:fldChar w:fldCharType="end"/>
        </w:r>
      </w:hyperlink>
    </w:p>
    <w:p w14:paraId="57D7D37B" w14:textId="7914EA70" w:rsidR="000C1E5E" w:rsidRDefault="000C1E5E">
      <w:pPr>
        <w:pStyle w:val="TOC2"/>
        <w:tabs>
          <w:tab w:val="right" w:leader="dot" w:pos="8494"/>
        </w:tabs>
        <w:rPr>
          <w:rFonts w:asciiTheme="minorHAnsi" w:eastAsiaTheme="minorEastAsia" w:hAnsiTheme="minorHAnsi" w:cstheme="minorBidi"/>
          <w:noProof/>
          <w:sz w:val="22"/>
          <w:szCs w:val="22"/>
          <w:lang w:eastAsia="hu-HU"/>
        </w:rPr>
      </w:pPr>
      <w:hyperlink w:anchor="_Toc71586237" w:history="1">
        <w:r w:rsidRPr="004777C7">
          <w:rPr>
            <w:rStyle w:val="Hyperlink"/>
            <w:noProof/>
          </w:rPr>
          <w:t>9.1 Eigenvalues and eigenvectors</w:t>
        </w:r>
        <w:r>
          <w:rPr>
            <w:noProof/>
            <w:webHidden/>
          </w:rPr>
          <w:tab/>
        </w:r>
        <w:r>
          <w:rPr>
            <w:noProof/>
            <w:webHidden/>
          </w:rPr>
          <w:fldChar w:fldCharType="begin"/>
        </w:r>
        <w:r>
          <w:rPr>
            <w:noProof/>
            <w:webHidden/>
          </w:rPr>
          <w:instrText xml:space="preserve"> PAGEREF _Toc71586237 \h </w:instrText>
        </w:r>
        <w:r>
          <w:rPr>
            <w:noProof/>
            <w:webHidden/>
          </w:rPr>
        </w:r>
        <w:r>
          <w:rPr>
            <w:noProof/>
            <w:webHidden/>
          </w:rPr>
          <w:fldChar w:fldCharType="separate"/>
        </w:r>
        <w:r>
          <w:rPr>
            <w:noProof/>
            <w:webHidden/>
          </w:rPr>
          <w:t>88</w:t>
        </w:r>
        <w:r>
          <w:rPr>
            <w:noProof/>
            <w:webHidden/>
          </w:rPr>
          <w:fldChar w:fldCharType="end"/>
        </w:r>
      </w:hyperlink>
    </w:p>
    <w:p w14:paraId="0DD8F020" w14:textId="32BC0AFF" w:rsidR="000C1E5E" w:rsidRDefault="000C1E5E">
      <w:pPr>
        <w:pStyle w:val="TOC1"/>
        <w:rPr>
          <w:rFonts w:asciiTheme="minorHAnsi" w:eastAsiaTheme="minorEastAsia" w:hAnsiTheme="minorHAnsi" w:cstheme="minorBidi"/>
          <w:b w:val="0"/>
          <w:noProof/>
          <w:sz w:val="22"/>
          <w:szCs w:val="22"/>
          <w:lang w:eastAsia="hu-HU"/>
        </w:rPr>
      </w:pPr>
      <w:hyperlink w:anchor="_Toc71586238" w:history="1">
        <w:r w:rsidRPr="004777C7">
          <w:rPr>
            <w:rStyle w:val="Hyperlink"/>
            <w:noProof/>
          </w:rPr>
          <w:t>10 Standard normal CDF (</w:t>
        </w:r>
        <m:oMath>
          <m:r>
            <m:rPr>
              <m:sty m:val="bi"/>
            </m:rPr>
            <w:rPr>
              <w:rStyle w:val="Hyperlink"/>
              <w:rFonts w:ascii="Cambria Math" w:hAnsi="Cambria Math"/>
              <w:noProof/>
            </w:rPr>
            <m:t>ϕ</m:t>
          </m:r>
        </m:oMath>
        <w:r w:rsidRPr="004777C7">
          <w:rPr>
            <w:rStyle w:val="Hyperlink"/>
            <w:noProof/>
          </w:rPr>
          <w:t>) chart.</w:t>
        </w:r>
        <w:r>
          <w:rPr>
            <w:noProof/>
            <w:webHidden/>
          </w:rPr>
          <w:tab/>
        </w:r>
        <w:r>
          <w:rPr>
            <w:noProof/>
            <w:webHidden/>
          </w:rPr>
          <w:fldChar w:fldCharType="begin"/>
        </w:r>
        <w:r>
          <w:rPr>
            <w:noProof/>
            <w:webHidden/>
          </w:rPr>
          <w:instrText xml:space="preserve"> PAGEREF _Toc71586238 \h </w:instrText>
        </w:r>
        <w:r>
          <w:rPr>
            <w:noProof/>
            <w:webHidden/>
          </w:rPr>
        </w:r>
        <w:r>
          <w:rPr>
            <w:noProof/>
            <w:webHidden/>
          </w:rPr>
          <w:fldChar w:fldCharType="separate"/>
        </w:r>
        <w:r>
          <w:rPr>
            <w:noProof/>
            <w:webHidden/>
          </w:rPr>
          <w:t>89</w:t>
        </w:r>
        <w:r>
          <w:rPr>
            <w:noProof/>
            <w:webHidden/>
          </w:rPr>
          <w:fldChar w:fldCharType="end"/>
        </w:r>
      </w:hyperlink>
    </w:p>
    <w:p w14:paraId="5680B851" w14:textId="6FA23F17" w:rsidR="000C1E5E" w:rsidRDefault="000C1E5E">
      <w:pPr>
        <w:pStyle w:val="TOC1"/>
        <w:rPr>
          <w:rFonts w:asciiTheme="minorHAnsi" w:eastAsiaTheme="minorEastAsia" w:hAnsiTheme="minorHAnsi" w:cstheme="minorBidi"/>
          <w:b w:val="0"/>
          <w:noProof/>
          <w:sz w:val="22"/>
          <w:szCs w:val="22"/>
          <w:lang w:eastAsia="hu-HU"/>
        </w:rPr>
      </w:pPr>
      <w:hyperlink w:anchor="_Toc71586239" w:history="1">
        <w:r w:rsidRPr="004777C7">
          <w:rPr>
            <w:rStyle w:val="Hyperlink"/>
            <w:noProof/>
          </w:rPr>
          <w:t>11 Student-t CDF chart</w:t>
        </w:r>
        <w:r>
          <w:rPr>
            <w:noProof/>
            <w:webHidden/>
          </w:rPr>
          <w:tab/>
        </w:r>
        <w:r>
          <w:rPr>
            <w:noProof/>
            <w:webHidden/>
          </w:rPr>
          <w:fldChar w:fldCharType="begin"/>
        </w:r>
        <w:r>
          <w:rPr>
            <w:noProof/>
            <w:webHidden/>
          </w:rPr>
          <w:instrText xml:space="preserve"> PAGEREF _Toc71586239 \h </w:instrText>
        </w:r>
        <w:r>
          <w:rPr>
            <w:noProof/>
            <w:webHidden/>
          </w:rPr>
        </w:r>
        <w:r>
          <w:rPr>
            <w:noProof/>
            <w:webHidden/>
          </w:rPr>
          <w:fldChar w:fldCharType="separate"/>
        </w:r>
        <w:r>
          <w:rPr>
            <w:noProof/>
            <w:webHidden/>
          </w:rPr>
          <w:t>90</w:t>
        </w:r>
        <w:r>
          <w:rPr>
            <w:noProof/>
            <w:webHidden/>
          </w:rPr>
          <w:fldChar w:fldCharType="end"/>
        </w:r>
      </w:hyperlink>
    </w:p>
    <w:p w14:paraId="232BDA36" w14:textId="5C0B7118" w:rsidR="000C1E5E" w:rsidRDefault="000C1E5E">
      <w:pPr>
        <w:pStyle w:val="TOC1"/>
        <w:rPr>
          <w:rFonts w:asciiTheme="minorHAnsi" w:eastAsiaTheme="minorEastAsia" w:hAnsiTheme="minorHAnsi" w:cstheme="minorBidi"/>
          <w:b w:val="0"/>
          <w:noProof/>
          <w:sz w:val="22"/>
          <w:szCs w:val="22"/>
          <w:lang w:eastAsia="hu-HU"/>
        </w:rPr>
      </w:pPr>
      <w:hyperlink w:anchor="_Toc71586240" w:history="1">
        <w:r w:rsidRPr="004777C7">
          <w:rPr>
            <w:rStyle w:val="Hyperlink"/>
            <w:noProof/>
          </w:rPr>
          <w:t>12 CDF charts in R</w:t>
        </w:r>
        <w:r>
          <w:rPr>
            <w:noProof/>
            <w:webHidden/>
          </w:rPr>
          <w:tab/>
        </w:r>
        <w:r>
          <w:rPr>
            <w:noProof/>
            <w:webHidden/>
          </w:rPr>
          <w:fldChar w:fldCharType="begin"/>
        </w:r>
        <w:r>
          <w:rPr>
            <w:noProof/>
            <w:webHidden/>
          </w:rPr>
          <w:instrText xml:space="preserve"> PAGEREF _Toc71586240 \h </w:instrText>
        </w:r>
        <w:r>
          <w:rPr>
            <w:noProof/>
            <w:webHidden/>
          </w:rPr>
        </w:r>
        <w:r>
          <w:rPr>
            <w:noProof/>
            <w:webHidden/>
          </w:rPr>
          <w:fldChar w:fldCharType="separate"/>
        </w:r>
        <w:r>
          <w:rPr>
            <w:noProof/>
            <w:webHidden/>
          </w:rPr>
          <w:t>91</w:t>
        </w:r>
        <w:r>
          <w:rPr>
            <w:noProof/>
            <w:webHidden/>
          </w:rPr>
          <w:fldChar w:fldCharType="end"/>
        </w:r>
      </w:hyperlink>
    </w:p>
    <w:p w14:paraId="645F1AD6" w14:textId="404773A1" w:rsidR="000C1E5E" w:rsidRDefault="000C1E5E">
      <w:pPr>
        <w:pStyle w:val="TOC1"/>
        <w:rPr>
          <w:rFonts w:asciiTheme="minorHAnsi" w:eastAsiaTheme="minorEastAsia" w:hAnsiTheme="minorHAnsi" w:cstheme="minorBidi"/>
          <w:b w:val="0"/>
          <w:noProof/>
          <w:sz w:val="22"/>
          <w:szCs w:val="22"/>
          <w:lang w:eastAsia="hu-HU"/>
        </w:rPr>
      </w:pPr>
      <w:hyperlink w:anchor="_Toc71586241" w:history="1">
        <w:r w:rsidRPr="004777C7">
          <w:rPr>
            <w:rStyle w:val="Hyperlink"/>
            <w:noProof/>
          </w:rPr>
          <w:t>13</w:t>
        </w:r>
        <w:r>
          <w:rPr>
            <w:noProof/>
            <w:webHidden/>
          </w:rPr>
          <w:tab/>
        </w:r>
        <w:r>
          <w:rPr>
            <w:noProof/>
            <w:webHidden/>
          </w:rPr>
          <w:fldChar w:fldCharType="begin"/>
        </w:r>
        <w:r>
          <w:rPr>
            <w:noProof/>
            <w:webHidden/>
          </w:rPr>
          <w:instrText xml:space="preserve"> PAGEREF _Toc71586241 \h </w:instrText>
        </w:r>
        <w:r>
          <w:rPr>
            <w:noProof/>
            <w:webHidden/>
          </w:rPr>
        </w:r>
        <w:r>
          <w:rPr>
            <w:noProof/>
            <w:webHidden/>
          </w:rPr>
          <w:fldChar w:fldCharType="separate"/>
        </w:r>
        <w:r>
          <w:rPr>
            <w:noProof/>
            <w:webHidden/>
          </w:rPr>
          <w:t>92</w:t>
        </w:r>
        <w:r>
          <w:rPr>
            <w:noProof/>
            <w:webHidden/>
          </w:rPr>
          <w:fldChar w:fldCharType="end"/>
        </w:r>
      </w:hyperlink>
    </w:p>
    <w:p w14:paraId="45012F29" w14:textId="6BFDDA7A" w:rsidR="00730B3C" w:rsidRDefault="00730B3C">
      <w:r>
        <w:rPr>
          <w:b/>
          <w:bCs/>
        </w:rPr>
        <w:fldChar w:fldCharType="end"/>
      </w:r>
    </w:p>
    <w:p w14:paraId="597B17CD" w14:textId="77777777" w:rsidR="0063585C" w:rsidRPr="00B50CAA" w:rsidRDefault="0063585C" w:rsidP="00491D1C">
      <w:pPr>
        <w:pStyle w:val="Caption"/>
      </w:pP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8"/>
          <w:type w:val="continuous"/>
          <w:pgSz w:w="11907" w:h="16840" w:code="9"/>
          <w:pgMar w:top="1418" w:right="1418" w:bottom="1418" w:left="1418" w:header="708" w:footer="708" w:gutter="567"/>
          <w:cols w:space="708"/>
          <w:titlePg/>
          <w:docGrid w:linePitch="360"/>
        </w:sectPr>
      </w:pPr>
    </w:p>
    <w:p w14:paraId="44B891C0" w14:textId="5FD939FC" w:rsidR="00F2045B" w:rsidRDefault="00F2045B" w:rsidP="00630A92"/>
    <w:p w14:paraId="5CF39C92" w14:textId="1B344F4D" w:rsidR="00F2045B" w:rsidRDefault="00F2045B" w:rsidP="00630A92"/>
    <w:p w14:paraId="67B8AB75" w14:textId="695F492F" w:rsidR="00877820" w:rsidRDefault="00F06B1A" w:rsidP="000E231D">
      <w:pPr>
        <w:pStyle w:val="Heading1"/>
      </w:pPr>
      <w:bookmarkStart w:id="0" w:name="_Toc332797398"/>
      <w:bookmarkStart w:id="1" w:name="_Toc71586082"/>
      <w:r>
        <w:lastRenderedPageBreak/>
        <w:t>Prerequisites</w:t>
      </w:r>
      <w:bookmarkEnd w:id="1"/>
    </w:p>
    <w:p w14:paraId="1951A937" w14:textId="18D254F2" w:rsidR="008A3762" w:rsidRDefault="00F06B1A" w:rsidP="00BD1DAE">
      <w:pPr>
        <w:ind w:left="-450" w:firstLine="360"/>
      </w:pPr>
      <w:r>
        <w:t>The book assumes basic programming knowledge as well familiarity with the most often used scientific libraries such as numpy, pandas and matplotlib</w:t>
      </w:r>
      <w:r w:rsidR="00D674DB">
        <w:t>.</w:t>
      </w:r>
    </w:p>
    <w:p w14:paraId="4990E621" w14:textId="0FA77974" w:rsidR="008A3762" w:rsidRDefault="00F06B1A" w:rsidP="009E5E97">
      <w:pPr>
        <w:pStyle w:val="Heading2"/>
      </w:pPr>
      <w:bookmarkStart w:id="2" w:name="_Toc71586083"/>
      <w:r>
        <w:t>Python</w:t>
      </w:r>
      <w:bookmarkEnd w:id="2"/>
    </w:p>
    <w:p w14:paraId="7E956F0A" w14:textId="5F925422" w:rsidR="00772F72" w:rsidRDefault="009247A8" w:rsidP="009247A8">
      <w:pPr>
        <w:ind w:firstLine="0"/>
      </w:pPr>
      <w:r>
        <w:t xml:space="preserve">Modern programming language, where classes passed as </w:t>
      </w:r>
      <w:r w:rsidRPr="00772F72">
        <w:rPr>
          <w:i/>
        </w:rPr>
        <w:t>reference</w:t>
      </w:r>
      <w:r w:rsidR="00772F72" w:rsidRPr="00772F72">
        <w:rPr>
          <w:i/>
        </w:rPr>
        <w:t xml:space="preserve"> </w:t>
      </w:r>
      <w:r w:rsidR="00803354">
        <w:rPr>
          <w:i/>
        </w:rPr>
        <w:t>copy</w:t>
      </w:r>
      <w:r>
        <w:t xml:space="preserve"> and primitives passed by value.</w:t>
      </w:r>
      <w:r w:rsidR="00772F72">
        <w:t xml:space="preserve"> </w:t>
      </w:r>
    </w:p>
    <w:p w14:paraId="26EAFEA1" w14:textId="783E4559" w:rsidR="009247A8" w:rsidRPr="00803354" w:rsidRDefault="00772F72" w:rsidP="009247A8">
      <w:pPr>
        <w:ind w:firstLine="0"/>
      </w:pPr>
      <w:r>
        <w:rPr>
          <w:i/>
        </w:rPr>
        <w:t xml:space="preserve">Reference </w:t>
      </w:r>
      <w:r w:rsidR="00803354">
        <w:rPr>
          <w:i/>
        </w:rPr>
        <w:t xml:space="preserve">copy: </w:t>
      </w:r>
      <w:r w:rsidR="00803354">
        <w:t>Assigning new objects to this won’t affect the original object’s state. Moreover, modifying the object is only feasible by calling operations (add,pop etc.) on this copy.</w:t>
      </w:r>
    </w:p>
    <w:p w14:paraId="2312D4E2" w14:textId="36C2F8A9" w:rsidR="008A3762" w:rsidRDefault="006E60AF" w:rsidP="00D9508B">
      <w:pPr>
        <w:pStyle w:val="Heading3"/>
      </w:pPr>
      <w:bookmarkStart w:id="3" w:name="_Toc71586084"/>
      <w:r>
        <w:t>Data Structures</w:t>
      </w:r>
      <w:bookmarkEnd w:id="3"/>
    </w:p>
    <w:p w14:paraId="30ECB132" w14:textId="3869AA93" w:rsidR="006E60AF" w:rsidRDefault="006E60AF" w:rsidP="00317F1A">
      <w:pPr>
        <w:pStyle w:val="Heading4"/>
      </w:pPr>
      <w:r>
        <w:t>List</w:t>
      </w:r>
    </w:p>
    <w:p w14:paraId="48C198C0" w14:textId="0EAAE354" w:rsidR="006E60AF" w:rsidRDefault="006E60AF" w:rsidP="005A6719">
      <w:pPr>
        <w:spacing w:after="0"/>
        <w:rPr>
          <w:rFonts w:ascii="Consolas" w:hAnsi="Consolas"/>
          <w:color w:val="000000"/>
        </w:rPr>
      </w:pPr>
      <w:r>
        <w:rPr>
          <w:rFonts w:ascii="Consolas" w:hAnsi="Consolas"/>
          <w:color w:val="000000"/>
        </w:rPr>
        <w:t>lst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4CDFBAD9" w14:textId="10828181"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lst.append(4) </w:t>
      </w:r>
      <w:r w:rsidR="005A6719"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#4 to the end</w:t>
      </w:r>
    </w:p>
    <w:p w14:paraId="20DE2A48" w14:textId="14F02D27"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lst.insert(0, 0) </w:t>
      </w:r>
      <w:r w:rsidR="005A6719" w:rsidRPr="005A6719">
        <w:rPr>
          <w:rFonts w:ascii="Consolas" w:hAnsi="Consolas"/>
          <w:color w:val="000000"/>
          <w:sz w:val="22"/>
          <w:szCs w:val="22"/>
        </w:rPr>
        <w:tab/>
      </w:r>
      <w:r w:rsidR="005A6719">
        <w:rPr>
          <w:rFonts w:ascii="Consolas" w:hAnsi="Consolas"/>
          <w:color w:val="000000"/>
          <w:sz w:val="22"/>
          <w:szCs w:val="22"/>
        </w:rPr>
        <w:tab/>
      </w:r>
      <w:r w:rsidRPr="005A6719">
        <w:rPr>
          <w:rFonts w:ascii="Consolas" w:hAnsi="Consolas"/>
          <w:color w:val="70AD47" w:themeColor="accent6"/>
          <w:sz w:val="22"/>
          <w:szCs w:val="22"/>
        </w:rPr>
        <w:t>#0 to the beginning</w:t>
      </w:r>
    </w:p>
    <w:p w14:paraId="108EE23F" w14:textId="7A6254AF"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lst.remove(obj)</w:t>
      </w:r>
    </w:p>
    <w:p w14:paraId="2957B250" w14:textId="4A5DF37B"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lst.pop(index)</w:t>
      </w:r>
      <w:r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#remove element</w:t>
      </w:r>
    </w:p>
    <w:p w14:paraId="3FD8E145" w14:textId="202A5F7C"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lst.copy()</w:t>
      </w:r>
    </w:p>
    <w:p w14:paraId="6FE0602B" w14:textId="7950B6BD"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lst.extend(lst_other)</w:t>
      </w:r>
    </w:p>
    <w:p w14:paraId="075D9065" w14:textId="7D006FCB" w:rsidR="008C75AF" w:rsidRDefault="008C75AF" w:rsidP="008C75AF">
      <w:pPr>
        <w:spacing w:after="0"/>
        <w:ind w:firstLine="0"/>
        <w:rPr>
          <w:rFonts w:ascii="Consolas" w:hAnsi="Consolas"/>
          <w:color w:val="000000"/>
          <w:sz w:val="22"/>
          <w:szCs w:val="22"/>
        </w:rPr>
      </w:pPr>
      <w:r>
        <w:rPr>
          <w:rFonts w:ascii="Consolas" w:hAnsi="Consolas"/>
          <w:color w:val="808080"/>
        </w:rPr>
        <w:tab/>
      </w:r>
      <w:r w:rsidRPr="008C75AF">
        <w:rPr>
          <w:rFonts w:ascii="Consolas" w:hAnsi="Consolas"/>
          <w:color w:val="000000"/>
          <w:sz w:val="22"/>
          <w:szCs w:val="22"/>
        </w:rPr>
        <w:t>primes = list(filter(</w:t>
      </w:r>
      <w:r w:rsidRPr="008C75AF">
        <w:rPr>
          <w:rFonts w:ascii="Consolas" w:hAnsi="Consolas"/>
          <w:color w:val="5B9BD5" w:themeColor="accent1"/>
          <w:sz w:val="22"/>
          <w:szCs w:val="22"/>
        </w:rPr>
        <w:t>lambda</w:t>
      </w:r>
      <w:r w:rsidRPr="008C75AF">
        <w:rPr>
          <w:rFonts w:ascii="Consolas" w:hAnsi="Consolas"/>
          <w:color w:val="000000"/>
          <w:sz w:val="22"/>
          <w:szCs w:val="22"/>
        </w:rPr>
        <w:t xml:space="preserve"> num: num.is_prime, numbers))</w:t>
      </w:r>
    </w:p>
    <w:p w14:paraId="14CDC5B2" w14:textId="2DDE261C" w:rsidR="00055340" w:rsidRDefault="00055340" w:rsidP="008C75AF">
      <w:pPr>
        <w:spacing w:after="0"/>
        <w:ind w:firstLine="0"/>
        <w:rPr>
          <w:rFonts w:ascii="Consolas" w:hAnsi="Consolas"/>
          <w:color w:val="000000"/>
          <w:sz w:val="22"/>
          <w:szCs w:val="22"/>
        </w:rPr>
      </w:pPr>
      <w:r>
        <w:rPr>
          <w:rFonts w:ascii="Consolas" w:hAnsi="Consolas"/>
          <w:color w:val="000000"/>
          <w:sz w:val="22"/>
          <w:szCs w:val="22"/>
        </w:rPr>
        <w:tab/>
      </w:r>
      <w:r w:rsidRPr="00055340">
        <w:rPr>
          <w:rFonts w:ascii="Consolas" w:hAnsi="Consolas"/>
          <w:color w:val="70AD47" w:themeColor="accent6"/>
          <w:sz w:val="22"/>
          <w:szCs w:val="22"/>
        </w:rPr>
        <w:t>#method called list comprehension:</w:t>
      </w:r>
    </w:p>
    <w:p w14:paraId="19185B77" w14:textId="2E56D932" w:rsidR="008C75AF" w:rsidRDefault="00055340" w:rsidP="004012EE">
      <w:pPr>
        <w:spacing w:after="0"/>
        <w:ind w:firstLine="0"/>
        <w:rPr>
          <w:rFonts w:ascii="Consolas" w:hAnsi="Consolas"/>
          <w:color w:val="000000"/>
          <w:sz w:val="22"/>
          <w:szCs w:val="22"/>
        </w:rPr>
      </w:pPr>
      <w:r>
        <w:rPr>
          <w:rFonts w:ascii="Consolas" w:hAnsi="Consolas"/>
          <w:color w:val="000000"/>
          <w:sz w:val="22"/>
          <w:szCs w:val="22"/>
        </w:rPr>
        <w:tab/>
        <w:t xml:space="preserve">primes = [num.value </w:t>
      </w:r>
      <w:r w:rsidRPr="00055340">
        <w:rPr>
          <w:rFonts w:ascii="Consolas" w:hAnsi="Consolas" w:cs="Courier New"/>
          <w:b/>
          <w:bCs/>
          <w:color w:val="000080"/>
          <w:sz w:val="22"/>
          <w:szCs w:val="22"/>
          <w:lang w:eastAsia="hu-HU"/>
        </w:rPr>
        <w:t>for</w:t>
      </w:r>
      <w:r>
        <w:rPr>
          <w:rFonts w:ascii="Consolas" w:hAnsi="Consolas"/>
          <w:color w:val="000000"/>
          <w:sz w:val="22"/>
          <w:szCs w:val="22"/>
        </w:rPr>
        <w:t xml:space="preserve"> num </w:t>
      </w:r>
      <w:r w:rsidRPr="00055340">
        <w:rPr>
          <w:rFonts w:ascii="Consolas" w:hAnsi="Consolas" w:cs="Courier New"/>
          <w:b/>
          <w:bCs/>
          <w:color w:val="000080"/>
          <w:sz w:val="22"/>
          <w:szCs w:val="22"/>
          <w:lang w:eastAsia="hu-HU"/>
        </w:rPr>
        <w:t>in</w:t>
      </w:r>
      <w:r>
        <w:rPr>
          <w:rFonts w:ascii="Consolas" w:hAnsi="Consolas"/>
          <w:color w:val="000000"/>
          <w:sz w:val="22"/>
          <w:szCs w:val="22"/>
        </w:rPr>
        <w:t xml:space="preserve"> numbers </w:t>
      </w:r>
      <w:r w:rsidRPr="00055340">
        <w:rPr>
          <w:rFonts w:ascii="Consolas" w:hAnsi="Consolas" w:cs="Courier New"/>
          <w:b/>
          <w:bCs/>
          <w:color w:val="000080"/>
          <w:sz w:val="22"/>
          <w:szCs w:val="22"/>
          <w:lang w:eastAsia="hu-HU"/>
        </w:rPr>
        <w:t>if</w:t>
      </w:r>
      <w:r>
        <w:rPr>
          <w:rFonts w:ascii="Consolas" w:hAnsi="Consolas"/>
          <w:color w:val="000000"/>
          <w:sz w:val="22"/>
          <w:szCs w:val="22"/>
        </w:rPr>
        <w:t xml:space="preserve"> num.is_prime</w:t>
      </w:r>
      <w:r w:rsidR="004012EE">
        <w:rPr>
          <w:rFonts w:ascii="Consolas" w:hAnsi="Consolas"/>
          <w:color w:val="000000"/>
          <w:sz w:val="22"/>
          <w:szCs w:val="22"/>
        </w:rPr>
        <w:t>]</w:t>
      </w:r>
    </w:p>
    <w:p w14:paraId="54D726EF" w14:textId="77777777" w:rsidR="004012EE" w:rsidRDefault="004012EE" w:rsidP="004012EE">
      <w:pPr>
        <w:spacing w:after="0"/>
        <w:ind w:firstLine="0"/>
        <w:rPr>
          <w:rFonts w:ascii="Consolas" w:hAnsi="Consolas"/>
          <w:color w:val="000000"/>
          <w:sz w:val="22"/>
          <w:szCs w:val="22"/>
        </w:rPr>
      </w:pPr>
    </w:p>
    <w:p w14:paraId="4B7AC38C" w14:textId="271D5C76" w:rsidR="00324A02" w:rsidRPr="006E60AF" w:rsidRDefault="00324A02" w:rsidP="005A6719">
      <w:pPr>
        <w:spacing w:after="0"/>
      </w:pPr>
      <w:r>
        <w:rPr>
          <w:rFonts w:ascii="Consolas" w:hAnsi="Consolas"/>
          <w:color w:val="000000"/>
          <w:sz w:val="22"/>
          <w:szCs w:val="22"/>
        </w:rPr>
        <w:t>lst[-1] gives you the last element</w:t>
      </w:r>
    </w:p>
    <w:p w14:paraId="04F18BAE" w14:textId="10A804FE" w:rsidR="006E60AF" w:rsidRDefault="006E60AF" w:rsidP="00317F1A">
      <w:pPr>
        <w:pStyle w:val="Heading4"/>
      </w:pPr>
      <w:r>
        <w:t>Tuple</w:t>
      </w:r>
    </w:p>
    <w:p w14:paraId="18D43235" w14:textId="3798E45A" w:rsidR="005A6719" w:rsidRDefault="005A6719" w:rsidP="005A6719">
      <w:r>
        <w:t>Similar to list but unchangeable during runtime.</w:t>
      </w:r>
    </w:p>
    <w:p w14:paraId="7F7D1F11" w14:textId="15F0D223" w:rsidR="005A6719" w:rsidRDefault="005A6719" w:rsidP="005A6719">
      <w:pPr>
        <w:spacing w:after="0"/>
        <w:rPr>
          <w:rFonts w:ascii="Consolas" w:hAnsi="Consolas"/>
          <w:color w:val="000000"/>
        </w:rPr>
      </w:pPr>
      <w:r>
        <w:rPr>
          <w:rFonts w:ascii="Consolas" w:hAnsi="Consolas"/>
          <w:color w:val="000000"/>
        </w:rPr>
        <w:t>tpl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2BA58BD" w14:textId="38EAD7BA" w:rsidR="001E3274" w:rsidRPr="005A6719" w:rsidRDefault="001E3274" w:rsidP="005A6719">
      <w:pPr>
        <w:spacing w:after="0"/>
      </w:pPr>
      <w:r>
        <w:rPr>
          <w:rFonts w:ascii="Consolas" w:hAnsi="Consolas"/>
          <w:color w:val="000000"/>
        </w:rPr>
        <w:t xml:space="preserve">zip() function for pairing </w:t>
      </w:r>
      <w:r w:rsidR="006662DD">
        <w:rPr>
          <w:rFonts w:ascii="Consolas" w:hAnsi="Consolas"/>
          <w:color w:val="000000"/>
        </w:rPr>
        <w:t xml:space="preserve">lists/tuples </w:t>
      </w:r>
      <w:r>
        <w:rPr>
          <w:rFonts w:ascii="Consolas" w:hAnsi="Consolas"/>
          <w:color w:val="000000"/>
        </w:rPr>
        <w:t>into a single tuple</w:t>
      </w:r>
    </w:p>
    <w:p w14:paraId="4B58B9F2" w14:textId="54AF8250" w:rsidR="006E60AF" w:rsidRDefault="006E60AF" w:rsidP="00317F1A">
      <w:pPr>
        <w:pStyle w:val="Heading4"/>
      </w:pPr>
      <w:r>
        <w:t>Set (unordered)</w:t>
      </w:r>
    </w:p>
    <w:p w14:paraId="49E1CBCE" w14:textId="4E7AC781" w:rsidR="005A6719" w:rsidRDefault="005A6719" w:rsidP="005A6719">
      <w:pPr>
        <w:spacing w:after="0"/>
        <w:rPr>
          <w:rFonts w:ascii="Consolas" w:hAnsi="Consolas"/>
          <w:color w:val="000000"/>
        </w:rPr>
      </w:pPr>
      <w:r>
        <w:rPr>
          <w:rFonts w:ascii="Consolas" w:hAnsi="Consolas"/>
          <w:color w:val="000000"/>
        </w:rPr>
        <w:t>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74480AB" w14:textId="72DF32B5"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lastRenderedPageBreak/>
        <w:t>st.add(4)</w:t>
      </w:r>
    </w:p>
    <w:p w14:paraId="77A93F63" w14:textId="727C2534"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st.update(list)</w:t>
      </w:r>
    </w:p>
    <w:p w14:paraId="1FAC3667" w14:textId="6FB135BD"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st.remove(obj)</w:t>
      </w:r>
      <w:r w:rsidRPr="005A6719">
        <w:rPr>
          <w:rFonts w:ascii="Consolas" w:hAnsi="Consolas"/>
          <w:color w:val="000000"/>
          <w:sz w:val="22"/>
          <w:szCs w:val="22"/>
        </w:rPr>
        <w:tab/>
      </w:r>
      <w:r w:rsidRPr="005A6719">
        <w:rPr>
          <w:rFonts w:ascii="Consolas" w:hAnsi="Consolas"/>
          <w:color w:val="70AD47" w:themeColor="accent6"/>
          <w:sz w:val="22"/>
          <w:szCs w:val="22"/>
        </w:rPr>
        <w:t>#will raise Error if not found</w:t>
      </w:r>
    </w:p>
    <w:p w14:paraId="72A8754B" w14:textId="77777777"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 xml:space="preserve">st.discard(obj) </w:t>
      </w:r>
      <w:r w:rsidRPr="005A6719">
        <w:rPr>
          <w:rFonts w:ascii="Consolas" w:hAnsi="Consolas"/>
          <w:color w:val="000000"/>
          <w:sz w:val="22"/>
          <w:szCs w:val="22"/>
        </w:rPr>
        <w:tab/>
      </w:r>
      <w:r w:rsidRPr="005A6719">
        <w:rPr>
          <w:rFonts w:ascii="Consolas" w:hAnsi="Consolas"/>
          <w:color w:val="70AD47" w:themeColor="accent6"/>
          <w:sz w:val="22"/>
          <w:szCs w:val="22"/>
        </w:rPr>
        <w:t>#no Error thrown</w:t>
      </w:r>
    </w:p>
    <w:p w14:paraId="6C272488" w14:textId="7D8EF48D" w:rsidR="005A6719" w:rsidRPr="005A6719" w:rsidRDefault="005A6719" w:rsidP="005A6719">
      <w:pPr>
        <w:spacing w:after="0"/>
      </w:pPr>
      <w:r w:rsidRPr="005A6719">
        <w:rPr>
          <w:rFonts w:ascii="Consolas" w:hAnsi="Consolas"/>
          <w:color w:val="000000"/>
          <w:sz w:val="22"/>
          <w:szCs w:val="22"/>
        </w:rPr>
        <w:t xml:space="preserve">st3 = st.union(st2) </w:t>
      </w:r>
    </w:p>
    <w:p w14:paraId="39BD213D" w14:textId="542E2558" w:rsidR="006E60AF" w:rsidRDefault="006E60AF" w:rsidP="00317F1A">
      <w:pPr>
        <w:pStyle w:val="Heading4"/>
      </w:pPr>
      <w:r>
        <w:t>Dictionary</w:t>
      </w:r>
    </w:p>
    <w:p w14:paraId="095B8C58" w14:textId="289D116B" w:rsidR="005A6719" w:rsidRPr="005A6719" w:rsidRDefault="005A6719" w:rsidP="005A6719">
      <w:pPr>
        <w:spacing w:after="0"/>
        <w:rPr>
          <w:rFonts w:ascii="Consolas" w:hAnsi="Consolas"/>
          <w:color w:val="000000"/>
        </w:rPr>
      </w:pPr>
      <w:r w:rsidRPr="005A6719">
        <w:rPr>
          <w:rFonts w:ascii="Consolas" w:hAnsi="Consolas"/>
          <w:color w:val="000000"/>
        </w:rPr>
        <w:t>dct = { ”a” : 1, ”b”: 2, ”c” : 3 }</w:t>
      </w:r>
    </w:p>
    <w:p w14:paraId="2CB2091E" w14:textId="63648F90"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dct[”d”] = 4</w:t>
      </w:r>
    </w:p>
    <w:p w14:paraId="6EBBD452" w14:textId="0B73021E"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dct.pop(”c”)</w:t>
      </w:r>
    </w:p>
    <w:p w14:paraId="5624EF25" w14:textId="2520FC3B" w:rsidR="001B7732" w:rsidRDefault="001B7732" w:rsidP="005A6719">
      <w:pPr>
        <w:spacing w:after="0"/>
        <w:rPr>
          <w:rFonts w:ascii="Consolas" w:hAnsi="Consolas"/>
          <w:color w:val="000000"/>
          <w:sz w:val="22"/>
          <w:szCs w:val="22"/>
        </w:rPr>
      </w:pPr>
    </w:p>
    <w:p w14:paraId="47312B92" w14:textId="5BB0930D" w:rsidR="001B7732" w:rsidRPr="001B7732" w:rsidRDefault="001B7732" w:rsidP="001B7732">
      <w:pPr>
        <w:spacing w:after="0"/>
        <w:ind w:left="720" w:firstLine="0"/>
        <w:rPr>
          <w:rFonts w:ascii="Consolas" w:hAnsi="Consolas"/>
          <w:color w:val="70AD47" w:themeColor="accent6"/>
          <w:sz w:val="22"/>
          <w:szCs w:val="22"/>
        </w:rPr>
      </w:pPr>
      <w:r>
        <w:rPr>
          <w:rFonts w:ascii="Consolas" w:hAnsi="Consolas"/>
          <w:color w:val="70AD47" w:themeColor="accent6"/>
          <w:sz w:val="22"/>
          <w:szCs w:val="22"/>
        </w:rPr>
        <w:t>#no e</w:t>
      </w:r>
      <w:r w:rsidRPr="005A6719">
        <w:rPr>
          <w:rFonts w:ascii="Consolas" w:hAnsi="Consolas"/>
          <w:color w:val="70AD47" w:themeColor="accent6"/>
          <w:sz w:val="22"/>
          <w:szCs w:val="22"/>
        </w:rPr>
        <w:t>rror thrown</w:t>
      </w:r>
      <w:r>
        <w:rPr>
          <w:rFonts w:ascii="Consolas" w:hAnsi="Consolas"/>
          <w:color w:val="70AD47" w:themeColor="accent6"/>
          <w:sz w:val="22"/>
          <w:szCs w:val="22"/>
        </w:rPr>
        <w:t xml:space="preserve"> when key doesnt exists, instead it gets #initialized with 0</w:t>
      </w:r>
    </w:p>
    <w:p w14:paraId="447A2BC2" w14:textId="77777777" w:rsidR="001B7732" w:rsidRPr="001B7732" w:rsidRDefault="001B7732" w:rsidP="001B7732">
      <w:pPr>
        <w:pStyle w:val="HTMLPreformatted"/>
        <w:shd w:val="clear" w:color="auto" w:fill="FFFFFF"/>
        <w:ind w:left="720"/>
        <w:rPr>
          <w:rFonts w:ascii="Consolas" w:hAnsi="Consolas"/>
          <w:color w:val="000000"/>
          <w:sz w:val="24"/>
          <w:szCs w:val="24"/>
        </w:rPr>
      </w:pPr>
      <w:r w:rsidRPr="001B7732">
        <w:rPr>
          <w:rFonts w:ascii="Consolas" w:hAnsi="Consolas"/>
          <w:b/>
          <w:bCs/>
          <w:color w:val="000080"/>
          <w:sz w:val="24"/>
          <w:szCs w:val="24"/>
        </w:rPr>
        <w:t xml:space="preserve">from </w:t>
      </w:r>
      <w:r w:rsidRPr="001B7732">
        <w:rPr>
          <w:rFonts w:ascii="Consolas" w:hAnsi="Consolas"/>
          <w:color w:val="000000"/>
          <w:sz w:val="24"/>
          <w:szCs w:val="24"/>
        </w:rPr>
        <w:t xml:space="preserve">collections </w:t>
      </w:r>
      <w:r w:rsidRPr="001B7732">
        <w:rPr>
          <w:rFonts w:ascii="Consolas" w:hAnsi="Consolas"/>
          <w:b/>
          <w:bCs/>
          <w:color w:val="000080"/>
          <w:sz w:val="24"/>
          <w:szCs w:val="24"/>
        </w:rPr>
        <w:t xml:space="preserve">import </w:t>
      </w:r>
      <w:r w:rsidRPr="001B7732">
        <w:rPr>
          <w:rFonts w:ascii="Consolas" w:hAnsi="Consolas"/>
          <w:color w:val="000000"/>
          <w:sz w:val="24"/>
          <w:szCs w:val="24"/>
        </w:rPr>
        <w:t>defaultdict</w:t>
      </w:r>
      <w:r w:rsidRPr="001B7732">
        <w:rPr>
          <w:rFonts w:ascii="Consolas" w:hAnsi="Consolas"/>
          <w:color w:val="000000"/>
          <w:sz w:val="24"/>
          <w:szCs w:val="24"/>
        </w:rPr>
        <w:br/>
        <w:t>dct = defaultdict(</w:t>
      </w:r>
      <w:r w:rsidRPr="001B7732">
        <w:rPr>
          <w:rFonts w:ascii="Consolas" w:hAnsi="Consolas"/>
          <w:color w:val="000080"/>
          <w:sz w:val="24"/>
          <w:szCs w:val="24"/>
        </w:rPr>
        <w:t>int</w:t>
      </w:r>
      <w:r w:rsidRPr="001B7732">
        <w:rPr>
          <w:rFonts w:ascii="Consolas" w:hAnsi="Consolas"/>
          <w:color w:val="000000"/>
          <w:sz w:val="24"/>
          <w:szCs w:val="24"/>
        </w:rPr>
        <w:t>)</w:t>
      </w:r>
    </w:p>
    <w:p w14:paraId="76674E47" w14:textId="51ED94AD" w:rsidR="005A6719" w:rsidRDefault="005A6719" w:rsidP="005A6719">
      <w:pPr>
        <w:spacing w:after="0"/>
        <w:rPr>
          <w:rFonts w:ascii="Consolas" w:hAnsi="Consolas"/>
          <w:color w:val="000000"/>
          <w:sz w:val="22"/>
          <w:szCs w:val="22"/>
        </w:rPr>
      </w:pPr>
    </w:p>
    <w:p w14:paraId="5191D106" w14:textId="2470EA67" w:rsidR="005A6719" w:rsidRPr="005A6719" w:rsidRDefault="005A6719" w:rsidP="009247A8">
      <w:pPr>
        <w:pStyle w:val="HTMLPreformatted"/>
        <w:shd w:val="clear" w:color="auto" w:fill="FFFFFF"/>
        <w:ind w:left="720"/>
        <w:rPr>
          <w:rFonts w:ascii="Consolas" w:hAnsi="Consolas"/>
          <w:color w:val="000000"/>
          <w:sz w:val="22"/>
          <w:szCs w:val="22"/>
        </w:rPr>
      </w:pPr>
      <w:r w:rsidRPr="005A6719">
        <w:rPr>
          <w:rFonts w:ascii="Consolas" w:hAnsi="Consolas"/>
          <w:b/>
          <w:bCs/>
          <w:color w:val="000080"/>
          <w:sz w:val="22"/>
          <w:szCs w:val="22"/>
        </w:rPr>
        <w:t xml:space="preserve">for </w:t>
      </w:r>
      <w:r w:rsidRPr="005A6719">
        <w:rPr>
          <w:rFonts w:ascii="Consolas" w:hAnsi="Consolas"/>
          <w:color w:val="808080"/>
          <w:sz w:val="22"/>
          <w:szCs w:val="22"/>
        </w:rPr>
        <w:t xml:space="preserve">key </w:t>
      </w:r>
      <w:r w:rsidRPr="005A6719">
        <w:rPr>
          <w:rFonts w:ascii="Consolas" w:hAnsi="Consolas"/>
          <w:b/>
          <w:bCs/>
          <w:color w:val="000080"/>
          <w:sz w:val="22"/>
          <w:szCs w:val="22"/>
        </w:rPr>
        <w:t xml:space="preserve">in </w:t>
      </w:r>
      <w:r w:rsidRPr="005A6719">
        <w:rPr>
          <w:rFonts w:ascii="Consolas" w:hAnsi="Consolas"/>
          <w:color w:val="000000"/>
          <w:sz w:val="22"/>
          <w:szCs w:val="22"/>
        </w:rPr>
        <w:t>dct:</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808080"/>
          <w:sz w:val="22"/>
          <w:szCs w:val="22"/>
        </w:rPr>
        <w:t xml:space="preserve">value </w:t>
      </w:r>
      <w:r w:rsidRPr="005A6719">
        <w:rPr>
          <w:rFonts w:ascii="Consolas" w:hAnsi="Consolas"/>
          <w:b/>
          <w:bCs/>
          <w:color w:val="000080"/>
          <w:sz w:val="22"/>
          <w:szCs w:val="22"/>
        </w:rPr>
        <w:t xml:space="preserve">in </w:t>
      </w:r>
      <w:r w:rsidRPr="005A6719">
        <w:rPr>
          <w:rFonts w:ascii="Consolas" w:hAnsi="Consolas"/>
          <w:color w:val="000000"/>
          <w:sz w:val="22"/>
          <w:szCs w:val="22"/>
        </w:rPr>
        <w:t>dct.values():</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000000"/>
          <w:sz w:val="22"/>
          <w:szCs w:val="22"/>
        </w:rPr>
        <w:t>(</w:t>
      </w:r>
      <w:r w:rsidRPr="005A6719">
        <w:rPr>
          <w:rFonts w:ascii="Consolas" w:hAnsi="Consolas"/>
          <w:color w:val="808080"/>
          <w:sz w:val="22"/>
          <w:szCs w:val="22"/>
        </w:rPr>
        <w:t>key</w:t>
      </w:r>
      <w:r w:rsidRPr="005A6719">
        <w:rPr>
          <w:rFonts w:ascii="Consolas" w:hAnsi="Consolas"/>
          <w:color w:val="000000"/>
          <w:sz w:val="22"/>
          <w:szCs w:val="22"/>
        </w:rPr>
        <w:t xml:space="preserve">, </w:t>
      </w:r>
      <w:r w:rsidRPr="005A6719">
        <w:rPr>
          <w:rFonts w:ascii="Consolas" w:hAnsi="Consolas"/>
          <w:color w:val="808080"/>
          <w:sz w:val="22"/>
          <w:szCs w:val="22"/>
        </w:rPr>
        <w:t>value</w:t>
      </w:r>
      <w:r w:rsidRPr="005A6719">
        <w:rPr>
          <w:rFonts w:ascii="Consolas" w:hAnsi="Consolas"/>
          <w:color w:val="000000"/>
          <w:sz w:val="22"/>
          <w:szCs w:val="22"/>
        </w:rPr>
        <w:t xml:space="preserve">) </w:t>
      </w:r>
      <w:r w:rsidRPr="005A6719">
        <w:rPr>
          <w:rFonts w:ascii="Consolas" w:hAnsi="Consolas"/>
          <w:b/>
          <w:bCs/>
          <w:color w:val="000080"/>
          <w:sz w:val="22"/>
          <w:szCs w:val="22"/>
        </w:rPr>
        <w:t xml:space="preserve">in </w:t>
      </w:r>
      <w:r w:rsidRPr="005A6719">
        <w:rPr>
          <w:rFonts w:ascii="Consolas" w:hAnsi="Consolas"/>
          <w:color w:val="000000"/>
          <w:sz w:val="22"/>
          <w:szCs w:val="22"/>
        </w:rPr>
        <w:t>dct.items():</w:t>
      </w:r>
      <w:r w:rsidRPr="005A6719">
        <w:rPr>
          <w:rFonts w:ascii="Consolas" w:hAnsi="Consolas"/>
          <w:color w:val="000000"/>
          <w:sz w:val="22"/>
          <w:szCs w:val="22"/>
        </w:rPr>
        <w:br/>
        <w:t xml:space="preserve">    </w:t>
      </w:r>
      <w:r w:rsidRPr="005A6719">
        <w:rPr>
          <w:rFonts w:ascii="Consolas" w:hAnsi="Consolas"/>
          <w:b/>
          <w:bCs/>
          <w:color w:val="000080"/>
          <w:sz w:val="22"/>
          <w:szCs w:val="22"/>
        </w:rPr>
        <w:t>pass</w:t>
      </w:r>
    </w:p>
    <w:p w14:paraId="538DEB89" w14:textId="1ECFAC4E" w:rsidR="006E60AF" w:rsidRDefault="006E60AF" w:rsidP="00D9508B">
      <w:pPr>
        <w:pStyle w:val="Heading3"/>
      </w:pPr>
      <w:bookmarkStart w:id="4" w:name="_Toc71586085"/>
      <w:r>
        <w:t>Functions and lambdas</w:t>
      </w:r>
      <w:bookmarkEnd w:id="4"/>
    </w:p>
    <w:p w14:paraId="5986CC22" w14:textId="77777777" w:rsidR="009247A8" w:rsidRPr="00317F1A" w:rsidRDefault="009247A8" w:rsidP="009247A8">
      <w:pPr>
        <w:pStyle w:val="HTMLPreformatted"/>
        <w:shd w:val="clear" w:color="auto" w:fill="FFFFFF"/>
        <w:ind w:left="720"/>
        <w:rPr>
          <w:rFonts w:ascii="Consolas" w:hAnsi="Consolas"/>
          <w:color w:val="000000"/>
          <w:sz w:val="22"/>
          <w:szCs w:val="22"/>
        </w:rPr>
      </w:pPr>
      <w:r w:rsidRPr="00317F1A">
        <w:rPr>
          <w:rFonts w:ascii="Consolas" w:hAnsi="Consolas"/>
          <w:b/>
          <w:bCs/>
          <w:color w:val="000080"/>
          <w:sz w:val="22"/>
          <w:szCs w:val="22"/>
        </w:rPr>
        <w:t xml:space="preserve">def </w:t>
      </w:r>
      <w:r w:rsidRPr="00317F1A">
        <w:rPr>
          <w:rFonts w:ascii="Consolas" w:hAnsi="Consolas"/>
          <w:color w:val="000000"/>
          <w:sz w:val="22"/>
          <w:szCs w:val="22"/>
        </w:rPr>
        <w:t>func(</w:t>
      </w:r>
      <w:r w:rsidRPr="00317F1A">
        <w:rPr>
          <w:rFonts w:ascii="Consolas" w:hAnsi="Consolas"/>
          <w:color w:val="808080"/>
          <w:sz w:val="22"/>
          <w:szCs w:val="22"/>
        </w:rPr>
        <w:t>p1</w:t>
      </w:r>
      <w:r w:rsidRPr="00317F1A">
        <w:rPr>
          <w:rFonts w:ascii="Consolas" w:hAnsi="Consolas"/>
          <w:color w:val="000000"/>
          <w:sz w:val="22"/>
          <w:szCs w:val="22"/>
        </w:rPr>
        <w:t xml:space="preserve">, </w:t>
      </w:r>
      <w:r w:rsidRPr="00317F1A">
        <w:rPr>
          <w:rFonts w:ascii="Consolas" w:hAnsi="Consolas"/>
          <w:color w:val="808080"/>
          <w:sz w:val="22"/>
          <w:szCs w:val="22"/>
        </w:rPr>
        <w:t>p2</w:t>
      </w:r>
      <w:r w:rsidRPr="00317F1A">
        <w:rPr>
          <w:rFonts w:ascii="Consolas" w:hAnsi="Consolas"/>
          <w:color w:val="000000"/>
          <w:sz w:val="22"/>
          <w:szCs w:val="22"/>
        </w:rPr>
        <w:t>, *args, **kwargs):</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(args[</w:t>
      </w:r>
      <w:r w:rsidRPr="00317F1A">
        <w:rPr>
          <w:rFonts w:ascii="Consolas" w:hAnsi="Consolas"/>
          <w:color w:val="0000FF"/>
          <w:sz w:val="22"/>
          <w:szCs w:val="22"/>
        </w:rPr>
        <w:t>0</w:t>
      </w:r>
      <w:r w:rsidRPr="00317F1A">
        <w:rPr>
          <w:rFonts w:ascii="Consolas" w:hAnsi="Consolas"/>
          <w:color w:val="000000"/>
          <w:sz w:val="22"/>
          <w:szCs w:val="22"/>
        </w:rPr>
        <w:t>], args[</w:t>
      </w:r>
      <w:r w:rsidRPr="00317F1A">
        <w:rPr>
          <w:rFonts w:ascii="Consolas" w:hAnsi="Consolas"/>
          <w:color w:val="0000FF"/>
          <w:sz w:val="22"/>
          <w:szCs w:val="22"/>
        </w:rPr>
        <w:t>1</w:t>
      </w:r>
      <w:r w:rsidRPr="00317F1A">
        <w:rPr>
          <w:rFonts w:ascii="Consolas" w:hAnsi="Consolas"/>
          <w:color w:val="000000"/>
          <w:sz w:val="22"/>
          <w:szCs w:val="22"/>
        </w:rPr>
        <w:t>], kwargs[</w:t>
      </w:r>
      <w:r w:rsidRPr="00317F1A">
        <w:rPr>
          <w:rFonts w:ascii="Consolas" w:hAnsi="Consolas"/>
          <w:b/>
          <w:bCs/>
          <w:color w:val="008080"/>
          <w:sz w:val="22"/>
          <w:szCs w:val="22"/>
        </w:rPr>
        <w:t>"kwparam"</w:t>
      </w:r>
      <w:r w:rsidRPr="00317F1A">
        <w:rPr>
          <w:rFonts w:ascii="Consolas" w:hAnsi="Consolas"/>
          <w:color w:val="000000"/>
          <w:sz w:val="22"/>
          <w:szCs w:val="22"/>
        </w:rPr>
        <w:t>])</w:t>
      </w:r>
    </w:p>
    <w:p w14:paraId="75FB1BD4" w14:textId="7BCD8FD0" w:rsidR="009247A8" w:rsidRPr="00317F1A" w:rsidRDefault="00A05C45" w:rsidP="00A05C45">
      <w:pPr>
        <w:pStyle w:val="HTMLPreformatted"/>
        <w:shd w:val="clear" w:color="auto" w:fill="FFFFFF"/>
        <w:tabs>
          <w:tab w:val="clear" w:pos="916"/>
          <w:tab w:val="left" w:pos="1170"/>
        </w:tabs>
        <w:ind w:left="720"/>
        <w:rPr>
          <w:rFonts w:ascii="Consolas" w:hAnsi="Consolas"/>
          <w:color w:val="000000"/>
          <w:sz w:val="22"/>
          <w:szCs w:val="22"/>
        </w:rPr>
      </w:pPr>
      <w:r w:rsidRPr="00317F1A">
        <w:rPr>
          <w:rFonts w:ascii="Consolas" w:hAnsi="Consolas" w:cs="Times New Roman"/>
          <w:color w:val="70AD47" w:themeColor="accent6"/>
          <w:sz w:val="22"/>
          <w:szCs w:val="22"/>
          <w:lang w:eastAsia="en-US"/>
        </w:rPr>
        <w:tab/>
      </w:r>
      <w:r w:rsidR="009247A8" w:rsidRPr="00317F1A">
        <w:rPr>
          <w:rFonts w:ascii="Consolas" w:hAnsi="Consolas" w:cs="Times New Roman"/>
          <w:color w:val="70AD47" w:themeColor="accent6"/>
          <w:sz w:val="22"/>
          <w:szCs w:val="22"/>
          <w:lang w:eastAsia="en-US"/>
        </w:rPr>
        <w:t>#</w:t>
      </w:r>
      <w:r w:rsidRPr="00317F1A">
        <w:rPr>
          <w:rFonts w:ascii="Consolas" w:hAnsi="Consolas" w:cs="Times New Roman"/>
          <w:color w:val="70AD47" w:themeColor="accent6"/>
          <w:sz w:val="22"/>
          <w:szCs w:val="22"/>
          <w:lang w:eastAsia="en-US"/>
        </w:rPr>
        <w:t>will print 3 4 cc</w:t>
      </w:r>
      <w:r w:rsidR="009247A8" w:rsidRPr="00317F1A">
        <w:rPr>
          <w:rFonts w:ascii="Consolas" w:hAnsi="Consolas"/>
          <w:color w:val="000000"/>
          <w:sz w:val="22"/>
          <w:szCs w:val="22"/>
        </w:rPr>
        <w:br/>
      </w:r>
      <w:r w:rsidR="009247A8" w:rsidRPr="00317F1A">
        <w:rPr>
          <w:rFonts w:ascii="Consolas" w:hAnsi="Consolas"/>
          <w:color w:val="000000"/>
          <w:sz w:val="22"/>
          <w:szCs w:val="22"/>
        </w:rPr>
        <w:br/>
      </w:r>
      <w:r w:rsidR="009247A8" w:rsidRPr="00317F1A">
        <w:rPr>
          <w:rFonts w:ascii="Consolas" w:hAnsi="Consolas"/>
          <w:b/>
          <w:bCs/>
          <w:color w:val="000080"/>
          <w:sz w:val="22"/>
          <w:szCs w:val="22"/>
        </w:rPr>
        <w:t xml:space="preserve">def </w:t>
      </w:r>
      <w:r w:rsidR="009247A8" w:rsidRPr="00317F1A">
        <w:rPr>
          <w:rFonts w:ascii="Consolas" w:hAnsi="Consolas"/>
          <w:color w:val="000000"/>
          <w:sz w:val="22"/>
          <w:szCs w:val="22"/>
        </w:rPr>
        <w:t>main():</w:t>
      </w:r>
      <w:r w:rsidR="009247A8" w:rsidRPr="00317F1A">
        <w:rPr>
          <w:rFonts w:ascii="Consolas" w:hAnsi="Consolas"/>
          <w:color w:val="000000"/>
          <w:sz w:val="22"/>
          <w:szCs w:val="22"/>
        </w:rPr>
        <w:br/>
        <w:t xml:space="preserve">    func(</w:t>
      </w:r>
      <w:r w:rsidR="009247A8" w:rsidRPr="00317F1A">
        <w:rPr>
          <w:rFonts w:ascii="Consolas" w:hAnsi="Consolas"/>
          <w:color w:val="0000FF"/>
          <w:sz w:val="22"/>
          <w:szCs w:val="22"/>
        </w:rPr>
        <w:t>1</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2</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3</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4</w:t>
      </w:r>
      <w:r w:rsidR="009247A8" w:rsidRPr="00317F1A">
        <w:rPr>
          <w:rFonts w:ascii="Consolas" w:hAnsi="Consolas"/>
          <w:color w:val="000000"/>
          <w:sz w:val="22"/>
          <w:szCs w:val="22"/>
        </w:rPr>
        <w:t xml:space="preserve">, </w:t>
      </w:r>
      <w:r w:rsidR="009247A8" w:rsidRPr="00317F1A">
        <w:rPr>
          <w:rFonts w:ascii="Consolas" w:hAnsi="Consolas"/>
          <w:color w:val="660099"/>
          <w:sz w:val="22"/>
          <w:szCs w:val="22"/>
        </w:rPr>
        <w:t>kwparam</w:t>
      </w:r>
      <w:r w:rsidR="009247A8" w:rsidRPr="00317F1A">
        <w:rPr>
          <w:rFonts w:ascii="Consolas" w:hAnsi="Consolas"/>
          <w:color w:val="000000"/>
          <w:sz w:val="22"/>
          <w:szCs w:val="22"/>
        </w:rPr>
        <w:t>=</w:t>
      </w:r>
      <w:r w:rsidR="009247A8" w:rsidRPr="00317F1A">
        <w:rPr>
          <w:rFonts w:ascii="Consolas" w:hAnsi="Consolas"/>
          <w:b/>
          <w:bCs/>
          <w:color w:val="008080"/>
          <w:sz w:val="22"/>
          <w:szCs w:val="22"/>
        </w:rPr>
        <w:t>"cc"</w:t>
      </w:r>
      <w:r w:rsidR="009247A8" w:rsidRPr="00317F1A">
        <w:rPr>
          <w:rFonts w:ascii="Consolas" w:hAnsi="Consolas"/>
          <w:color w:val="000000"/>
          <w:sz w:val="22"/>
          <w:szCs w:val="22"/>
        </w:rPr>
        <w:t>)</w:t>
      </w:r>
    </w:p>
    <w:p w14:paraId="34DDEB4B" w14:textId="1B843A29" w:rsidR="009247A8" w:rsidRPr="00317F1A" w:rsidRDefault="009247A8" w:rsidP="009247A8">
      <w:pPr>
        <w:rPr>
          <w:sz w:val="22"/>
          <w:szCs w:val="22"/>
        </w:rPr>
      </w:pPr>
    </w:p>
    <w:p w14:paraId="3AA441C9" w14:textId="72659822" w:rsidR="009247A8" w:rsidRPr="00317F1A" w:rsidRDefault="00A05C45" w:rsidP="00A05C45">
      <w:pPr>
        <w:pStyle w:val="HTMLPreformatted"/>
        <w:shd w:val="clear" w:color="auto" w:fill="FFFFFF"/>
        <w:ind w:left="720"/>
        <w:rPr>
          <w:sz w:val="22"/>
          <w:szCs w:val="22"/>
        </w:rPr>
      </w:pPr>
      <w:r w:rsidRPr="00317F1A">
        <w:rPr>
          <w:rFonts w:ascii="Consolas" w:hAnsi="Consolas"/>
          <w:color w:val="000000"/>
          <w:sz w:val="22"/>
          <w:szCs w:val="22"/>
        </w:rPr>
        <w:t xml:space="preserve">lbd = </w:t>
      </w:r>
      <w:r w:rsidRPr="00317F1A">
        <w:rPr>
          <w:rFonts w:ascii="Consolas" w:hAnsi="Consolas"/>
          <w:b/>
          <w:bCs/>
          <w:color w:val="000080"/>
          <w:sz w:val="22"/>
          <w:szCs w:val="22"/>
        </w:rPr>
        <w:t xml:space="preserve">lambda </w:t>
      </w:r>
      <w:r w:rsidRPr="00317F1A">
        <w:rPr>
          <w:rFonts w:ascii="Consolas" w:hAnsi="Consolas"/>
          <w:color w:val="000000"/>
          <w:sz w:val="22"/>
          <w:szCs w:val="22"/>
        </w:rPr>
        <w:t>x : np.exp(x)</w:t>
      </w:r>
    </w:p>
    <w:p w14:paraId="54F337B4" w14:textId="474C857B" w:rsidR="006E60AF" w:rsidRDefault="006E60AF" w:rsidP="00D9508B">
      <w:pPr>
        <w:pStyle w:val="Heading3"/>
      </w:pPr>
      <w:bookmarkStart w:id="5" w:name="_Toc71586086"/>
      <w:r>
        <w:t>Error handling</w:t>
      </w:r>
      <w:bookmarkEnd w:id="5"/>
    </w:p>
    <w:p w14:paraId="47B4ED29" w14:textId="77777777" w:rsidR="00317F1A" w:rsidRP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b/>
          <w:bCs/>
          <w:color w:val="000080"/>
          <w:sz w:val="22"/>
          <w:szCs w:val="22"/>
        </w:rPr>
        <w:t>try</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b/>
          <w:bCs/>
          <w:color w:val="000080"/>
          <w:sz w:val="22"/>
          <w:szCs w:val="22"/>
        </w:rPr>
        <w:t xml:space="preserve">raise </w:t>
      </w:r>
      <w:r w:rsidRPr="00317F1A">
        <w:rPr>
          <w:rFonts w:ascii="Consolas" w:hAnsi="Consolas"/>
          <w:color w:val="000080"/>
          <w:sz w:val="22"/>
          <w:szCs w:val="22"/>
        </w:rPr>
        <w:t>NotImplementedError</w:t>
      </w:r>
      <w:r w:rsidRPr="00317F1A">
        <w:rPr>
          <w:rFonts w:ascii="Consolas" w:hAnsi="Consolas"/>
          <w:color w:val="000000"/>
          <w:sz w:val="22"/>
          <w:szCs w:val="22"/>
        </w:rPr>
        <w:t>(</w:t>
      </w:r>
      <w:r w:rsidRPr="00317F1A">
        <w:rPr>
          <w:rFonts w:ascii="Consolas" w:hAnsi="Consolas"/>
          <w:b/>
          <w:bCs/>
          <w:color w:val="008080"/>
          <w:sz w:val="22"/>
          <w:szCs w:val="22"/>
        </w:rPr>
        <w:t>"test"</w:t>
      </w:r>
      <w:r w:rsidRPr="00317F1A">
        <w:rPr>
          <w:rFonts w:ascii="Consolas" w:hAnsi="Consolas"/>
          <w:color w:val="000000"/>
          <w:sz w:val="22"/>
          <w:szCs w:val="22"/>
        </w:rPr>
        <w:t>)</w:t>
      </w:r>
      <w:r w:rsidRPr="00317F1A">
        <w:rPr>
          <w:rFonts w:ascii="Consolas" w:hAnsi="Consolas"/>
          <w:color w:val="000000"/>
          <w:sz w:val="22"/>
          <w:szCs w:val="22"/>
        </w:rPr>
        <w:br/>
      </w:r>
      <w:r w:rsidRPr="00317F1A">
        <w:rPr>
          <w:rFonts w:ascii="Consolas" w:hAnsi="Consolas"/>
          <w:b/>
          <w:bCs/>
          <w:color w:val="000080"/>
          <w:sz w:val="22"/>
          <w:szCs w:val="22"/>
        </w:rPr>
        <w:t xml:space="preserve">except </w:t>
      </w:r>
      <w:r w:rsidRPr="00317F1A">
        <w:rPr>
          <w:rFonts w:ascii="Consolas" w:hAnsi="Consolas"/>
          <w:color w:val="000080"/>
          <w:sz w:val="22"/>
          <w:szCs w:val="22"/>
        </w:rPr>
        <w:t xml:space="preserve">NotImplementedError </w:t>
      </w:r>
      <w:r w:rsidRPr="00317F1A">
        <w:rPr>
          <w:rFonts w:ascii="Consolas" w:hAnsi="Consolas"/>
          <w:b/>
          <w:bCs/>
          <w:color w:val="000080"/>
          <w:sz w:val="22"/>
          <w:szCs w:val="22"/>
        </w:rPr>
        <w:t xml:space="preserve">as </w:t>
      </w:r>
      <w:r w:rsidRPr="00317F1A">
        <w:rPr>
          <w:rFonts w:ascii="Consolas" w:hAnsi="Consolas"/>
          <w:color w:val="000000"/>
          <w:sz w:val="22"/>
          <w:szCs w:val="22"/>
        </w:rPr>
        <w:t>err:</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(err)</w:t>
      </w:r>
      <w:r w:rsidRPr="00317F1A">
        <w:rPr>
          <w:rFonts w:ascii="Consolas" w:hAnsi="Consolas"/>
          <w:color w:val="000000"/>
          <w:sz w:val="22"/>
          <w:szCs w:val="22"/>
        </w:rPr>
        <w:br/>
      </w:r>
      <w:r w:rsidRPr="00317F1A">
        <w:rPr>
          <w:rFonts w:ascii="Consolas" w:hAnsi="Consolas"/>
          <w:b/>
          <w:bCs/>
          <w:color w:val="000080"/>
          <w:sz w:val="22"/>
          <w:szCs w:val="22"/>
        </w:rPr>
        <w:t>except</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w:t>
      </w:r>
      <w:r w:rsidRPr="00317F1A">
        <w:rPr>
          <w:rFonts w:ascii="Consolas" w:hAnsi="Consolas"/>
          <w:b/>
          <w:bCs/>
          <w:color w:val="008080"/>
          <w:sz w:val="22"/>
          <w:szCs w:val="22"/>
        </w:rPr>
        <w:t>"wont be printed"</w:t>
      </w:r>
      <w:r w:rsidRPr="00317F1A">
        <w:rPr>
          <w:rFonts w:ascii="Consolas" w:hAnsi="Consolas"/>
          <w:color w:val="000000"/>
          <w:sz w:val="22"/>
          <w:szCs w:val="22"/>
        </w:rPr>
        <w:t>)</w:t>
      </w:r>
    </w:p>
    <w:p w14:paraId="5DA9ABF4" w14:textId="77777777" w:rsidR="00317F1A" w:rsidRPr="00317F1A" w:rsidRDefault="00317F1A" w:rsidP="00317F1A"/>
    <w:p w14:paraId="59F2497D" w14:textId="424FE5BA" w:rsidR="006E60AF" w:rsidRDefault="006E60AF" w:rsidP="00D9508B">
      <w:pPr>
        <w:pStyle w:val="Heading3"/>
      </w:pPr>
      <w:bookmarkStart w:id="6" w:name="_Toc71586087"/>
      <w:r>
        <w:lastRenderedPageBreak/>
        <w:t>String operations</w:t>
      </w:r>
      <w:bookmarkEnd w:id="6"/>
    </w:p>
    <w:p w14:paraId="335C12AA" w14:textId="09F0B2B7" w:rsidR="00317F1A" w:rsidRDefault="00317F1A" w:rsidP="00317F1A">
      <w:pPr>
        <w:pStyle w:val="Heading4"/>
      </w:pPr>
      <w:r>
        <w:t>String interpolation</w:t>
      </w:r>
    </w:p>
    <w:p w14:paraId="0FFBAC0C" w14:textId="51AEFBD9" w:rsid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color w:val="000000"/>
          <w:sz w:val="22"/>
          <w:szCs w:val="22"/>
        </w:rPr>
        <w:t xml:space="preserve">n = </w:t>
      </w:r>
      <w:r w:rsidRPr="00317F1A">
        <w:rPr>
          <w:rFonts w:ascii="Consolas" w:hAnsi="Consolas"/>
          <w:b/>
          <w:bCs/>
          <w:color w:val="008080"/>
          <w:sz w:val="22"/>
          <w:szCs w:val="22"/>
        </w:rPr>
        <w:t>"john"</w:t>
      </w:r>
      <w:r w:rsidRPr="00317F1A">
        <w:rPr>
          <w:rFonts w:ascii="Consolas" w:hAnsi="Consolas"/>
          <w:b/>
          <w:bCs/>
          <w:color w:val="008080"/>
          <w:sz w:val="22"/>
          <w:szCs w:val="22"/>
        </w:rPr>
        <w:br/>
      </w:r>
      <w:r w:rsidRPr="00317F1A">
        <w:rPr>
          <w:rFonts w:ascii="Consolas" w:hAnsi="Consolas"/>
          <w:color w:val="000000"/>
          <w:sz w:val="22"/>
          <w:szCs w:val="22"/>
        </w:rPr>
        <w:t xml:space="preserve">a = </w:t>
      </w:r>
      <w:r w:rsidRPr="00317F1A">
        <w:rPr>
          <w:rFonts w:ascii="Consolas" w:hAnsi="Consolas"/>
          <w:color w:val="0000FF"/>
          <w:sz w:val="22"/>
          <w:szCs w:val="22"/>
        </w:rPr>
        <w:t>30</w:t>
      </w:r>
      <w:r w:rsidRPr="00317F1A">
        <w:rPr>
          <w:rFonts w:ascii="Consolas" w:hAnsi="Consolas"/>
          <w:color w:val="0000FF"/>
          <w:sz w:val="22"/>
          <w:szCs w:val="22"/>
        </w:rPr>
        <w:br/>
      </w:r>
      <w:r w:rsidRPr="00317F1A">
        <w:rPr>
          <w:rFonts w:ascii="Consolas" w:hAnsi="Consolas"/>
          <w:color w:val="808080"/>
          <w:sz w:val="22"/>
          <w:szCs w:val="22"/>
        </w:rPr>
        <w:t xml:space="preserve">str1 </w:t>
      </w:r>
      <w:r w:rsidRPr="00317F1A">
        <w:rPr>
          <w:rFonts w:ascii="Consolas" w:hAnsi="Consolas"/>
          <w:color w:val="000000"/>
          <w:sz w:val="22"/>
          <w:szCs w:val="22"/>
        </w:rPr>
        <w:t xml:space="preserve">= </w:t>
      </w:r>
      <w:r w:rsidRPr="00317F1A">
        <w:rPr>
          <w:rFonts w:ascii="Consolas" w:hAnsi="Consolas"/>
          <w:b/>
          <w:bCs/>
          <w:color w:val="008080"/>
          <w:sz w:val="22"/>
          <w:szCs w:val="22"/>
        </w:rPr>
        <w:t>"name: {} age: {</w:t>
      </w:r>
      <w:r w:rsidR="00D0304F">
        <w:rPr>
          <w:rFonts w:ascii="Consolas" w:hAnsi="Consolas"/>
          <w:b/>
          <w:bCs/>
          <w:color w:val="008080"/>
          <w:sz w:val="22"/>
          <w:szCs w:val="22"/>
        </w:rPr>
        <w:t>:0.2f</w:t>
      </w:r>
      <w:r w:rsidRPr="00317F1A">
        <w:rPr>
          <w:rFonts w:ascii="Consolas" w:hAnsi="Consolas"/>
          <w:b/>
          <w:bCs/>
          <w:color w:val="008080"/>
          <w:sz w:val="22"/>
          <w:szCs w:val="22"/>
        </w:rPr>
        <w:t>}"</w:t>
      </w:r>
      <w:r w:rsidRPr="00317F1A">
        <w:rPr>
          <w:rFonts w:ascii="Consolas" w:hAnsi="Consolas"/>
          <w:color w:val="000000"/>
          <w:sz w:val="22"/>
          <w:szCs w:val="22"/>
        </w:rPr>
        <w:t>.format(n, a)</w:t>
      </w:r>
      <w:r w:rsidRPr="00317F1A">
        <w:rPr>
          <w:rFonts w:ascii="Consolas" w:hAnsi="Consolas"/>
          <w:color w:val="000000"/>
          <w:sz w:val="22"/>
          <w:szCs w:val="22"/>
        </w:rPr>
        <w:br/>
      </w:r>
      <w:r w:rsidRPr="00317F1A">
        <w:rPr>
          <w:rFonts w:ascii="Consolas" w:hAnsi="Consolas"/>
          <w:color w:val="808080"/>
          <w:sz w:val="22"/>
          <w:szCs w:val="22"/>
        </w:rPr>
        <w:t xml:space="preserve">str2 </w:t>
      </w:r>
      <w:r w:rsidRPr="00317F1A">
        <w:rPr>
          <w:rFonts w:ascii="Consolas" w:hAnsi="Consolas"/>
          <w:color w:val="000000"/>
          <w:sz w:val="22"/>
          <w:szCs w:val="22"/>
        </w:rPr>
        <w:t xml:space="preserve">= </w:t>
      </w:r>
      <w:r w:rsidRPr="00317F1A">
        <w:rPr>
          <w:rFonts w:ascii="Consolas" w:hAnsi="Consolas"/>
          <w:b/>
          <w:bCs/>
          <w:color w:val="008080"/>
          <w:sz w:val="22"/>
          <w:szCs w:val="22"/>
        </w:rPr>
        <w:t>"name: {name} age: {age}"</w:t>
      </w:r>
      <w:r w:rsidRPr="00317F1A">
        <w:rPr>
          <w:rFonts w:ascii="Consolas" w:hAnsi="Consolas"/>
          <w:color w:val="000000"/>
          <w:sz w:val="22"/>
          <w:szCs w:val="22"/>
        </w:rPr>
        <w:t>.format(</w:t>
      </w:r>
      <w:r w:rsidRPr="00317F1A">
        <w:rPr>
          <w:rFonts w:ascii="Consolas" w:hAnsi="Consolas"/>
          <w:color w:val="660099"/>
          <w:sz w:val="22"/>
          <w:szCs w:val="22"/>
        </w:rPr>
        <w:t>name</w:t>
      </w:r>
      <w:r w:rsidRPr="00317F1A">
        <w:rPr>
          <w:rFonts w:ascii="Consolas" w:hAnsi="Consolas"/>
          <w:color w:val="000000"/>
          <w:sz w:val="22"/>
          <w:szCs w:val="22"/>
        </w:rPr>
        <w:t xml:space="preserve">=n, </w:t>
      </w:r>
      <w:r w:rsidRPr="00317F1A">
        <w:rPr>
          <w:rFonts w:ascii="Consolas" w:hAnsi="Consolas"/>
          <w:color w:val="660099"/>
          <w:sz w:val="22"/>
          <w:szCs w:val="22"/>
        </w:rPr>
        <w:t>age</w:t>
      </w:r>
      <w:r w:rsidRPr="00317F1A">
        <w:rPr>
          <w:rFonts w:ascii="Consolas" w:hAnsi="Consolas"/>
          <w:color w:val="000000"/>
          <w:sz w:val="22"/>
          <w:szCs w:val="22"/>
        </w:rPr>
        <w:t>=a)</w:t>
      </w:r>
    </w:p>
    <w:p w14:paraId="5446E0A5" w14:textId="3875E3AF" w:rsidR="00317F1A" w:rsidRDefault="00317F1A" w:rsidP="00317F1A">
      <w:pPr>
        <w:pStyle w:val="Heading4"/>
      </w:pPr>
      <w:r>
        <w:t>...</w:t>
      </w:r>
    </w:p>
    <w:p w14:paraId="5F613A57" w14:textId="5B2A5D16" w:rsidR="006E60AF" w:rsidRDefault="0068204A" w:rsidP="00D9508B">
      <w:pPr>
        <w:pStyle w:val="Heading3"/>
      </w:pPr>
      <w:bookmarkStart w:id="7" w:name="_Toc71586088"/>
      <w:r>
        <w:t>I</w:t>
      </w:r>
      <w:r w:rsidR="006E60AF">
        <w:t>O</w:t>
      </w:r>
      <w:bookmarkEnd w:id="7"/>
    </w:p>
    <w:p w14:paraId="4BF1A16B" w14:textId="527827C3" w:rsidR="005D3C84" w:rsidRDefault="005D3C84" w:rsidP="005D3C84">
      <w:r>
        <w:t>IO modes:</w:t>
      </w:r>
    </w:p>
    <w:tbl>
      <w:tblPr>
        <w:tblStyle w:val="TableGrid"/>
        <w:tblW w:w="0" w:type="auto"/>
        <w:tblInd w:w="-5" w:type="dxa"/>
        <w:tblLook w:val="04A0" w:firstRow="1" w:lastRow="0" w:firstColumn="1" w:lastColumn="0" w:noHBand="0" w:noVBand="1"/>
      </w:tblPr>
      <w:tblGrid>
        <w:gridCol w:w="715"/>
        <w:gridCol w:w="4539"/>
      </w:tblGrid>
      <w:tr w:rsidR="005D3C84" w14:paraId="3286B64C" w14:textId="77777777" w:rsidTr="00D674DB">
        <w:trPr>
          <w:trHeight w:val="386"/>
        </w:trPr>
        <w:tc>
          <w:tcPr>
            <w:tcW w:w="715" w:type="dxa"/>
            <w:vAlign w:val="center"/>
          </w:tcPr>
          <w:p w14:paraId="2CC01AF5" w14:textId="73A20820" w:rsidR="005D3C84" w:rsidRDefault="005D3C84" w:rsidP="005D3C84">
            <w:pPr>
              <w:spacing w:after="0"/>
              <w:ind w:firstLine="0"/>
              <w:jc w:val="center"/>
            </w:pPr>
            <w:r>
              <w:t>r</w:t>
            </w:r>
          </w:p>
        </w:tc>
        <w:tc>
          <w:tcPr>
            <w:tcW w:w="4539" w:type="dxa"/>
            <w:vAlign w:val="center"/>
          </w:tcPr>
          <w:p w14:paraId="2CD71B3F" w14:textId="77777777" w:rsidR="005D3C84" w:rsidRDefault="00D674DB" w:rsidP="005D3C84">
            <w:pPr>
              <w:spacing w:after="0"/>
              <w:ind w:firstLine="0"/>
              <w:jc w:val="center"/>
            </w:pPr>
            <w:r>
              <w:t>reading</w:t>
            </w:r>
          </w:p>
          <w:p w14:paraId="60D6FBCC" w14:textId="0B8DA035" w:rsidR="00D674DB" w:rsidRDefault="00D674DB" w:rsidP="005D3C84">
            <w:pPr>
              <w:spacing w:after="0"/>
              <w:ind w:firstLine="0"/>
              <w:jc w:val="center"/>
            </w:pPr>
            <w:r>
              <w:t>raises error if file’s missing</w:t>
            </w:r>
          </w:p>
        </w:tc>
      </w:tr>
      <w:tr w:rsidR="005D3C84" w14:paraId="49F37481" w14:textId="77777777" w:rsidTr="00D674DB">
        <w:trPr>
          <w:trHeight w:val="398"/>
        </w:trPr>
        <w:tc>
          <w:tcPr>
            <w:tcW w:w="715" w:type="dxa"/>
            <w:vAlign w:val="center"/>
          </w:tcPr>
          <w:p w14:paraId="750C5EBE" w14:textId="45ECC435" w:rsidR="005D3C84" w:rsidRDefault="005D3C84" w:rsidP="005D3C84">
            <w:pPr>
              <w:spacing w:after="0"/>
              <w:ind w:firstLine="0"/>
              <w:jc w:val="center"/>
            </w:pPr>
            <w:r>
              <w:t>a</w:t>
            </w:r>
          </w:p>
        </w:tc>
        <w:tc>
          <w:tcPr>
            <w:tcW w:w="4539" w:type="dxa"/>
            <w:vAlign w:val="center"/>
          </w:tcPr>
          <w:p w14:paraId="0A672A82" w14:textId="77777777" w:rsidR="005D3C84" w:rsidRDefault="00D674DB" w:rsidP="005D3C84">
            <w:pPr>
              <w:spacing w:after="0"/>
              <w:ind w:firstLine="0"/>
              <w:jc w:val="center"/>
            </w:pPr>
            <w:r>
              <w:t>append</w:t>
            </w:r>
          </w:p>
          <w:p w14:paraId="769B96C1" w14:textId="2AE5ACEC" w:rsidR="00D674DB" w:rsidRDefault="00D674DB" w:rsidP="005D3C84">
            <w:pPr>
              <w:spacing w:after="0"/>
              <w:ind w:firstLine="0"/>
              <w:jc w:val="center"/>
            </w:pPr>
            <w:r>
              <w:t>creates the missing file or writes to the end</w:t>
            </w:r>
          </w:p>
        </w:tc>
      </w:tr>
      <w:tr w:rsidR="005D3C84" w14:paraId="0E919CA7" w14:textId="77777777" w:rsidTr="00D674DB">
        <w:trPr>
          <w:trHeight w:val="386"/>
        </w:trPr>
        <w:tc>
          <w:tcPr>
            <w:tcW w:w="715" w:type="dxa"/>
            <w:vAlign w:val="center"/>
          </w:tcPr>
          <w:p w14:paraId="1BC96596" w14:textId="00621227" w:rsidR="005D3C84" w:rsidRDefault="005D3C84" w:rsidP="005D3C84">
            <w:pPr>
              <w:spacing w:after="0"/>
              <w:ind w:firstLine="0"/>
              <w:jc w:val="center"/>
            </w:pPr>
            <w:r>
              <w:t>w</w:t>
            </w:r>
          </w:p>
        </w:tc>
        <w:tc>
          <w:tcPr>
            <w:tcW w:w="4539" w:type="dxa"/>
            <w:vAlign w:val="center"/>
          </w:tcPr>
          <w:p w14:paraId="3F5E2FC6" w14:textId="77777777" w:rsidR="005D3C84" w:rsidRDefault="00D674DB" w:rsidP="005D3C84">
            <w:pPr>
              <w:spacing w:after="0"/>
              <w:ind w:firstLine="0"/>
              <w:jc w:val="center"/>
            </w:pPr>
            <w:r>
              <w:t>writing</w:t>
            </w:r>
          </w:p>
          <w:p w14:paraId="184AF47A" w14:textId="1C94C68F" w:rsidR="00D674DB" w:rsidRDefault="00D674DB" w:rsidP="005D3C84">
            <w:pPr>
              <w:spacing w:after="0"/>
              <w:ind w:firstLine="0"/>
              <w:jc w:val="center"/>
            </w:pPr>
            <w:r>
              <w:t>create the missing file or overwrites</w:t>
            </w:r>
          </w:p>
        </w:tc>
      </w:tr>
      <w:tr w:rsidR="005D3C84" w14:paraId="1E7B9213" w14:textId="77777777" w:rsidTr="00D674DB">
        <w:trPr>
          <w:trHeight w:val="6"/>
        </w:trPr>
        <w:tc>
          <w:tcPr>
            <w:tcW w:w="715" w:type="dxa"/>
            <w:vAlign w:val="center"/>
          </w:tcPr>
          <w:p w14:paraId="03336C38" w14:textId="0BB2F98D" w:rsidR="005D3C84" w:rsidRDefault="005D3C84" w:rsidP="005D3C84">
            <w:pPr>
              <w:spacing w:after="0"/>
              <w:ind w:firstLine="0"/>
              <w:jc w:val="center"/>
            </w:pPr>
            <w:r>
              <w:t>x</w:t>
            </w:r>
          </w:p>
        </w:tc>
        <w:tc>
          <w:tcPr>
            <w:tcW w:w="4539" w:type="dxa"/>
            <w:vAlign w:val="center"/>
          </w:tcPr>
          <w:p w14:paraId="551C1CAD" w14:textId="77777777" w:rsidR="005D3C84" w:rsidRDefault="00D674DB" w:rsidP="005D3C84">
            <w:pPr>
              <w:spacing w:after="0"/>
              <w:ind w:firstLine="0"/>
              <w:jc w:val="center"/>
            </w:pPr>
            <w:r>
              <w:t>create</w:t>
            </w:r>
          </w:p>
          <w:p w14:paraId="66CB40A3" w14:textId="2C9DAC52" w:rsidR="00D674DB" w:rsidRDefault="00D674DB" w:rsidP="005D3C84">
            <w:pPr>
              <w:spacing w:after="0"/>
              <w:ind w:firstLine="0"/>
              <w:jc w:val="center"/>
            </w:pPr>
            <w:r>
              <w:t>error if file exists</w:t>
            </w:r>
          </w:p>
        </w:tc>
      </w:tr>
    </w:tbl>
    <w:tbl>
      <w:tblPr>
        <w:tblStyle w:val="TableGrid"/>
        <w:tblpPr w:leftFromText="141" w:rightFromText="141" w:vertAnchor="text" w:horzAnchor="page" w:tblpX="7531" w:tblpY="-3377"/>
        <w:tblW w:w="0" w:type="auto"/>
        <w:tblLook w:val="04A0" w:firstRow="1" w:lastRow="0" w:firstColumn="1" w:lastColumn="0" w:noHBand="0" w:noVBand="1"/>
      </w:tblPr>
      <w:tblGrid>
        <w:gridCol w:w="791"/>
        <w:gridCol w:w="830"/>
      </w:tblGrid>
      <w:tr w:rsidR="00D674DB" w14:paraId="1C3A7732" w14:textId="77777777" w:rsidTr="00D674DB">
        <w:trPr>
          <w:trHeight w:val="435"/>
        </w:trPr>
        <w:tc>
          <w:tcPr>
            <w:tcW w:w="791" w:type="dxa"/>
            <w:vAlign w:val="center"/>
          </w:tcPr>
          <w:p w14:paraId="13BC3DD6" w14:textId="77777777" w:rsidR="00D674DB" w:rsidRDefault="00D674DB" w:rsidP="00D674DB">
            <w:pPr>
              <w:spacing w:after="0"/>
              <w:ind w:firstLine="0"/>
              <w:jc w:val="center"/>
            </w:pPr>
            <w:r>
              <w:t>t</w:t>
            </w:r>
          </w:p>
        </w:tc>
        <w:tc>
          <w:tcPr>
            <w:tcW w:w="830" w:type="dxa"/>
            <w:vAlign w:val="center"/>
          </w:tcPr>
          <w:p w14:paraId="379CFA48" w14:textId="77777777" w:rsidR="00D674DB" w:rsidRDefault="00D674DB" w:rsidP="00D674DB">
            <w:pPr>
              <w:spacing w:after="0"/>
              <w:ind w:firstLine="0"/>
              <w:jc w:val="center"/>
            </w:pPr>
            <w:r>
              <w:t>text</w:t>
            </w:r>
          </w:p>
        </w:tc>
      </w:tr>
      <w:tr w:rsidR="00D674DB" w14:paraId="7972C4D2" w14:textId="77777777" w:rsidTr="00D674DB">
        <w:trPr>
          <w:trHeight w:val="435"/>
        </w:trPr>
        <w:tc>
          <w:tcPr>
            <w:tcW w:w="791" w:type="dxa"/>
            <w:vAlign w:val="center"/>
          </w:tcPr>
          <w:p w14:paraId="09FB873E" w14:textId="77777777" w:rsidR="00D674DB" w:rsidRDefault="00D674DB" w:rsidP="00D674DB">
            <w:pPr>
              <w:spacing w:after="0"/>
              <w:ind w:firstLine="0"/>
              <w:jc w:val="center"/>
            </w:pPr>
            <w:r>
              <w:t>b</w:t>
            </w:r>
          </w:p>
        </w:tc>
        <w:tc>
          <w:tcPr>
            <w:tcW w:w="830" w:type="dxa"/>
            <w:vAlign w:val="center"/>
          </w:tcPr>
          <w:p w14:paraId="11801358" w14:textId="77777777" w:rsidR="00D674DB" w:rsidRDefault="00D674DB" w:rsidP="00D674DB">
            <w:pPr>
              <w:spacing w:after="0"/>
              <w:ind w:firstLine="0"/>
              <w:jc w:val="center"/>
            </w:pPr>
            <w:r>
              <w:t>binary</w:t>
            </w:r>
          </w:p>
        </w:tc>
      </w:tr>
    </w:tbl>
    <w:p w14:paraId="5D5EC56E" w14:textId="208E7D67" w:rsidR="005D3C84" w:rsidRDefault="005D3C84" w:rsidP="005D3C84"/>
    <w:p w14:paraId="156DA047" w14:textId="4069BD5B"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 xml:space="preserve">file = open(path, mode) </w:t>
      </w:r>
      <w:r w:rsidRPr="00D674DB">
        <w:rPr>
          <w:rFonts w:ascii="Consolas" w:hAnsi="Consolas"/>
          <w:color w:val="70AD47" w:themeColor="accent6"/>
          <w:sz w:val="22"/>
          <w:szCs w:val="22"/>
        </w:rPr>
        <w:t>#”rt” ”xb” etc.</w:t>
      </w:r>
    </w:p>
    <w:p w14:paraId="33921FE8" w14:textId="57E8FD7A"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for line in file:</w:t>
      </w:r>
    </w:p>
    <w:p w14:paraId="20510E29" w14:textId="08BED967" w:rsidR="00D674DB" w:rsidRPr="00D674DB" w:rsidRDefault="00D674DB" w:rsidP="00D674DB">
      <w:pPr>
        <w:spacing w:after="0"/>
        <w:ind w:left="720" w:firstLine="360"/>
        <w:rPr>
          <w:rFonts w:ascii="Consolas" w:hAnsi="Consolas" w:cs="Courier New"/>
          <w:b/>
          <w:bCs/>
          <w:color w:val="000080"/>
          <w:sz w:val="22"/>
          <w:szCs w:val="22"/>
          <w:lang w:eastAsia="hu-HU"/>
        </w:rPr>
      </w:pPr>
      <w:r w:rsidRPr="00D674DB">
        <w:rPr>
          <w:rFonts w:ascii="Consolas" w:hAnsi="Consolas" w:cs="Courier New"/>
          <w:b/>
          <w:bCs/>
          <w:color w:val="000080"/>
          <w:sz w:val="22"/>
          <w:szCs w:val="22"/>
          <w:lang w:eastAsia="hu-HU"/>
        </w:rPr>
        <w:t>pass</w:t>
      </w:r>
    </w:p>
    <w:p w14:paraId="1CA6F99F" w14:textId="7BE2C8CC"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file.close()</w:t>
      </w:r>
    </w:p>
    <w:p w14:paraId="14769B18" w14:textId="51BB510C" w:rsid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file.write(...)</w:t>
      </w:r>
    </w:p>
    <w:p w14:paraId="1A21208A" w14:textId="37DAD000" w:rsidR="00D674DB" w:rsidRDefault="00D674DB" w:rsidP="00D674DB">
      <w:pPr>
        <w:spacing w:after="0"/>
        <w:rPr>
          <w:rFonts w:ascii="Consolas" w:hAnsi="Consolas" w:cs="Courier New"/>
          <w:color w:val="000000"/>
          <w:sz w:val="22"/>
          <w:szCs w:val="22"/>
          <w:lang w:eastAsia="hu-HU"/>
        </w:rPr>
      </w:pPr>
    </w:p>
    <w:p w14:paraId="606A651E" w14:textId="7DF2857C" w:rsidR="00D674DB" w:rsidRPr="00D674DB" w:rsidRDefault="00D674DB" w:rsidP="00D674DB">
      <w:pPr>
        <w:spacing w:after="0"/>
        <w:ind w:firstLine="0"/>
        <w:rPr>
          <w:rFonts w:cs="Arial"/>
          <w:bCs/>
        </w:rPr>
      </w:pPr>
      <w:r w:rsidRPr="00D674DB">
        <w:rPr>
          <w:rFonts w:cs="Arial"/>
          <w:bCs/>
        </w:rPr>
        <w:t>RAII for IO (will automatically close, even on raised errors):</w:t>
      </w:r>
    </w:p>
    <w:p w14:paraId="0443F61F" w14:textId="18AB754A" w:rsidR="00D674DB" w:rsidRPr="00D674DB" w:rsidRDefault="00D674DB" w:rsidP="00D674DB">
      <w:pPr>
        <w:pStyle w:val="HTMLPreformatted"/>
        <w:shd w:val="clear" w:color="auto" w:fill="FFFFFF"/>
        <w:tabs>
          <w:tab w:val="clear" w:pos="916"/>
          <w:tab w:val="clear" w:pos="1832"/>
          <w:tab w:val="left" w:pos="720"/>
          <w:tab w:val="left" w:pos="1080"/>
        </w:tabs>
        <w:rPr>
          <w:rFonts w:ascii="Consolas" w:hAnsi="Consolas"/>
          <w:color w:val="000000"/>
          <w:sz w:val="22"/>
          <w:szCs w:val="22"/>
        </w:rPr>
      </w:pPr>
      <w:r>
        <w:rPr>
          <w:rFonts w:ascii="Consolas" w:hAnsi="Consolas"/>
          <w:color w:val="000000"/>
          <w:sz w:val="22"/>
          <w:szCs w:val="22"/>
        </w:rPr>
        <w:tab/>
      </w:r>
      <w:r w:rsidRPr="00D674DB">
        <w:rPr>
          <w:rFonts w:ascii="Consolas" w:hAnsi="Consolas"/>
          <w:b/>
          <w:bCs/>
          <w:color w:val="000080"/>
          <w:sz w:val="22"/>
          <w:szCs w:val="22"/>
        </w:rPr>
        <w:t xml:space="preserve">with </w:t>
      </w:r>
      <w:r w:rsidRPr="00D674DB">
        <w:rPr>
          <w:rFonts w:ascii="Consolas" w:hAnsi="Consolas"/>
          <w:color w:val="000080"/>
          <w:sz w:val="22"/>
          <w:szCs w:val="22"/>
        </w:rPr>
        <w:t>open</w:t>
      </w:r>
      <w:r w:rsidRPr="00D674DB">
        <w:rPr>
          <w:rFonts w:ascii="Consolas" w:hAnsi="Consolas"/>
          <w:color w:val="000000"/>
          <w:sz w:val="22"/>
          <w:szCs w:val="22"/>
        </w:rPr>
        <w:t>(</w:t>
      </w:r>
      <w:r w:rsidRPr="00D674DB">
        <w:rPr>
          <w:rFonts w:ascii="Consolas" w:hAnsi="Consolas"/>
          <w:b/>
          <w:bCs/>
          <w:color w:val="008080"/>
          <w:sz w:val="22"/>
          <w:szCs w:val="22"/>
        </w:rPr>
        <w:t>"path"</w:t>
      </w:r>
      <w:r w:rsidRPr="00D674DB">
        <w:rPr>
          <w:rFonts w:ascii="Consolas" w:hAnsi="Consolas"/>
          <w:color w:val="000000"/>
          <w:sz w:val="22"/>
          <w:szCs w:val="22"/>
        </w:rPr>
        <w:t xml:space="preserve">, </w:t>
      </w:r>
      <w:r w:rsidRPr="00D674DB">
        <w:rPr>
          <w:rFonts w:ascii="Consolas" w:hAnsi="Consolas"/>
          <w:b/>
          <w:bCs/>
          <w:color w:val="008080"/>
          <w:sz w:val="22"/>
          <w:szCs w:val="22"/>
        </w:rPr>
        <w:t>"mode"</w:t>
      </w:r>
      <w:r w:rsidRPr="00D674DB">
        <w:rPr>
          <w:rFonts w:ascii="Consolas" w:hAnsi="Consolas"/>
          <w:color w:val="000000"/>
          <w:sz w:val="22"/>
          <w:szCs w:val="22"/>
        </w:rPr>
        <w:t xml:space="preserve">) </w:t>
      </w:r>
      <w:r w:rsidRPr="00D674DB">
        <w:rPr>
          <w:rFonts w:ascii="Consolas" w:hAnsi="Consolas"/>
          <w:b/>
          <w:bCs/>
          <w:color w:val="000080"/>
          <w:sz w:val="22"/>
          <w:szCs w:val="22"/>
        </w:rPr>
        <w:t xml:space="preserve">as </w:t>
      </w:r>
      <w:r w:rsidRPr="00D674DB">
        <w:rPr>
          <w:rFonts w:ascii="Consolas" w:hAnsi="Consolas"/>
          <w:color w:val="808080"/>
          <w:sz w:val="22"/>
          <w:szCs w:val="22"/>
        </w:rPr>
        <w:t>f</w:t>
      </w:r>
      <w:r w:rsidRPr="00D674DB">
        <w:rPr>
          <w:rFonts w:ascii="Consolas" w:hAnsi="Consolas"/>
          <w:color w:val="000000"/>
          <w:sz w:val="22"/>
          <w:szCs w:val="22"/>
        </w:rPr>
        <w:t>:</w:t>
      </w:r>
      <w:r w:rsidRPr="00D674DB">
        <w:rPr>
          <w:rFonts w:ascii="Consolas" w:hAnsi="Consolas"/>
          <w:color w:val="000000"/>
          <w:sz w:val="22"/>
          <w:szCs w:val="22"/>
        </w:rPr>
        <w:br/>
        <w:t xml:space="preserve">    </w:t>
      </w:r>
      <w:r w:rsidRPr="00D674DB">
        <w:rPr>
          <w:rFonts w:ascii="Consolas" w:hAnsi="Consolas"/>
          <w:color w:val="000000"/>
          <w:sz w:val="22"/>
          <w:szCs w:val="22"/>
        </w:rPr>
        <w:tab/>
      </w:r>
      <w:r w:rsidRPr="00D674DB">
        <w:rPr>
          <w:rFonts w:ascii="Consolas" w:hAnsi="Consolas"/>
          <w:color w:val="000000"/>
          <w:sz w:val="22"/>
          <w:szCs w:val="22"/>
        </w:rPr>
        <w:tab/>
      </w:r>
      <w:r w:rsidRPr="00D674DB">
        <w:rPr>
          <w:rFonts w:ascii="Consolas" w:hAnsi="Consolas"/>
          <w:b/>
          <w:bCs/>
          <w:color w:val="000080"/>
          <w:sz w:val="22"/>
          <w:szCs w:val="22"/>
        </w:rPr>
        <w:t>pass</w:t>
      </w:r>
    </w:p>
    <w:p w14:paraId="51686192" w14:textId="141D6BBE" w:rsidR="00D674DB" w:rsidRPr="00D674DB" w:rsidRDefault="00D674DB" w:rsidP="00D674DB">
      <w:pPr>
        <w:spacing w:after="0"/>
        <w:ind w:firstLine="0"/>
        <w:rPr>
          <w:rFonts w:ascii="Consolas" w:hAnsi="Consolas" w:cs="Courier New"/>
          <w:color w:val="000000"/>
          <w:sz w:val="22"/>
          <w:szCs w:val="22"/>
          <w:lang w:eastAsia="hu-HU"/>
        </w:rPr>
      </w:pPr>
    </w:p>
    <w:p w14:paraId="4617FB8B" w14:textId="5A9E0DD6" w:rsidR="006E60AF" w:rsidRDefault="006E60AF" w:rsidP="00D9508B">
      <w:pPr>
        <w:pStyle w:val="Heading3"/>
      </w:pPr>
      <w:bookmarkStart w:id="8" w:name="_Toc71586089"/>
      <w:r>
        <w:t>Classes</w:t>
      </w:r>
      <w:bookmarkEnd w:id="8"/>
    </w:p>
    <w:p w14:paraId="2377F23A" w14:textId="064D91E8" w:rsidR="00CF7E88" w:rsidRDefault="00102986" w:rsidP="00CF7E88">
      <w:pPr>
        <w:pStyle w:val="Heading4"/>
      </w:pPr>
      <w:r>
        <w:t>Defining a class and achieve inheritance</w:t>
      </w:r>
    </w:p>
    <w:p w14:paraId="197EA019" w14:textId="77777777" w:rsidR="00102986" w:rsidRDefault="00102986" w:rsidP="00102986">
      <w:pPr>
        <w:pStyle w:val="HTMLPreformatted"/>
        <w:shd w:val="clear" w:color="auto" w:fill="FFFFFF"/>
        <w:ind w:left="360"/>
        <w:rPr>
          <w:rFonts w:ascii="Consolas" w:hAnsi="Consolas"/>
          <w:color w:val="000000"/>
        </w:rPr>
      </w:pPr>
      <w:r>
        <w:rPr>
          <w:rFonts w:ascii="Consolas" w:hAnsi="Consolas"/>
          <w:b/>
          <w:bCs/>
          <w:color w:val="000080"/>
        </w:rPr>
        <w:t xml:space="preserve">class </w:t>
      </w:r>
      <w:r>
        <w:rPr>
          <w:rFonts w:ascii="Consolas" w:hAnsi="Consolas"/>
          <w:color w:val="000000"/>
        </w:rPr>
        <w:t>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w:t>
      </w:r>
      <w:r>
        <w:rPr>
          <w:rFonts w:ascii="Consolas" w:hAnsi="Consolas"/>
          <w:color w:val="000000"/>
        </w:rPr>
        <w:br/>
        <w:t xml:space="preserve">        </w:t>
      </w:r>
      <w:r>
        <w:rPr>
          <w:rFonts w:ascii="Consolas" w:hAnsi="Consolas"/>
          <w:color w:val="94558D"/>
        </w:rPr>
        <w:t>self</w:t>
      </w:r>
      <w:r>
        <w:rPr>
          <w:rFonts w:ascii="Consolas" w:hAnsi="Consolas"/>
          <w:color w:val="000000"/>
        </w:rPr>
        <w:t>.x = x</w:t>
      </w:r>
      <w:r>
        <w:rPr>
          <w:rFonts w:ascii="Consolas" w:hAnsi="Consolas"/>
          <w:color w:val="000000"/>
        </w:rPr>
        <w:br/>
      </w:r>
      <w:r>
        <w:rPr>
          <w:rFonts w:ascii="Consolas" w:hAnsi="Consolas"/>
          <w:color w:val="000000"/>
        </w:rPr>
        <w:lastRenderedPageBreak/>
        <w:t xml:space="preserve">    </w:t>
      </w:r>
      <w:r>
        <w:rPr>
          <w:rFonts w:ascii="Consolas" w:hAnsi="Consolas"/>
          <w:b/>
          <w:bCs/>
          <w:color w:val="000080"/>
        </w:rPr>
        <w:t xml:space="preserve">def </w:t>
      </w:r>
      <w:r>
        <w:rPr>
          <w:rFonts w:ascii="Consolas" w:hAnsi="Consolas"/>
          <w:color w:val="000000"/>
        </w:rPr>
        <w:t>GetX(</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.x</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DERIVED(BASE):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 y):</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 xml:space="preserve">(x) </w:t>
      </w:r>
      <w:r w:rsidRPr="00102986">
        <w:rPr>
          <w:rFonts w:ascii="Consolas" w:hAnsi="Consolas" w:cs="Times New Roman"/>
          <w:color w:val="70AD47" w:themeColor="accent6"/>
          <w:lang w:eastAsia="en-US"/>
        </w:rPr>
        <w:t>#BASE.__init</w:t>
      </w:r>
      <w:r>
        <w:rPr>
          <w:rFonts w:ascii="Consolas" w:hAnsi="Consolas"/>
          <w:i/>
          <w:iCs/>
          <w:color w:val="808080"/>
        </w:rPr>
        <w:br/>
        <w:t xml:space="preserve">        </w:t>
      </w:r>
      <w:r>
        <w:rPr>
          <w:rFonts w:ascii="Consolas" w:hAnsi="Consolas"/>
          <w:color w:val="94558D"/>
        </w:rPr>
        <w:t>self</w:t>
      </w:r>
      <w:r>
        <w:rPr>
          <w:rFonts w:ascii="Consolas" w:hAnsi="Consolas"/>
          <w:color w:val="000000"/>
        </w:rPr>
        <w:t>.y = y</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GetY(</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.y</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main():</w:t>
      </w:r>
      <w:r>
        <w:rPr>
          <w:rFonts w:ascii="Consolas" w:hAnsi="Consolas"/>
          <w:color w:val="000000"/>
        </w:rPr>
        <w:br/>
        <w:t xml:space="preserve">    d = DERIVED(</w:t>
      </w:r>
      <w:r>
        <w:rPr>
          <w:rFonts w:ascii="Consolas" w:hAnsi="Consolas"/>
          <w:color w:val="0000FF"/>
        </w:rPr>
        <w:t>10</w:t>
      </w:r>
      <w:r>
        <w:rPr>
          <w:rFonts w:ascii="Consolas" w:hAnsi="Consolas"/>
          <w:color w:val="000000"/>
        </w:rPr>
        <w:t xml:space="preserve">, </w:t>
      </w:r>
      <w:r>
        <w:rPr>
          <w:rFonts w:ascii="Consolas" w:hAnsi="Consolas"/>
          <w:color w:val="0000FF"/>
        </w:rPr>
        <w:t>20</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(d.GetX())</w:t>
      </w:r>
      <w:r>
        <w:rPr>
          <w:rFonts w:ascii="Consolas" w:hAnsi="Consolas"/>
          <w:color w:val="000000"/>
        </w:rPr>
        <w:br/>
        <w:t xml:space="preserve">    </w:t>
      </w:r>
      <w:r>
        <w:rPr>
          <w:rFonts w:ascii="Consolas" w:hAnsi="Consolas"/>
          <w:color w:val="000080"/>
        </w:rPr>
        <w:t>print</w:t>
      </w:r>
      <w:r>
        <w:rPr>
          <w:rFonts w:ascii="Consolas" w:hAnsi="Consolas"/>
          <w:color w:val="000000"/>
        </w:rPr>
        <w:t>(d.GetY())</w:t>
      </w:r>
      <w:r>
        <w:rPr>
          <w:rFonts w:ascii="Consolas" w:hAnsi="Consolas"/>
          <w:color w:val="000000"/>
        </w:rPr>
        <w:br/>
      </w:r>
      <w:r>
        <w:rPr>
          <w:rFonts w:ascii="Consolas" w:hAnsi="Consolas"/>
          <w:color w:val="000000"/>
        </w:rPr>
        <w:br/>
        <w:t>main()</w:t>
      </w:r>
    </w:p>
    <w:p w14:paraId="68E3329E" w14:textId="77777777" w:rsidR="00102986" w:rsidRPr="00102986" w:rsidRDefault="00102986" w:rsidP="00102986"/>
    <w:p w14:paraId="55173C87" w14:textId="2E8AA40C" w:rsidR="00FD26DB" w:rsidRDefault="00FD26DB" w:rsidP="005364E5">
      <w:pPr>
        <w:pStyle w:val="Heading4"/>
      </w:pPr>
      <w:r>
        <w:t>Static variables</w:t>
      </w:r>
    </w:p>
    <w:p w14:paraId="5D86A13F" w14:textId="44CFE9E8" w:rsidR="00FD26DB" w:rsidRPr="00FD26DB" w:rsidRDefault="00FD26DB" w:rsidP="00064D8A">
      <w:pPr>
        <w:pStyle w:val="HTMLPreformatted"/>
        <w:shd w:val="clear" w:color="auto" w:fill="FFFFFF"/>
        <w:ind w:left="720"/>
      </w:pPr>
      <w:r w:rsidRPr="00FD26DB">
        <w:rPr>
          <w:rFonts w:ascii="Consolas" w:hAnsi="Consolas"/>
          <w:b/>
          <w:bCs/>
          <w:color w:val="000080"/>
          <w:sz w:val="24"/>
          <w:szCs w:val="24"/>
        </w:rPr>
        <w:t xml:space="preserve">class </w:t>
      </w:r>
      <w:r w:rsidRPr="00FD26DB">
        <w:rPr>
          <w:rFonts w:ascii="Consolas" w:hAnsi="Consolas"/>
          <w:color w:val="000000"/>
          <w:sz w:val="24"/>
          <w:szCs w:val="24"/>
        </w:rPr>
        <w:t>C:</w:t>
      </w:r>
      <w:r w:rsidRPr="00FD26DB">
        <w:rPr>
          <w:rFonts w:ascii="Consolas" w:hAnsi="Consolas"/>
          <w:color w:val="000000"/>
          <w:sz w:val="24"/>
          <w:szCs w:val="24"/>
        </w:rPr>
        <w:br/>
        <w:t xml:space="preserve">    static = </w:t>
      </w:r>
      <w:r w:rsidRPr="00FD26DB">
        <w:rPr>
          <w:rFonts w:ascii="Consolas" w:hAnsi="Consolas"/>
          <w:b/>
          <w:bCs/>
          <w:color w:val="008080"/>
          <w:sz w:val="24"/>
          <w:szCs w:val="24"/>
        </w:rPr>
        <w:t>"ABC"</w:t>
      </w:r>
      <w:r w:rsidRPr="00FD26DB">
        <w:rPr>
          <w:rFonts w:ascii="Consolas" w:hAnsi="Consolas"/>
          <w:b/>
          <w:bCs/>
          <w:color w:val="008080"/>
          <w:sz w:val="24"/>
          <w:szCs w:val="24"/>
        </w:rPr>
        <w:br/>
      </w:r>
      <w:r w:rsidRPr="00FD26DB">
        <w:rPr>
          <w:rFonts w:ascii="Consolas" w:hAnsi="Consolas"/>
          <w:b/>
          <w:bCs/>
          <w:color w:val="008080"/>
          <w:sz w:val="24"/>
          <w:szCs w:val="24"/>
        </w:rPr>
        <w:br/>
        <w:t xml:space="preserve">    </w:t>
      </w:r>
      <w:r w:rsidRPr="00FD26DB">
        <w:rPr>
          <w:rFonts w:ascii="Consolas" w:hAnsi="Consolas"/>
          <w:b/>
          <w:bCs/>
          <w:color w:val="000080"/>
          <w:sz w:val="24"/>
          <w:szCs w:val="24"/>
        </w:rPr>
        <w:t xml:space="preserve">def </w:t>
      </w:r>
      <w:r w:rsidRPr="00FD26DB">
        <w:rPr>
          <w:rFonts w:ascii="Consolas" w:hAnsi="Consolas"/>
          <w:color w:val="B200B2"/>
          <w:sz w:val="24"/>
          <w:szCs w:val="24"/>
        </w:rPr>
        <w:t>__init__</w:t>
      </w:r>
      <w:r w:rsidRPr="00FD26DB">
        <w:rPr>
          <w:rFonts w:ascii="Consolas" w:hAnsi="Consolas"/>
          <w:color w:val="000000"/>
          <w:sz w:val="24"/>
          <w:szCs w:val="24"/>
        </w:rPr>
        <w:t>(</w:t>
      </w:r>
      <w:r w:rsidRPr="00FD26DB">
        <w:rPr>
          <w:rFonts w:ascii="Consolas" w:hAnsi="Consolas"/>
          <w:color w:val="94558D"/>
          <w:sz w:val="24"/>
          <w:szCs w:val="24"/>
        </w:rPr>
        <w:t>self</w:t>
      </w:r>
      <w:r w:rsidRPr="00FD26DB">
        <w:rPr>
          <w:rFonts w:ascii="Consolas" w:hAnsi="Consolas"/>
          <w:color w:val="000000"/>
          <w:sz w:val="24"/>
          <w:szCs w:val="24"/>
        </w:rPr>
        <w:t>):</w:t>
      </w:r>
      <w:r w:rsidRPr="00FD26DB">
        <w:rPr>
          <w:rFonts w:ascii="Consolas" w:hAnsi="Consolas"/>
          <w:color w:val="000000"/>
          <w:sz w:val="24"/>
          <w:szCs w:val="24"/>
        </w:rPr>
        <w:br/>
        <w:t xml:space="preserve">        </w:t>
      </w:r>
      <w:r w:rsidRPr="00FD26DB">
        <w:rPr>
          <w:rFonts w:ascii="Consolas" w:hAnsi="Consolas"/>
          <w:b/>
          <w:bCs/>
          <w:color w:val="000080"/>
          <w:sz w:val="24"/>
          <w:szCs w:val="24"/>
        </w:rPr>
        <w:t>pass</w:t>
      </w:r>
    </w:p>
    <w:p w14:paraId="51BE6546" w14:textId="77130E3C" w:rsidR="00064D8A" w:rsidRDefault="00FD26DB" w:rsidP="005364E5">
      <w:pPr>
        <w:pStyle w:val="Heading4"/>
      </w:pPr>
      <w:r>
        <w:t>Class and Static methods</w:t>
      </w:r>
    </w:p>
    <w:p w14:paraId="60AEEF5E" w14:textId="6E51E577" w:rsidR="00064D8A" w:rsidRDefault="00064D8A" w:rsidP="00064D8A">
      <w:pPr>
        <w:pStyle w:val="HTMLPreformatted"/>
        <w:shd w:val="clear" w:color="auto" w:fill="FFFFFF"/>
        <w:ind w:left="720"/>
        <w:rPr>
          <w:rFonts w:ascii="Consolas" w:hAnsi="Consolas"/>
          <w:color w:val="000000"/>
          <w:sz w:val="24"/>
          <w:szCs w:val="24"/>
        </w:rPr>
      </w:pPr>
      <w:r w:rsidRPr="00064D8A">
        <w:rPr>
          <w:rFonts w:ascii="Consolas" w:hAnsi="Consolas"/>
          <w:b/>
          <w:bCs/>
          <w:color w:val="000080"/>
          <w:sz w:val="24"/>
          <w:szCs w:val="24"/>
        </w:rPr>
        <w:t xml:space="preserve">class </w:t>
      </w:r>
      <w:r w:rsidRPr="00064D8A">
        <w:rPr>
          <w:rFonts w:ascii="Consolas" w:hAnsi="Consolas"/>
          <w:color w:val="000000"/>
          <w:sz w:val="24"/>
          <w:szCs w:val="24"/>
        </w:rPr>
        <w:t>C:</w:t>
      </w:r>
      <w:r w:rsidRPr="00064D8A">
        <w:rPr>
          <w:rFonts w:ascii="Consolas" w:hAnsi="Consolas"/>
          <w:color w:val="000000"/>
          <w:sz w:val="24"/>
          <w:szCs w:val="24"/>
        </w:rPr>
        <w:br/>
        <w:t xml:space="preserve">    static = </w:t>
      </w:r>
      <w:r w:rsidRPr="00064D8A">
        <w:rPr>
          <w:rFonts w:ascii="Consolas" w:hAnsi="Consolas"/>
          <w:b/>
          <w:bCs/>
          <w:color w:val="008080"/>
          <w:sz w:val="24"/>
          <w:szCs w:val="24"/>
        </w:rPr>
        <w:t>"ABC"</w:t>
      </w:r>
      <w:r w:rsidRPr="00064D8A">
        <w:rPr>
          <w:rFonts w:ascii="Consolas" w:hAnsi="Consolas"/>
          <w:b/>
          <w:bCs/>
          <w:color w:val="008080"/>
          <w:sz w:val="24"/>
          <w:szCs w:val="24"/>
        </w:rPr>
        <w:br/>
      </w:r>
      <w:r w:rsidRPr="00064D8A">
        <w:rPr>
          <w:rFonts w:ascii="Consolas" w:hAnsi="Consolas"/>
          <w:b/>
          <w:bCs/>
          <w:color w:val="008080"/>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B200B2"/>
          <w:sz w:val="24"/>
          <w:szCs w:val="24"/>
        </w:rPr>
        <w:t>__init__</w:t>
      </w:r>
      <w:r w:rsidRPr="00064D8A">
        <w:rPr>
          <w:rFonts w:ascii="Consolas" w:hAnsi="Consolas"/>
          <w:color w:val="000000"/>
          <w:sz w:val="24"/>
          <w:szCs w:val="24"/>
        </w:rPr>
        <w:t>(</w:t>
      </w:r>
      <w:r w:rsidRPr="00064D8A">
        <w:rPr>
          <w:rFonts w:ascii="Consolas" w:hAnsi="Consolas"/>
          <w:color w:val="94558D"/>
          <w:sz w:val="24"/>
          <w:szCs w:val="24"/>
        </w:rPr>
        <w:t>self</w:t>
      </w:r>
      <w:r w:rsidRPr="00064D8A">
        <w:rPr>
          <w:rFonts w:ascii="Consolas" w:hAnsi="Consolas"/>
          <w:color w:val="000000"/>
          <w:sz w:val="24"/>
          <w:szCs w:val="24"/>
        </w:rPr>
        <w:t>, name, age):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.name = name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.age = age</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John(</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"John"</w:t>
      </w:r>
      <w:r w:rsidRPr="00064D8A">
        <w:rPr>
          <w:rFonts w:ascii="Consolas" w:hAnsi="Consolas"/>
          <w:color w:val="000000"/>
          <w:sz w:val="24"/>
          <w:szCs w:val="24"/>
        </w:rPr>
        <w:t xml:space="preserve">, </w:t>
      </w:r>
      <w:r w:rsidRPr="00064D8A">
        <w:rPr>
          <w:rFonts w:ascii="Consolas" w:hAnsi="Consolas"/>
          <w:color w:val="0000FF"/>
          <w:sz w:val="24"/>
          <w:szCs w:val="24"/>
        </w:rPr>
        <w:t>32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Eva(</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"Eva"</w:t>
      </w:r>
      <w:r w:rsidRPr="00064D8A">
        <w:rPr>
          <w:rFonts w:ascii="Consolas" w:hAnsi="Consolas"/>
          <w:color w:val="000000"/>
          <w:sz w:val="24"/>
          <w:szCs w:val="24"/>
        </w:rPr>
        <w:t xml:space="preserve">, </w:t>
      </w:r>
      <w:r w:rsidRPr="00064D8A">
        <w:rPr>
          <w:rFonts w:ascii="Consolas" w:hAnsi="Consolas"/>
          <w:color w:val="0000FF"/>
          <w:sz w:val="24"/>
          <w:szCs w:val="24"/>
        </w:rPr>
        <w:t>22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@staticmethod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set_static(val):</w:t>
      </w:r>
      <w:r w:rsidRPr="00064D8A">
        <w:rPr>
          <w:rFonts w:ascii="Consolas" w:hAnsi="Consolas"/>
          <w:color w:val="000000"/>
          <w:sz w:val="24"/>
          <w:szCs w:val="24"/>
        </w:rPr>
        <w:br/>
        <w:t xml:space="preserve">        C.static = val</w:t>
      </w:r>
      <w:r w:rsidRPr="00064D8A">
        <w:rPr>
          <w:rFonts w:ascii="Consolas" w:hAnsi="Consolas"/>
          <w:color w:val="000000"/>
          <w:sz w:val="24"/>
          <w:szCs w:val="24"/>
        </w:rPr>
        <w:br/>
      </w:r>
      <w:r w:rsidRPr="00064D8A">
        <w:rPr>
          <w:rFonts w:ascii="Consolas" w:hAnsi="Consolas"/>
          <w:color w:val="000000"/>
          <w:sz w:val="24"/>
          <w:szCs w:val="24"/>
        </w:rPr>
        <w:br/>
      </w:r>
      <w:r w:rsidRPr="00064D8A">
        <w:rPr>
          <w:rFonts w:ascii="Consolas" w:hAnsi="Consolas"/>
          <w:b/>
          <w:bCs/>
          <w:color w:val="000080"/>
          <w:sz w:val="24"/>
          <w:szCs w:val="24"/>
        </w:rPr>
        <w:t xml:space="preserve">def </w:t>
      </w:r>
      <w:r w:rsidRPr="00064D8A">
        <w:rPr>
          <w:rFonts w:ascii="Consolas" w:hAnsi="Consolas"/>
          <w:color w:val="000000"/>
          <w:sz w:val="24"/>
          <w:szCs w:val="24"/>
        </w:rPr>
        <w:t>main():</w:t>
      </w:r>
      <w:r w:rsidRPr="00064D8A">
        <w:rPr>
          <w:rFonts w:ascii="Consolas" w:hAnsi="Consolas"/>
          <w:color w:val="000000"/>
          <w:sz w:val="24"/>
          <w:szCs w:val="24"/>
        </w:rPr>
        <w:br/>
        <w:t xml:space="preserve">    </w:t>
      </w:r>
      <w:r w:rsidRPr="00064D8A">
        <w:rPr>
          <w:rFonts w:ascii="Consolas" w:hAnsi="Consolas"/>
          <w:color w:val="808080"/>
          <w:sz w:val="24"/>
          <w:szCs w:val="24"/>
        </w:rPr>
        <w:t xml:space="preserve">c_john </w:t>
      </w:r>
      <w:r w:rsidRPr="00064D8A">
        <w:rPr>
          <w:rFonts w:ascii="Consolas" w:hAnsi="Consolas"/>
          <w:color w:val="000000"/>
          <w:sz w:val="24"/>
          <w:szCs w:val="24"/>
        </w:rPr>
        <w:t>= C.John()</w:t>
      </w:r>
    </w:p>
    <w:p w14:paraId="56DCFB7E" w14:textId="70C08A84" w:rsidR="00064D8A" w:rsidRDefault="00064D8A" w:rsidP="00064D8A">
      <w:pPr>
        <w:pStyle w:val="HTMLPreformatted"/>
        <w:shd w:val="clear" w:color="auto" w:fill="FFFFFF"/>
        <w:ind w:left="720"/>
        <w:rPr>
          <w:rFonts w:ascii="Consolas" w:hAnsi="Consolas"/>
          <w:color w:val="000000"/>
          <w:sz w:val="24"/>
          <w:szCs w:val="24"/>
        </w:rPr>
      </w:pPr>
    </w:p>
    <w:p w14:paraId="4DF4AC47" w14:textId="2F713D57" w:rsidR="00064D8A" w:rsidRPr="00064D8A" w:rsidRDefault="00064D8A" w:rsidP="00064D8A">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lastRenderedPageBreak/>
        <w:t xml:space="preserve">@classmethod </w:t>
      </w:r>
      <w:r w:rsidRPr="00064D8A">
        <w:rPr>
          <w:rFonts w:ascii="Times New Roman" w:hAnsi="Times New Roman" w:cs="Times New Roman"/>
          <w:color w:val="000000"/>
          <w:sz w:val="24"/>
          <w:szCs w:val="24"/>
        </w:rPr>
        <w:t xml:space="preserve">decorator is used for </w:t>
      </w:r>
      <w:r w:rsidR="00121B60">
        <w:rPr>
          <w:rFonts w:ascii="Times New Roman" w:hAnsi="Times New Roman" w:cs="Times New Roman"/>
          <w:color w:val="000000"/>
          <w:sz w:val="24"/>
          <w:szCs w:val="24"/>
        </w:rPr>
        <w:t>returning objects constructed by</w:t>
      </w:r>
      <w:r w:rsidRPr="00064D8A">
        <w:rPr>
          <w:rFonts w:ascii="Times New Roman" w:hAnsi="Times New Roman" w:cs="Times New Roman"/>
          <w:color w:val="000000"/>
          <w:sz w:val="24"/>
          <w:szCs w:val="24"/>
        </w:rPr>
        <w:t xml:space="preserve"> a set of predefined </w:t>
      </w:r>
      <w:r w:rsidR="00121B60">
        <w:rPr>
          <w:rFonts w:ascii="Times New Roman" w:hAnsi="Times New Roman" w:cs="Times New Roman"/>
          <w:color w:val="000000"/>
          <w:sz w:val="24"/>
          <w:szCs w:val="24"/>
        </w:rPr>
        <w:t>parameters</w:t>
      </w:r>
      <w:r w:rsidRPr="00064D8A">
        <w:rPr>
          <w:rFonts w:ascii="Times New Roman" w:hAnsi="Times New Roman" w:cs="Times New Roman"/>
          <w:color w:val="000000"/>
          <w:sz w:val="24"/>
          <w:szCs w:val="24"/>
        </w:rPr>
        <w:t>.</w:t>
      </w:r>
      <w:r w:rsidR="009A7A93">
        <w:rPr>
          <w:rFonts w:ascii="Times New Roman" w:hAnsi="Times New Roman" w:cs="Times New Roman"/>
          <w:color w:val="000000"/>
          <w:sz w:val="24"/>
          <w:szCs w:val="24"/>
        </w:rPr>
        <w:t xml:space="preserve"> Also, it is the most pythonic way to achive multiple constructors as you can create only one __init__ definition.</w:t>
      </w:r>
    </w:p>
    <w:p w14:paraId="6ECB7462" w14:textId="1AFE0E93" w:rsidR="00064D8A" w:rsidRPr="00121B60" w:rsidRDefault="00064D8A" w:rsidP="00121B60">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@staticmethod</w:t>
      </w:r>
      <w:r w:rsidRPr="00064D8A">
        <w:rPr>
          <w:rFonts w:ascii="Times New Roman" w:hAnsi="Times New Roman" w:cs="Times New Roman"/>
          <w:color w:val="000000"/>
          <w:sz w:val="24"/>
          <w:szCs w:val="24"/>
        </w:rPr>
        <w:t xml:space="preserve"> decorator marks the function as </w:t>
      </w:r>
      <w:r>
        <w:rPr>
          <w:rFonts w:ascii="Times New Roman" w:hAnsi="Times New Roman" w:cs="Times New Roman"/>
          <w:color w:val="000000"/>
          <w:sz w:val="24"/>
          <w:szCs w:val="24"/>
        </w:rPr>
        <w:t xml:space="preserve">a </w:t>
      </w:r>
      <w:r w:rsidRPr="00064D8A">
        <w:rPr>
          <w:rFonts w:ascii="Times New Roman" w:hAnsi="Times New Roman" w:cs="Times New Roman"/>
          <w:color w:val="000000"/>
          <w:sz w:val="24"/>
          <w:szCs w:val="24"/>
        </w:rPr>
        <w:t>static</w:t>
      </w:r>
      <w:r>
        <w:rPr>
          <w:rFonts w:ascii="Times New Roman" w:hAnsi="Times New Roman" w:cs="Times New Roman"/>
          <w:color w:val="000000"/>
          <w:sz w:val="24"/>
          <w:szCs w:val="24"/>
        </w:rPr>
        <w:t xml:space="preserve"> one.</w:t>
      </w:r>
    </w:p>
    <w:p w14:paraId="00B0A8A1" w14:textId="77777777" w:rsidR="00FD26DB" w:rsidRDefault="00FD26DB" w:rsidP="00FD26DB">
      <w:pPr>
        <w:pStyle w:val="Heading4"/>
      </w:pPr>
      <w:r>
        <w:t>...</w:t>
      </w:r>
    </w:p>
    <w:p w14:paraId="294DB103" w14:textId="69983CE7" w:rsidR="00282CD8" w:rsidRDefault="00282CD8" w:rsidP="00D9508B">
      <w:pPr>
        <w:pStyle w:val="Heading3"/>
      </w:pPr>
      <w:bookmarkStart w:id="9" w:name="_Toc71586090"/>
      <w:r>
        <w:t>Pickle – serialization framework –</w:t>
      </w:r>
      <w:bookmarkEnd w:id="9"/>
      <w:r>
        <w:t xml:space="preserve"> </w:t>
      </w:r>
    </w:p>
    <w:p w14:paraId="6A6A81ED" w14:textId="77777777" w:rsidR="00282CD8" w:rsidRDefault="00282CD8" w:rsidP="00282CD8">
      <w:pPr>
        <w:pStyle w:val="HTMLPreformatted"/>
        <w:shd w:val="clear" w:color="auto" w:fill="FFFFFF"/>
        <w:ind w:left="270"/>
        <w:rPr>
          <w:rFonts w:ascii="Consolas" w:hAnsi="Consolas"/>
          <w:color w:val="000000"/>
        </w:rPr>
      </w:pPr>
      <w:r>
        <w:rPr>
          <w:rFonts w:ascii="Consolas" w:hAnsi="Consolas"/>
          <w:b/>
          <w:bCs/>
          <w:color w:val="000080"/>
        </w:rPr>
        <w:t xml:space="preserve">if </w:t>
      </w:r>
      <w:r>
        <w:rPr>
          <w:rFonts w:ascii="Consolas" w:hAnsi="Consolas"/>
          <w:color w:val="000000"/>
        </w:rPr>
        <w:t>os.path.exists(</w:t>
      </w:r>
      <w:r>
        <w:rPr>
          <w:rFonts w:ascii="Consolas" w:hAnsi="Consolas"/>
          <w:b/>
          <w:bCs/>
          <w:color w:val="008080"/>
        </w:rPr>
        <w:t>"ser.data"</w:t>
      </w:r>
      <w:r>
        <w:rPr>
          <w:rFonts w:ascii="Consolas" w:hAnsi="Consolas"/>
          <w:color w:val="000000"/>
        </w:rPr>
        <w:t>):</w:t>
      </w:r>
      <w:r>
        <w:rPr>
          <w:rFonts w:ascii="Consolas" w:hAnsi="Consolas"/>
          <w:color w:val="000000"/>
        </w:rPr>
        <w:br/>
        <w:t xml:space="preserve">    </w:t>
      </w:r>
      <w:r>
        <w:rPr>
          <w:rFonts w:ascii="Consolas" w:hAnsi="Consolas"/>
          <w:color w:val="808080"/>
        </w:rPr>
        <w:t xml:space="preserve">obj </w:t>
      </w:r>
      <w:r>
        <w:rPr>
          <w:rFonts w:ascii="Consolas" w:hAnsi="Consolas"/>
          <w:color w:val="000000"/>
        </w:rPr>
        <w:t>= pickle.load(</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"rb"</w:t>
      </w:r>
      <w:r>
        <w:rPr>
          <w:rFonts w:ascii="Consolas" w:hAnsi="Consolas"/>
          <w:color w:val="000000"/>
        </w:rPr>
        <w:t>))</w:t>
      </w:r>
      <w:r>
        <w:rPr>
          <w:rFonts w:ascii="Consolas" w:hAnsi="Consolas"/>
          <w:color w:val="000000"/>
        </w:rPr>
        <w:br/>
      </w:r>
      <w:r>
        <w:rPr>
          <w:rFonts w:ascii="Consolas" w:hAnsi="Consolas"/>
          <w:b/>
          <w:bCs/>
          <w:color w:val="000080"/>
        </w:rPr>
        <w:t>else</w:t>
      </w:r>
      <w:r>
        <w:rPr>
          <w:rFonts w:ascii="Consolas" w:hAnsi="Consolas"/>
          <w:color w:val="000000"/>
        </w:rPr>
        <w:t>:</w:t>
      </w:r>
      <w:r>
        <w:rPr>
          <w:rFonts w:ascii="Consolas" w:hAnsi="Consolas"/>
          <w:color w:val="000000"/>
        </w:rPr>
        <w:br/>
        <w:t xml:space="preserve">    obj = </w:t>
      </w:r>
      <w:r>
        <w:rPr>
          <w:rFonts w:ascii="Consolas" w:hAnsi="Consolas"/>
          <w:b/>
          <w:bCs/>
          <w:color w:val="000080"/>
        </w:rPr>
        <w:t xml:space="preserve">None </w:t>
      </w:r>
      <w:r>
        <w:rPr>
          <w:rFonts w:ascii="Consolas" w:hAnsi="Consolas"/>
          <w:i/>
          <w:iCs/>
          <w:color w:val="808080"/>
        </w:rPr>
        <w:t># some long processing task..</w:t>
      </w:r>
      <w:r>
        <w:rPr>
          <w:rFonts w:ascii="Consolas" w:hAnsi="Consolas"/>
          <w:i/>
          <w:iCs/>
          <w:color w:val="808080"/>
        </w:rPr>
        <w:br/>
        <w:t xml:space="preserve">    </w:t>
      </w:r>
      <w:r>
        <w:rPr>
          <w:rFonts w:ascii="Consolas" w:hAnsi="Consolas"/>
          <w:color w:val="000000"/>
        </w:rPr>
        <w:t xml:space="preserve">pickle.dump(obj, </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"wb"</w:t>
      </w:r>
      <w:r>
        <w:rPr>
          <w:rFonts w:ascii="Consolas" w:hAnsi="Consolas"/>
          <w:color w:val="000000"/>
        </w:rPr>
        <w:t>))</w:t>
      </w:r>
    </w:p>
    <w:p w14:paraId="21742BE5" w14:textId="78303DBC" w:rsidR="00282CD8" w:rsidRDefault="00282CD8" w:rsidP="00282CD8"/>
    <w:p w14:paraId="6DBD5725" w14:textId="7F8BCF43" w:rsidR="003B5D19" w:rsidRDefault="003B5D19" w:rsidP="00D9508B">
      <w:pPr>
        <w:pStyle w:val="Heading3"/>
      </w:pPr>
      <w:bookmarkStart w:id="10" w:name="_Toc71586091"/>
      <w:r>
        <w:t>Generator, y</w:t>
      </w:r>
      <w:r w:rsidR="007D7C71">
        <w:t>ield, async-</w:t>
      </w:r>
      <w:r>
        <w:t>await and coroutines</w:t>
      </w:r>
      <w:bookmarkEnd w:id="10"/>
    </w:p>
    <w:p w14:paraId="13B56E46" w14:textId="13B73C00" w:rsidR="003B5D19" w:rsidRDefault="003B5D19" w:rsidP="003B5D19"/>
    <w:p w14:paraId="596D42F4" w14:textId="0398D0E5" w:rsidR="003B5D19" w:rsidRPr="00282CD8" w:rsidRDefault="003B5D19" w:rsidP="00D9508B">
      <w:pPr>
        <w:pStyle w:val="Heading3"/>
      </w:pPr>
      <w:bookmarkStart w:id="11" w:name="_Toc71586092"/>
      <w:r>
        <w:t>Threading</w:t>
      </w:r>
      <w:bookmarkEnd w:id="11"/>
    </w:p>
    <w:p w14:paraId="77858F82" w14:textId="77777777" w:rsidR="003B5D19" w:rsidRPr="003B5D19" w:rsidRDefault="003B5D19" w:rsidP="003B5D19"/>
    <w:p w14:paraId="56344394" w14:textId="77777777" w:rsidR="00282CD8" w:rsidRPr="00282CD8" w:rsidRDefault="00282CD8" w:rsidP="00282CD8"/>
    <w:p w14:paraId="1BB7B8DE" w14:textId="3B24DBE6" w:rsidR="00F06B1A" w:rsidRDefault="00F06B1A" w:rsidP="009E5E97">
      <w:pPr>
        <w:pStyle w:val="Heading2"/>
      </w:pPr>
      <w:bookmarkStart w:id="12" w:name="_Toc71586093"/>
      <w:r>
        <w:t>Numpy</w:t>
      </w:r>
      <w:bookmarkEnd w:id="12"/>
    </w:p>
    <w:p w14:paraId="58AA341B" w14:textId="60C27BC5" w:rsidR="001E246B" w:rsidRDefault="001E246B" w:rsidP="001E246B">
      <w:pPr>
        <w:ind w:firstLine="0"/>
      </w:pPr>
      <w:r>
        <w:t>Math library with operations faster than standard library.</w:t>
      </w:r>
    </w:p>
    <w:p w14:paraId="4E7A6674" w14:textId="5487E06D" w:rsidR="001E246B" w:rsidRPr="00BD1DAE" w:rsidRDefault="001E246B" w:rsidP="001E246B">
      <w:pPr>
        <w:spacing w:after="0"/>
        <w:ind w:left="-720" w:firstLine="630"/>
      </w:pPr>
      <w:r>
        <w:rPr>
          <w:rFonts w:ascii="Consolas" w:hAnsi="Consolas"/>
          <w:b/>
          <w:bCs/>
          <w:color w:val="000080"/>
        </w:rPr>
        <w:t xml:space="preserve">import </w:t>
      </w:r>
      <w:r>
        <w:rPr>
          <w:rFonts w:ascii="Consolas" w:hAnsi="Consolas"/>
          <w:color w:val="000000"/>
        </w:rPr>
        <w:t xml:space="preserve">numpy </w:t>
      </w:r>
      <w:r>
        <w:rPr>
          <w:rFonts w:ascii="Consolas" w:hAnsi="Consolas"/>
          <w:b/>
          <w:bCs/>
          <w:color w:val="000080"/>
        </w:rPr>
        <w:t xml:space="preserve">as </w:t>
      </w:r>
      <w:r>
        <w:rPr>
          <w:rFonts w:ascii="Consolas" w:hAnsi="Consolas"/>
          <w:color w:val="000000"/>
        </w:rPr>
        <w:t>np</w:t>
      </w:r>
    </w:p>
    <w:p w14:paraId="11E5D35D" w14:textId="5F1D7E49" w:rsidR="00F06B1A" w:rsidRDefault="001E246B" w:rsidP="00D9508B">
      <w:pPr>
        <w:pStyle w:val="Heading3"/>
      </w:pPr>
      <w:bookmarkStart w:id="13" w:name="_Toc71586094"/>
      <w:r>
        <w:t>Arrays (vectors and matrices)</w:t>
      </w:r>
      <w:bookmarkEnd w:id="13"/>
    </w:p>
    <w:p w14:paraId="0982A4F8" w14:textId="1BFE7F07" w:rsidR="001E246B" w:rsidRDefault="001E246B" w:rsidP="00324A02">
      <w:pPr>
        <w:spacing w:after="0"/>
        <w:rPr>
          <w:rFonts w:ascii="Consolas" w:hAnsi="Consolas"/>
          <w:color w:val="000000"/>
        </w:rPr>
      </w:pPr>
      <w:r>
        <w:rPr>
          <w:rFonts w:ascii="Consolas" w:hAnsi="Consolas"/>
          <w:color w:val="000000"/>
        </w:rPr>
        <w:t>np.empty(5)</w:t>
      </w:r>
    </w:p>
    <w:p w14:paraId="0D5BFED2" w14:textId="6FCDAEC4" w:rsidR="001E246B" w:rsidRDefault="001E246B" w:rsidP="00324A02">
      <w:pPr>
        <w:spacing w:after="0"/>
        <w:rPr>
          <w:rFonts w:ascii="Consolas" w:hAnsi="Consolas"/>
          <w:color w:val="000000"/>
        </w:rPr>
      </w:pPr>
      <w:r>
        <w:rPr>
          <w:rFonts w:ascii="Consolas" w:hAnsi="Consolas"/>
          <w:color w:val="000000"/>
        </w:rPr>
        <w:t>np.zeros((4,4))</w:t>
      </w:r>
    </w:p>
    <w:p w14:paraId="40B692EF" w14:textId="30BA735F" w:rsidR="001E246B" w:rsidRDefault="001E246B" w:rsidP="00324A02">
      <w:pPr>
        <w:spacing w:after="0"/>
        <w:rPr>
          <w:rFonts w:ascii="Consolas" w:hAnsi="Consolas"/>
          <w:color w:val="000000"/>
        </w:rPr>
      </w:pPr>
      <w:r>
        <w:rPr>
          <w:rFonts w:ascii="Consolas" w:hAnsi="Consolas"/>
          <w:color w:val="000000"/>
        </w:rPr>
        <w:t>np.full((4,4), np.pi)</w:t>
      </w:r>
    </w:p>
    <w:p w14:paraId="7BE8D2B5" w14:textId="3623EDF6" w:rsidR="00214BE7" w:rsidRDefault="00214BE7" w:rsidP="00324A02">
      <w:pPr>
        <w:spacing w:after="0"/>
        <w:rPr>
          <w:rFonts w:ascii="Consolas" w:hAnsi="Consolas"/>
          <w:color w:val="000000"/>
        </w:rPr>
      </w:pPr>
      <w:r>
        <w:rPr>
          <w:rFonts w:ascii="Consolas" w:hAnsi="Consolas"/>
          <w:color w:val="000000"/>
        </w:rPr>
        <w:t xml:space="preserve">np.empty((0, 2), int) </w:t>
      </w:r>
      <w:r w:rsidRPr="00214BE7">
        <w:rPr>
          <w:rFonts w:ascii="Consolas" w:hAnsi="Consolas"/>
          <w:color w:val="70AD47" w:themeColor="accent6"/>
          <w:sz w:val="22"/>
          <w:szCs w:val="22"/>
        </w:rPr>
        <w:t>#ideal for loops</w:t>
      </w:r>
    </w:p>
    <w:p w14:paraId="4EEA1CDF" w14:textId="544CC230" w:rsidR="001E246B" w:rsidRDefault="001E246B" w:rsidP="00324A02">
      <w:pPr>
        <w:spacing w:after="0"/>
        <w:rPr>
          <w:rFonts w:ascii="Consolas" w:hAnsi="Consolas"/>
          <w:color w:val="000000"/>
        </w:rPr>
      </w:pPr>
      <w:r>
        <w:rPr>
          <w:rFonts w:ascii="Consolas" w:hAnsi="Consolas"/>
          <w:color w:val="000000"/>
        </w:rPr>
        <w:t>np.array([[...], [...], ..., [...]])</w:t>
      </w:r>
    </w:p>
    <w:p w14:paraId="1FC296E3" w14:textId="177B7F70" w:rsidR="001E246B" w:rsidRDefault="00324A02" w:rsidP="00324A02">
      <w:pPr>
        <w:spacing w:after="0"/>
        <w:rPr>
          <w:rFonts w:ascii="Consolas" w:hAnsi="Consolas"/>
          <w:color w:val="000000"/>
        </w:rPr>
      </w:pPr>
      <w:r>
        <w:rPr>
          <w:rFonts w:ascii="Consolas" w:hAnsi="Consolas"/>
          <w:color w:val="000000"/>
        </w:rPr>
        <w:t>np.arange(lower_bound_inc, upper_bound_exc, step=1) #iota</w:t>
      </w:r>
    </w:p>
    <w:p w14:paraId="77D4B99C" w14:textId="6BF3E9AC" w:rsidR="00324A02" w:rsidRPr="00324A02" w:rsidRDefault="00324A02" w:rsidP="00324A02">
      <w:pPr>
        <w:spacing w:after="0"/>
        <w:rPr>
          <w:rFonts w:ascii="Consolas" w:hAnsi="Consolas"/>
          <w:color w:val="70AD47" w:themeColor="accent6"/>
          <w:sz w:val="22"/>
          <w:szCs w:val="22"/>
        </w:rPr>
      </w:pPr>
      <w:r>
        <w:rPr>
          <w:rFonts w:ascii="Consolas" w:hAnsi="Consolas"/>
          <w:color w:val="000000"/>
        </w:rPr>
        <w:t xml:space="preserve">np.random.rand(4) </w:t>
      </w:r>
      <w:r>
        <w:rPr>
          <w:rFonts w:ascii="Consolas" w:hAnsi="Consolas"/>
          <w:color w:val="000000"/>
        </w:rPr>
        <w:tab/>
      </w:r>
      <w:r w:rsidRPr="00324A02">
        <w:rPr>
          <w:rFonts w:ascii="Consolas" w:hAnsi="Consolas"/>
          <w:color w:val="70AD47" w:themeColor="accent6"/>
          <w:sz w:val="22"/>
          <w:szCs w:val="22"/>
        </w:rPr>
        <w:t>#4 long vector with rands between 0,1</w:t>
      </w:r>
    </w:p>
    <w:p w14:paraId="07320624" w14:textId="717C55A7" w:rsidR="00324A02" w:rsidRPr="00324A02" w:rsidRDefault="00324A02" w:rsidP="00324A02">
      <w:pPr>
        <w:spacing w:after="0"/>
        <w:rPr>
          <w:rFonts w:ascii="Consolas" w:hAnsi="Consolas"/>
          <w:color w:val="70AD47" w:themeColor="accent6"/>
          <w:sz w:val="20"/>
          <w:szCs w:val="20"/>
        </w:rPr>
      </w:pPr>
      <w:r>
        <w:rPr>
          <w:rFonts w:ascii="Consolas" w:hAnsi="Consolas"/>
          <w:color w:val="000000"/>
        </w:rPr>
        <w:t xml:space="preserve">np.random.randn(4)    </w:t>
      </w:r>
      <w:r w:rsidRPr="00324A02">
        <w:rPr>
          <w:rFonts w:ascii="Consolas" w:hAnsi="Consolas"/>
          <w:color w:val="70AD47" w:themeColor="accent6"/>
          <w:sz w:val="22"/>
          <w:szCs w:val="22"/>
        </w:rPr>
        <w:t>#4 long vector with N(0,1) distribution</w:t>
      </w:r>
    </w:p>
    <w:p w14:paraId="35D3FB20" w14:textId="50FED71D" w:rsidR="00324A02" w:rsidRDefault="00324A02" w:rsidP="00324A02">
      <w:pPr>
        <w:spacing w:after="0"/>
        <w:rPr>
          <w:rFonts w:ascii="Consolas" w:hAnsi="Consolas"/>
          <w:color w:val="000000"/>
        </w:rPr>
      </w:pPr>
      <w:r>
        <w:rPr>
          <w:rFonts w:ascii="Consolas" w:hAnsi="Consolas"/>
          <w:color w:val="000000"/>
        </w:rPr>
        <w:t>np.fromfunction(</w:t>
      </w:r>
      <w:r w:rsidRPr="00324A02">
        <w:rPr>
          <w:rFonts w:ascii="Consolas" w:hAnsi="Consolas"/>
          <w:b/>
          <w:bCs/>
          <w:color w:val="000080"/>
        </w:rPr>
        <w:t>lambda</w:t>
      </w:r>
      <w:r>
        <w:rPr>
          <w:rFonts w:ascii="Consolas" w:hAnsi="Consolas"/>
          <w:color w:val="000000"/>
        </w:rPr>
        <w:t xml:space="preserve"> i, j: i*j, (4, 4)) </w:t>
      </w:r>
      <w:r w:rsidRPr="00324A02">
        <w:rPr>
          <w:rFonts w:ascii="Consolas" w:hAnsi="Consolas"/>
          <w:color w:val="70AD47" w:themeColor="accent6"/>
          <w:sz w:val="22"/>
          <w:szCs w:val="22"/>
        </w:rPr>
        <w:t>#ij can be 0</w:t>
      </w:r>
      <w:r>
        <w:rPr>
          <w:rFonts w:ascii="Consolas" w:hAnsi="Consolas"/>
          <w:color w:val="000000"/>
        </w:rPr>
        <w:t xml:space="preserve"> </w:t>
      </w:r>
    </w:p>
    <w:p w14:paraId="51A3F917" w14:textId="77777777" w:rsidR="00324A02" w:rsidRPr="001E246B" w:rsidRDefault="00324A02" w:rsidP="001E246B"/>
    <w:p w14:paraId="236A057C" w14:textId="66BA21E7" w:rsidR="00F06B1A" w:rsidRDefault="00324A02" w:rsidP="00D9508B">
      <w:pPr>
        <w:pStyle w:val="Heading3"/>
      </w:pPr>
      <w:bookmarkStart w:id="14" w:name="_Toc71586095"/>
      <w:r>
        <w:lastRenderedPageBreak/>
        <w:t>Shaping</w:t>
      </w:r>
      <w:bookmarkEnd w:id="14"/>
    </w:p>
    <w:p w14:paraId="0DB388FE" w14:textId="4EA47E0F" w:rsidR="00324A02" w:rsidRDefault="00324A02" w:rsidP="00324A02">
      <w:pPr>
        <w:spacing w:after="0"/>
        <w:rPr>
          <w:rFonts w:ascii="Consolas" w:hAnsi="Consolas"/>
          <w:color w:val="000000"/>
        </w:rPr>
      </w:pPr>
      <w:r>
        <w:rPr>
          <w:rFonts w:ascii="Consolas" w:hAnsi="Consolas"/>
          <w:color w:val="000000"/>
        </w:rPr>
        <w:t>arr.shape = (4,4)</w:t>
      </w:r>
    </w:p>
    <w:p w14:paraId="1784DFD1" w14:textId="69C208FD" w:rsidR="00324A02" w:rsidRDefault="00324A02" w:rsidP="00324A02">
      <w:pPr>
        <w:spacing w:after="0"/>
        <w:rPr>
          <w:rFonts w:ascii="Consolas" w:hAnsi="Consolas"/>
          <w:color w:val="70AD47" w:themeColor="accent6"/>
          <w:sz w:val="22"/>
          <w:szCs w:val="22"/>
        </w:rPr>
      </w:pPr>
      <w:r>
        <w:rPr>
          <w:rFonts w:ascii="Consolas" w:hAnsi="Consolas"/>
          <w:color w:val="000000"/>
        </w:rPr>
        <w:t>arr = np.reshape(arr, (16, 1))</w:t>
      </w:r>
      <w:r w:rsidR="004465B5">
        <w:rPr>
          <w:rFonts w:ascii="Consolas" w:hAnsi="Consolas"/>
          <w:color w:val="000000"/>
        </w:rPr>
        <w:t xml:space="preserve"> </w:t>
      </w:r>
      <w:r w:rsidR="004465B5" w:rsidRPr="004465B5">
        <w:rPr>
          <w:rFonts w:ascii="Consolas" w:hAnsi="Consolas"/>
          <w:color w:val="70AD47" w:themeColor="accent6"/>
          <w:sz w:val="22"/>
          <w:szCs w:val="22"/>
        </w:rPr>
        <w:t>#-1 calculates the other dim</w:t>
      </w:r>
    </w:p>
    <w:p w14:paraId="53DFBDBB" w14:textId="41B3118B" w:rsidR="00A55A8B" w:rsidRDefault="00A55A8B" w:rsidP="00A55A8B">
      <w:pPr>
        <w:pStyle w:val="HTMLPreformatted"/>
        <w:shd w:val="clear" w:color="auto" w:fill="FFFFFF"/>
        <w:ind w:left="720"/>
        <w:rPr>
          <w:rFonts w:ascii="Consolas" w:hAnsi="Consolas" w:cs="Times New Roman"/>
          <w:color w:val="000000"/>
          <w:sz w:val="24"/>
          <w:szCs w:val="24"/>
          <w:lang w:eastAsia="en-US"/>
        </w:rPr>
      </w:pPr>
      <w:r>
        <w:rPr>
          <w:rFonts w:ascii="Consolas" w:hAnsi="Consolas" w:cs="Times New Roman"/>
          <w:color w:val="000000"/>
          <w:sz w:val="24"/>
          <w:szCs w:val="24"/>
          <w:lang w:eastAsia="en-US"/>
        </w:rPr>
        <w:t xml:space="preserve">x = </w:t>
      </w:r>
      <w:r w:rsidRPr="00A55A8B">
        <w:rPr>
          <w:rFonts w:ascii="Consolas" w:hAnsi="Consolas" w:cs="Times New Roman"/>
          <w:color w:val="000000"/>
          <w:sz w:val="24"/>
          <w:szCs w:val="24"/>
          <w:lang w:eastAsia="en-US"/>
        </w:rPr>
        <w:t>np.atleast_2d(x)</w:t>
      </w:r>
      <w:r>
        <w:rPr>
          <w:rFonts w:ascii="Consolas" w:hAnsi="Consolas" w:cs="Times New Roman"/>
          <w:color w:val="000000"/>
          <w:sz w:val="24"/>
          <w:szCs w:val="24"/>
          <w:lang w:eastAsia="en-US"/>
        </w:rPr>
        <w:t xml:space="preserve"> </w:t>
      </w:r>
      <w:r w:rsidRPr="004465B5">
        <w:rPr>
          <w:rFonts w:ascii="Consolas" w:hAnsi="Consolas"/>
          <w:color w:val="70AD47" w:themeColor="accent6"/>
          <w:sz w:val="22"/>
          <w:szCs w:val="22"/>
        </w:rPr>
        <w:t>#</w:t>
      </w:r>
      <w:r>
        <w:rPr>
          <w:rFonts w:ascii="Consolas" w:hAnsi="Consolas"/>
          <w:color w:val="70AD47" w:themeColor="accent6"/>
          <w:sz w:val="22"/>
          <w:szCs w:val="22"/>
        </w:rPr>
        <w:t>converts lower dimensions to 2D, useful for reshaping vector type np.arrays to matrix type (for dotprod)</w:t>
      </w:r>
    </w:p>
    <w:p w14:paraId="3B84D6AE" w14:textId="77777777" w:rsidR="00A55A8B" w:rsidRPr="00A55A8B" w:rsidRDefault="00A55A8B" w:rsidP="00A55A8B">
      <w:pPr>
        <w:pStyle w:val="HTMLPreformatted"/>
        <w:shd w:val="clear" w:color="auto" w:fill="FFFFFF"/>
        <w:ind w:firstLine="720"/>
        <w:rPr>
          <w:rFonts w:ascii="Consolas" w:hAnsi="Consolas" w:cs="Times New Roman"/>
          <w:color w:val="000000"/>
          <w:sz w:val="24"/>
          <w:szCs w:val="24"/>
          <w:lang w:eastAsia="en-US"/>
        </w:rPr>
      </w:pPr>
    </w:p>
    <w:p w14:paraId="165FFF87" w14:textId="35B1AED4" w:rsidR="00324A02" w:rsidRDefault="00324A02" w:rsidP="00324A02">
      <w:pPr>
        <w:spacing w:after="0"/>
        <w:rPr>
          <w:rFonts w:ascii="Consolas" w:hAnsi="Consolas"/>
          <w:color w:val="000000"/>
        </w:rPr>
      </w:pPr>
      <w:r>
        <w:rPr>
          <w:rFonts w:ascii="Consolas" w:hAnsi="Consolas"/>
          <w:color w:val="000000"/>
        </w:rPr>
        <w:t xml:space="preserve">arr.ravel() </w:t>
      </w:r>
      <w:r>
        <w:rPr>
          <w:rFonts w:ascii="Consolas" w:hAnsi="Consolas"/>
          <w:color w:val="000000"/>
        </w:rPr>
        <w:tab/>
      </w:r>
      <w:r w:rsidRPr="00324A02">
        <w:rPr>
          <w:rFonts w:ascii="Consolas" w:hAnsi="Consolas"/>
          <w:color w:val="70AD47" w:themeColor="accent6"/>
          <w:sz w:val="22"/>
          <w:szCs w:val="22"/>
        </w:rPr>
        <w:t>#to vector</w:t>
      </w:r>
    </w:p>
    <w:p w14:paraId="349BBA19" w14:textId="58EFA617" w:rsidR="00324A02" w:rsidRPr="00324A02" w:rsidRDefault="00324A02" w:rsidP="00324A02">
      <w:pPr>
        <w:spacing w:after="0"/>
      </w:pPr>
      <w:r>
        <w:rPr>
          <w:rFonts w:ascii="Consolas" w:hAnsi="Consolas"/>
          <w:color w:val="000000"/>
        </w:rPr>
        <w:t xml:space="preserve">arr.flatten() </w:t>
      </w:r>
      <w:r>
        <w:rPr>
          <w:rFonts w:ascii="Consolas" w:hAnsi="Consolas"/>
          <w:color w:val="000000"/>
        </w:rPr>
        <w:tab/>
      </w:r>
      <w:r w:rsidRPr="00324A02">
        <w:rPr>
          <w:rFonts w:ascii="Consolas" w:hAnsi="Consolas"/>
          <w:color w:val="70AD47" w:themeColor="accent6"/>
          <w:sz w:val="22"/>
          <w:szCs w:val="22"/>
        </w:rPr>
        <w:t>#copies, and converts copy to vector</w:t>
      </w:r>
    </w:p>
    <w:p w14:paraId="35D2A111" w14:textId="3C2FDDCB" w:rsidR="00324A02" w:rsidRDefault="00986345" w:rsidP="00D9508B">
      <w:pPr>
        <w:pStyle w:val="Heading3"/>
      </w:pPr>
      <w:bookmarkStart w:id="15" w:name="_Toc71586096"/>
      <w:r>
        <w:t>Stacking</w:t>
      </w:r>
      <w:bookmarkEnd w:id="15"/>
    </w:p>
    <w:p w14:paraId="135C7CE8" w14:textId="4F910574" w:rsidR="007D7573" w:rsidRDefault="007D7573" w:rsidP="007D7573">
      <w:pPr>
        <w:spacing w:after="0"/>
        <w:rPr>
          <w:rFonts w:ascii="Consolas" w:hAnsi="Consolas"/>
          <w:color w:val="000000"/>
        </w:rPr>
      </w:pPr>
      <w:r>
        <w:rPr>
          <w:rFonts w:ascii="Consolas" w:hAnsi="Consolas"/>
          <w:color w:val="000000"/>
        </w:rPr>
        <w:t>qv1, qv2: [[1 1 1]], [[2 2 2] [2 2 2]]</w:t>
      </w:r>
    </w:p>
    <w:p w14:paraId="098B21D0" w14:textId="40E53135" w:rsidR="007D7573" w:rsidRDefault="007D7573" w:rsidP="007D7573">
      <w:pPr>
        <w:spacing w:after="0"/>
        <w:rPr>
          <w:rFonts w:ascii="Consolas" w:hAnsi="Consolas"/>
          <w:color w:val="000000"/>
        </w:rPr>
      </w:pPr>
      <w:r>
        <w:rPr>
          <w:rFonts w:ascii="Consolas" w:hAnsi="Consolas"/>
          <w:color w:val="000000"/>
        </w:rPr>
        <w:t>qv3 = np.vstack((qv1, qv2))</w:t>
      </w:r>
    </w:p>
    <w:p w14:paraId="339D830A" w14:textId="5C2AFDAE" w:rsidR="007D7573" w:rsidRDefault="007D7573" w:rsidP="007D7573">
      <w:pPr>
        <w:spacing w:after="0"/>
        <w:rPr>
          <w:rFonts w:ascii="Consolas" w:hAnsi="Consolas"/>
          <w:color w:val="000000"/>
        </w:rPr>
      </w:pPr>
      <w:r>
        <w:rPr>
          <w:rFonts w:ascii="Consolas" w:hAnsi="Consolas"/>
          <w:color w:val="000000"/>
        </w:rPr>
        <w:t>qv3 = [[1 1 1] [2 2 2] [2 2 2]]</w:t>
      </w:r>
    </w:p>
    <w:p w14:paraId="7852F4C4" w14:textId="6F601944" w:rsidR="007D7573" w:rsidRDefault="007D7573" w:rsidP="007D7573">
      <w:pPr>
        <w:spacing w:after="0"/>
        <w:rPr>
          <w:rFonts w:ascii="Consolas" w:hAnsi="Consolas"/>
          <w:color w:val="000000"/>
        </w:rPr>
      </w:pPr>
    </w:p>
    <w:p w14:paraId="54B627B5" w14:textId="0651AA75" w:rsidR="007D7573" w:rsidRDefault="007D7573" w:rsidP="007D7573">
      <w:pPr>
        <w:spacing w:after="0"/>
        <w:rPr>
          <w:rFonts w:ascii="Consolas" w:hAnsi="Consolas"/>
          <w:color w:val="000000"/>
        </w:rPr>
      </w:pPr>
      <w:r>
        <w:rPr>
          <w:rFonts w:ascii="Consolas" w:hAnsi="Consolas"/>
          <w:color w:val="000000"/>
        </w:rPr>
        <w:t xml:space="preserve">qh1, qh2: [[1 1 1] [1 1 1]], [[2 2] [2 2]] </w:t>
      </w:r>
    </w:p>
    <w:p w14:paraId="081BB6B1" w14:textId="3E462641" w:rsidR="007D7573" w:rsidRDefault="007D7573" w:rsidP="007D7573">
      <w:pPr>
        <w:spacing w:after="0"/>
        <w:rPr>
          <w:rFonts w:ascii="Consolas" w:hAnsi="Consolas"/>
          <w:color w:val="000000"/>
        </w:rPr>
      </w:pPr>
      <w:r>
        <w:rPr>
          <w:rFonts w:ascii="Consolas" w:hAnsi="Consolas"/>
          <w:color w:val="000000"/>
        </w:rPr>
        <w:t>qh3 = np.hstack((qh1, qh2))</w:t>
      </w:r>
    </w:p>
    <w:p w14:paraId="1D94C8AE" w14:textId="666AA322" w:rsidR="007D7573" w:rsidRPr="007D7573" w:rsidRDefault="007D7573" w:rsidP="007D7573">
      <w:pPr>
        <w:spacing w:after="0"/>
      </w:pPr>
      <w:r>
        <w:rPr>
          <w:rFonts w:ascii="Consolas" w:hAnsi="Consolas"/>
          <w:color w:val="000000"/>
        </w:rPr>
        <w:t>qh3 = [[1 1 1 2 2] [1 1 1 2 2]]</w:t>
      </w:r>
    </w:p>
    <w:p w14:paraId="6D00A705" w14:textId="562D95A7" w:rsidR="00986345" w:rsidRDefault="00986345" w:rsidP="00D9508B">
      <w:pPr>
        <w:pStyle w:val="Heading3"/>
      </w:pPr>
      <w:bookmarkStart w:id="16" w:name="_Toc71586097"/>
      <w:r>
        <w:t>Linalg</w:t>
      </w:r>
      <w:bookmarkEnd w:id="16"/>
    </w:p>
    <w:p w14:paraId="7D7F4408" w14:textId="493EBC45" w:rsidR="00986345" w:rsidRDefault="00986345" w:rsidP="00986345">
      <w:pPr>
        <w:spacing w:after="0"/>
        <w:ind w:left="90" w:firstLine="630"/>
        <w:rPr>
          <w:rFonts w:ascii="Consolas" w:hAnsi="Consolas"/>
          <w:color w:val="000000"/>
        </w:rPr>
      </w:pPr>
      <w:r>
        <w:rPr>
          <w:rFonts w:ascii="Consolas" w:hAnsi="Consolas"/>
          <w:b/>
          <w:bCs/>
          <w:color w:val="000080"/>
        </w:rPr>
        <w:t xml:space="preserve">import </w:t>
      </w:r>
      <w:r>
        <w:rPr>
          <w:rFonts w:ascii="Consolas" w:hAnsi="Consolas"/>
          <w:color w:val="000000"/>
        </w:rPr>
        <w:t xml:space="preserve">numpy.linalg </w:t>
      </w:r>
      <w:r>
        <w:rPr>
          <w:rFonts w:ascii="Consolas" w:hAnsi="Consolas"/>
          <w:b/>
          <w:bCs/>
          <w:color w:val="000080"/>
        </w:rPr>
        <w:t xml:space="preserve">as </w:t>
      </w:r>
      <w:r>
        <w:rPr>
          <w:rFonts w:ascii="Consolas" w:hAnsi="Consolas"/>
          <w:color w:val="000000"/>
        </w:rPr>
        <w:t>linalg</w:t>
      </w:r>
    </w:p>
    <w:p w14:paraId="06C975F1" w14:textId="77777777" w:rsidR="00986345" w:rsidRPr="00986345" w:rsidRDefault="00986345" w:rsidP="00986345">
      <w:pPr>
        <w:spacing w:after="0"/>
        <w:ind w:left="90" w:firstLine="630"/>
      </w:pPr>
    </w:p>
    <w:p w14:paraId="3E58B654" w14:textId="31999AFA" w:rsidR="00986345" w:rsidRDefault="00986345" w:rsidP="00986345">
      <w:pPr>
        <w:spacing w:after="0"/>
        <w:rPr>
          <w:rFonts w:ascii="Consolas" w:hAnsi="Consolas"/>
          <w:color w:val="000000"/>
        </w:rPr>
      </w:pPr>
      <w:r>
        <w:rPr>
          <w:rFonts w:ascii="Consolas" w:hAnsi="Consolas"/>
          <w:color w:val="000000"/>
        </w:rPr>
        <w:t>mtx.transpose()</w:t>
      </w:r>
    </w:p>
    <w:p w14:paraId="6CDB2B21" w14:textId="43E85508" w:rsidR="00986345" w:rsidRDefault="00986345" w:rsidP="00986345">
      <w:pPr>
        <w:spacing w:after="0"/>
        <w:rPr>
          <w:rFonts w:ascii="Consolas" w:hAnsi="Consolas"/>
          <w:color w:val="000000"/>
        </w:rPr>
      </w:pPr>
      <w:r>
        <w:rPr>
          <w:rFonts w:ascii="Consolas" w:hAnsi="Consolas"/>
          <w:color w:val="000000"/>
        </w:rPr>
        <w:t xml:space="preserve">mtx.T </w:t>
      </w:r>
    </w:p>
    <w:p w14:paraId="4312E9A0" w14:textId="1131C325" w:rsidR="00986345" w:rsidRDefault="00986345" w:rsidP="00986345">
      <w:pPr>
        <w:spacing w:after="0"/>
        <w:rPr>
          <w:rFonts w:ascii="Consolas" w:hAnsi="Consolas"/>
          <w:color w:val="000000"/>
        </w:rPr>
      </w:pPr>
      <w:r>
        <w:rPr>
          <w:rFonts w:ascii="Consolas" w:hAnsi="Consolas"/>
          <w:color w:val="000000"/>
        </w:rPr>
        <w:t>mtx_mult = mtx1.dot(mtx2)</w:t>
      </w:r>
    </w:p>
    <w:p w14:paraId="3D182102" w14:textId="03638625" w:rsidR="00986345" w:rsidRDefault="00986345" w:rsidP="00986345">
      <w:pPr>
        <w:spacing w:after="0"/>
        <w:rPr>
          <w:rFonts w:ascii="Consolas" w:hAnsi="Consolas"/>
          <w:color w:val="000000"/>
        </w:rPr>
      </w:pPr>
      <w:r>
        <w:rPr>
          <w:rFonts w:ascii="Consolas" w:hAnsi="Consolas"/>
          <w:color w:val="000000"/>
        </w:rPr>
        <w:t>inverse = linalg.inv(mtx)</w:t>
      </w:r>
    </w:p>
    <w:p w14:paraId="1C1DFAB5" w14:textId="0C095D18" w:rsidR="00986345" w:rsidRDefault="00986345" w:rsidP="00986345">
      <w:pPr>
        <w:spacing w:after="0"/>
        <w:rPr>
          <w:rFonts w:ascii="Consolas" w:hAnsi="Consolas"/>
          <w:color w:val="000000"/>
        </w:rPr>
      </w:pPr>
      <w:r>
        <w:rPr>
          <w:rFonts w:ascii="Consolas" w:hAnsi="Consolas"/>
          <w:color w:val="000000"/>
        </w:rPr>
        <w:t>pinverse = linalg.pinv(mtx)</w:t>
      </w:r>
    </w:p>
    <w:p w14:paraId="5E452501" w14:textId="328F7A06" w:rsidR="00986345" w:rsidRDefault="00986345" w:rsidP="00986345">
      <w:pPr>
        <w:spacing w:after="0"/>
        <w:rPr>
          <w:rFonts w:ascii="Consolas" w:hAnsi="Consolas"/>
          <w:color w:val="000000"/>
        </w:rPr>
      </w:pPr>
      <w:r>
        <w:rPr>
          <w:rFonts w:ascii="Consolas" w:hAnsi="Consolas"/>
          <w:color w:val="000000"/>
        </w:rPr>
        <w:t>identity_mtx = np.eye(n)</w:t>
      </w:r>
    </w:p>
    <w:p w14:paraId="4548F492" w14:textId="045D39EA" w:rsidR="00986345" w:rsidRDefault="00986345" w:rsidP="00986345">
      <w:pPr>
        <w:spacing w:after="0"/>
        <w:rPr>
          <w:rFonts w:ascii="Consolas" w:hAnsi="Consolas"/>
          <w:color w:val="000000"/>
        </w:rPr>
      </w:pPr>
      <w:r>
        <w:rPr>
          <w:rFonts w:ascii="Consolas" w:hAnsi="Consolas"/>
          <w:color w:val="000000"/>
        </w:rPr>
        <w:t>det = linalg.det(mtx)</w:t>
      </w:r>
    </w:p>
    <w:p w14:paraId="07836AF4" w14:textId="041BE578" w:rsidR="00986345" w:rsidRPr="00986345" w:rsidRDefault="00986345" w:rsidP="00986345">
      <w:pPr>
        <w:spacing w:after="0"/>
      </w:pPr>
      <w:r>
        <w:rPr>
          <w:rFonts w:ascii="Consolas" w:hAnsi="Consolas"/>
          <w:color w:val="000000"/>
        </w:rPr>
        <w:t>eigenvalues, eigenvectors = linalg.eig(mtx)</w:t>
      </w:r>
    </w:p>
    <w:p w14:paraId="1BAB9C08" w14:textId="5232CD20" w:rsidR="00986345" w:rsidRDefault="00986345" w:rsidP="00D9508B">
      <w:pPr>
        <w:pStyle w:val="Heading3"/>
      </w:pPr>
      <w:bookmarkStart w:id="17" w:name="_Toc71586098"/>
      <w:r>
        <w:t>Miscellaneous (random, linspace, math)</w:t>
      </w:r>
      <w:bookmarkEnd w:id="17"/>
    </w:p>
    <w:p w14:paraId="01F43240" w14:textId="73689D14" w:rsidR="00114337" w:rsidRDefault="00114337" w:rsidP="00114337">
      <w:pPr>
        <w:spacing w:after="0"/>
        <w:ind w:firstLine="270"/>
      </w:pPr>
      <w:r>
        <w:t>axis=0 refers to row</w:t>
      </w:r>
    </w:p>
    <w:p w14:paraId="0F5EF30B" w14:textId="4D429C44" w:rsidR="00114337" w:rsidRDefault="00114337" w:rsidP="00114337">
      <w:pPr>
        <w:spacing w:after="0"/>
        <w:ind w:firstLine="270"/>
      </w:pPr>
      <w:r>
        <w:t>axis=1 refers to column</w:t>
      </w:r>
    </w:p>
    <w:p w14:paraId="1FED0E74" w14:textId="7389B481" w:rsidR="00986345" w:rsidRDefault="00114337" w:rsidP="00114337">
      <w:pPr>
        <w:spacing w:after="0"/>
        <w:ind w:firstLine="270"/>
      </w:pPr>
      <w:r>
        <w:t>np.linspace(min, max, num): splits the interval (min, max) into num equal parts</w:t>
      </w:r>
    </w:p>
    <w:p w14:paraId="5329D03E" w14:textId="53A4DB0B" w:rsidR="00324A02" w:rsidRDefault="00114337" w:rsidP="00114337">
      <w:pPr>
        <w:spacing w:after="0"/>
        <w:ind w:firstLine="270"/>
      </w:pPr>
      <w:r>
        <w:lastRenderedPageBreak/>
        <w:t>r1, r2, r3 = np.random.rand(3, 100): creates a 3x100 random matrix, ri are the ith row</w:t>
      </w:r>
    </w:p>
    <w:p w14:paraId="7674107B" w14:textId="7BAC4434" w:rsidR="001B41F3" w:rsidRDefault="001B41F3" w:rsidP="00114337">
      <w:pPr>
        <w:spacing w:after="0"/>
        <w:ind w:firstLine="270"/>
      </w:pPr>
      <w:r>
        <w:t>np.random.normal(0, 1, 100): creates a 100 long vector with normally distributed vals</w:t>
      </w:r>
    </w:p>
    <w:p w14:paraId="16E7A088" w14:textId="31AD7B64" w:rsidR="00414ADB" w:rsidRDefault="00414ADB" w:rsidP="00114337">
      <w:pPr>
        <w:spacing w:after="0"/>
        <w:ind w:firstLine="270"/>
      </w:pPr>
      <w:r>
        <w:t>a[i, j] indexing a multidiminensional array</w:t>
      </w:r>
    </w:p>
    <w:p w14:paraId="6763792D" w14:textId="26C4A3EB" w:rsidR="00DC66EF" w:rsidRDefault="00DC66EF" w:rsidP="00114337">
      <w:pPr>
        <w:spacing w:after="0"/>
        <w:ind w:firstLine="270"/>
      </w:pPr>
      <w:r>
        <w:t>np.sum(), np.max(), np.argmax() and other unary operators</w:t>
      </w:r>
    </w:p>
    <w:p w14:paraId="60D124D8" w14:textId="0FA41EB7" w:rsidR="00A5623A" w:rsidRDefault="00A5623A" w:rsidP="00114337">
      <w:pPr>
        <w:spacing w:after="0"/>
        <w:ind w:firstLine="270"/>
      </w:pPr>
      <w:r>
        <w:t>np.squeeze(X, axis=1): removes the axis if it is single dimensioned</w:t>
      </w:r>
    </w:p>
    <w:p w14:paraId="263AF95F" w14:textId="059C7598" w:rsidR="00793D75" w:rsidRPr="00324A02" w:rsidRDefault="00793D75" w:rsidP="00114337">
      <w:pPr>
        <w:spacing w:after="0"/>
        <w:ind w:firstLine="270"/>
      </w:pPr>
      <w:r>
        <w:t>np.append(X, y): append element y to array X, returns a new object</w:t>
      </w:r>
    </w:p>
    <w:p w14:paraId="7E84EEEF" w14:textId="0798F03E" w:rsidR="00F06B1A" w:rsidRDefault="00F06B1A" w:rsidP="009E5E97">
      <w:pPr>
        <w:pStyle w:val="Heading2"/>
      </w:pPr>
      <w:bookmarkStart w:id="18" w:name="_Toc71586099"/>
      <w:r>
        <w:t>Pandas</w:t>
      </w:r>
      <w:bookmarkEnd w:id="18"/>
    </w:p>
    <w:p w14:paraId="114533EC" w14:textId="442B7895" w:rsidR="00631A10" w:rsidRDefault="00631A10" w:rsidP="00631A10">
      <w:pPr>
        <w:ind w:firstLine="0"/>
      </w:pPr>
      <w:r>
        <w:t>Library for messing around with data.</w:t>
      </w:r>
    </w:p>
    <w:p w14:paraId="52BDC78A" w14:textId="3A60502D" w:rsidR="00631A10" w:rsidRPr="00631A10" w:rsidRDefault="00631A10" w:rsidP="00631A10">
      <w:pPr>
        <w:spacing w:after="0"/>
        <w:ind w:left="-720"/>
      </w:pPr>
      <w:r>
        <w:rPr>
          <w:rFonts w:ascii="Consolas" w:hAnsi="Consolas"/>
          <w:b/>
          <w:bCs/>
          <w:color w:val="000080"/>
        </w:rPr>
        <w:t xml:space="preserve">import </w:t>
      </w:r>
      <w:r>
        <w:rPr>
          <w:rFonts w:ascii="Consolas" w:hAnsi="Consolas"/>
          <w:color w:val="000000"/>
        </w:rPr>
        <w:t xml:space="preserve">pandas </w:t>
      </w:r>
      <w:r>
        <w:rPr>
          <w:rFonts w:ascii="Consolas" w:hAnsi="Consolas"/>
          <w:b/>
          <w:bCs/>
          <w:color w:val="000080"/>
        </w:rPr>
        <w:t xml:space="preserve">as </w:t>
      </w:r>
      <w:r>
        <w:rPr>
          <w:rFonts w:ascii="Consolas" w:hAnsi="Consolas"/>
          <w:color w:val="000000"/>
        </w:rPr>
        <w:t>pd</w:t>
      </w:r>
    </w:p>
    <w:p w14:paraId="5A9BA2AA" w14:textId="70852067" w:rsidR="00F06B1A" w:rsidRDefault="00631A10" w:rsidP="00D9508B">
      <w:pPr>
        <w:pStyle w:val="Heading3"/>
      </w:pPr>
      <w:bookmarkStart w:id="19" w:name="_Toc71586100"/>
      <w:r>
        <w:t>Series</w:t>
      </w:r>
      <w:bookmarkEnd w:id="19"/>
    </w:p>
    <w:p w14:paraId="3E39050E" w14:textId="40D98B7F" w:rsidR="00AC74BF" w:rsidRPr="00AC74BF" w:rsidRDefault="00AC74BF" w:rsidP="00AC74BF">
      <w:pPr>
        <w:ind w:firstLine="0"/>
      </w:pPr>
      <w:r>
        <w:t>Equivalent of Excel’s column.</w:t>
      </w:r>
    </w:p>
    <w:tbl>
      <w:tblPr>
        <w:tblStyle w:val="TableGrid"/>
        <w:tblpPr w:leftFromText="141" w:rightFromText="141" w:vertAnchor="text" w:horzAnchor="page" w:tblpX="9796" w:tblpY="987"/>
        <w:tblW w:w="0" w:type="auto"/>
        <w:tblLook w:val="04A0" w:firstRow="1" w:lastRow="0" w:firstColumn="1" w:lastColumn="0" w:noHBand="0" w:noVBand="1"/>
      </w:tblPr>
      <w:tblGrid>
        <w:gridCol w:w="651"/>
        <w:gridCol w:w="652"/>
      </w:tblGrid>
      <w:tr w:rsidR="00657B1D" w14:paraId="22FE154F" w14:textId="77777777" w:rsidTr="00657B1D">
        <w:trPr>
          <w:trHeight w:val="257"/>
        </w:trPr>
        <w:tc>
          <w:tcPr>
            <w:tcW w:w="1303" w:type="dxa"/>
            <w:gridSpan w:val="2"/>
          </w:tcPr>
          <w:p w14:paraId="5B1A821A" w14:textId="769F2551" w:rsidR="00657B1D" w:rsidRDefault="00657B1D" w:rsidP="00657B1D">
            <w:pPr>
              <w:pStyle w:val="HTMLPreformatted"/>
              <w:jc w:val="center"/>
              <w:rPr>
                <w:rFonts w:ascii="Consolas" w:hAnsi="Consolas"/>
                <w:color w:val="0000FF"/>
              </w:rPr>
            </w:pPr>
            <w:r>
              <w:rPr>
                <w:rFonts w:ascii="Consolas" w:hAnsi="Consolas"/>
                <w:color w:val="0000FF"/>
              </w:rPr>
              <w:t>s_indexed</w:t>
            </w:r>
          </w:p>
        </w:tc>
      </w:tr>
      <w:tr w:rsidR="00657B1D" w14:paraId="248C4DDD" w14:textId="77777777" w:rsidTr="00657B1D">
        <w:trPr>
          <w:trHeight w:val="274"/>
        </w:trPr>
        <w:tc>
          <w:tcPr>
            <w:tcW w:w="651" w:type="dxa"/>
          </w:tcPr>
          <w:p w14:paraId="088446D4" w14:textId="652E69E6" w:rsidR="00657B1D" w:rsidRDefault="00657B1D" w:rsidP="00657B1D">
            <w:pPr>
              <w:pStyle w:val="HTMLPreformatted"/>
              <w:jc w:val="center"/>
              <w:rPr>
                <w:rFonts w:ascii="Consolas" w:hAnsi="Consolas"/>
                <w:color w:val="0000FF"/>
              </w:rPr>
            </w:pPr>
            <w:r>
              <w:rPr>
                <w:rFonts w:ascii="Consolas" w:hAnsi="Consolas"/>
                <w:color w:val="0000FF"/>
              </w:rPr>
              <w:t>„a”</w:t>
            </w:r>
          </w:p>
        </w:tc>
        <w:tc>
          <w:tcPr>
            <w:tcW w:w="652" w:type="dxa"/>
          </w:tcPr>
          <w:p w14:paraId="559DDF4C" w14:textId="5719F11E" w:rsidR="00657B1D" w:rsidRDefault="00657B1D" w:rsidP="00657B1D">
            <w:pPr>
              <w:pStyle w:val="HTMLPreformatted"/>
              <w:jc w:val="center"/>
              <w:rPr>
                <w:rFonts w:ascii="Consolas" w:hAnsi="Consolas"/>
                <w:color w:val="0000FF"/>
              </w:rPr>
            </w:pPr>
            <w:r>
              <w:rPr>
                <w:rFonts w:ascii="Consolas" w:hAnsi="Consolas"/>
                <w:color w:val="0000FF"/>
              </w:rPr>
              <w:t>30</w:t>
            </w:r>
          </w:p>
        </w:tc>
      </w:tr>
      <w:tr w:rsidR="00657B1D" w14:paraId="70696A24" w14:textId="77777777" w:rsidTr="00657B1D">
        <w:trPr>
          <w:trHeight w:val="257"/>
        </w:trPr>
        <w:tc>
          <w:tcPr>
            <w:tcW w:w="651" w:type="dxa"/>
          </w:tcPr>
          <w:p w14:paraId="3593D64D" w14:textId="00CB1D8E" w:rsidR="00657B1D" w:rsidRDefault="00657B1D" w:rsidP="00657B1D">
            <w:pPr>
              <w:pStyle w:val="HTMLPreformatted"/>
              <w:jc w:val="center"/>
              <w:rPr>
                <w:rFonts w:ascii="Consolas" w:hAnsi="Consolas"/>
                <w:color w:val="0000FF"/>
              </w:rPr>
            </w:pPr>
            <w:r>
              <w:rPr>
                <w:rFonts w:ascii="Consolas" w:hAnsi="Consolas"/>
                <w:color w:val="0000FF"/>
              </w:rPr>
              <w:t>„b”</w:t>
            </w:r>
          </w:p>
        </w:tc>
        <w:tc>
          <w:tcPr>
            <w:tcW w:w="652" w:type="dxa"/>
          </w:tcPr>
          <w:p w14:paraId="03911899" w14:textId="7100FF63" w:rsidR="00657B1D" w:rsidRDefault="00657B1D" w:rsidP="00657B1D">
            <w:pPr>
              <w:pStyle w:val="HTMLPreformatted"/>
              <w:jc w:val="center"/>
              <w:rPr>
                <w:rFonts w:ascii="Consolas" w:hAnsi="Consolas"/>
                <w:color w:val="0000FF"/>
              </w:rPr>
            </w:pPr>
            <w:r>
              <w:rPr>
                <w:rFonts w:ascii="Consolas" w:hAnsi="Consolas"/>
                <w:color w:val="0000FF"/>
              </w:rPr>
              <w:t>27</w:t>
            </w:r>
          </w:p>
        </w:tc>
      </w:tr>
      <w:tr w:rsidR="00657B1D" w14:paraId="6129DEDD" w14:textId="77777777" w:rsidTr="00657B1D">
        <w:trPr>
          <w:trHeight w:val="257"/>
        </w:trPr>
        <w:tc>
          <w:tcPr>
            <w:tcW w:w="651" w:type="dxa"/>
          </w:tcPr>
          <w:p w14:paraId="1719C8A3" w14:textId="4C3909AC" w:rsidR="00657B1D" w:rsidRDefault="00657B1D" w:rsidP="00657B1D">
            <w:pPr>
              <w:pStyle w:val="HTMLPreformatted"/>
              <w:jc w:val="center"/>
              <w:rPr>
                <w:rFonts w:ascii="Consolas" w:hAnsi="Consolas"/>
                <w:color w:val="0000FF"/>
              </w:rPr>
            </w:pPr>
            <w:r>
              <w:rPr>
                <w:rFonts w:ascii="Consolas" w:hAnsi="Consolas"/>
                <w:color w:val="0000FF"/>
              </w:rPr>
              <w:t>„c”</w:t>
            </w:r>
          </w:p>
        </w:tc>
        <w:tc>
          <w:tcPr>
            <w:tcW w:w="652" w:type="dxa"/>
          </w:tcPr>
          <w:p w14:paraId="5332DBDF" w14:textId="7A3F7A56" w:rsidR="00657B1D" w:rsidRDefault="00657B1D" w:rsidP="00657B1D">
            <w:pPr>
              <w:pStyle w:val="HTMLPreformatted"/>
              <w:jc w:val="center"/>
              <w:rPr>
                <w:rFonts w:ascii="Consolas" w:hAnsi="Consolas"/>
                <w:color w:val="0000FF"/>
              </w:rPr>
            </w:pPr>
            <w:r>
              <w:rPr>
                <w:rFonts w:ascii="Consolas" w:hAnsi="Consolas"/>
                <w:color w:val="0000FF"/>
              </w:rPr>
              <w:t>22</w:t>
            </w:r>
          </w:p>
        </w:tc>
      </w:tr>
      <w:tr w:rsidR="00657B1D" w14:paraId="2300BCAB" w14:textId="77777777" w:rsidTr="00657B1D">
        <w:trPr>
          <w:trHeight w:val="257"/>
        </w:trPr>
        <w:tc>
          <w:tcPr>
            <w:tcW w:w="651" w:type="dxa"/>
          </w:tcPr>
          <w:p w14:paraId="1E57B0DC" w14:textId="13316631" w:rsidR="00657B1D" w:rsidRDefault="00657B1D" w:rsidP="00657B1D">
            <w:pPr>
              <w:pStyle w:val="HTMLPreformatted"/>
              <w:jc w:val="center"/>
              <w:rPr>
                <w:rFonts w:ascii="Consolas" w:hAnsi="Consolas"/>
                <w:color w:val="0000FF"/>
              </w:rPr>
            </w:pPr>
            <w:r>
              <w:rPr>
                <w:rFonts w:ascii="Consolas" w:hAnsi="Consolas"/>
                <w:color w:val="0000FF"/>
              </w:rPr>
              <w:t>„d”</w:t>
            </w:r>
          </w:p>
        </w:tc>
        <w:tc>
          <w:tcPr>
            <w:tcW w:w="652" w:type="dxa"/>
          </w:tcPr>
          <w:p w14:paraId="2528A2F8" w14:textId="34D86E7C" w:rsidR="00657B1D" w:rsidRDefault="00657B1D" w:rsidP="00657B1D">
            <w:pPr>
              <w:pStyle w:val="HTMLPreformatted"/>
              <w:jc w:val="center"/>
              <w:rPr>
                <w:rFonts w:ascii="Consolas" w:hAnsi="Consolas"/>
                <w:color w:val="0000FF"/>
              </w:rPr>
            </w:pPr>
            <w:r>
              <w:rPr>
                <w:rFonts w:ascii="Consolas" w:hAnsi="Consolas"/>
                <w:color w:val="0000FF"/>
              </w:rPr>
              <w:t>41</w:t>
            </w:r>
          </w:p>
        </w:tc>
      </w:tr>
    </w:tbl>
    <w:p w14:paraId="2B53544C" w14:textId="6E146094" w:rsidR="00631A10" w:rsidRDefault="00631A10" w:rsidP="00631A10">
      <w:pPr>
        <w:pStyle w:val="Heading4"/>
      </w:pPr>
      <w:r>
        <w:t>Creating Series</w:t>
      </w:r>
    </w:p>
    <w:tbl>
      <w:tblPr>
        <w:tblStyle w:val="TableGrid"/>
        <w:tblpPr w:leftFromText="141" w:rightFromText="141" w:vertAnchor="text" w:horzAnchor="page" w:tblpX="8656" w:tblpY="288"/>
        <w:tblOverlap w:val="never"/>
        <w:tblW w:w="1124" w:type="dxa"/>
        <w:tblLook w:val="04A0" w:firstRow="1" w:lastRow="0" w:firstColumn="1" w:lastColumn="0" w:noHBand="0" w:noVBand="1"/>
      </w:tblPr>
      <w:tblGrid>
        <w:gridCol w:w="562"/>
        <w:gridCol w:w="562"/>
      </w:tblGrid>
      <w:tr w:rsidR="00657B1D" w14:paraId="3B82E58C" w14:textId="77777777" w:rsidTr="00657B1D">
        <w:trPr>
          <w:trHeight w:val="249"/>
        </w:trPr>
        <w:tc>
          <w:tcPr>
            <w:tcW w:w="1124" w:type="dxa"/>
            <w:gridSpan w:val="2"/>
          </w:tcPr>
          <w:p w14:paraId="50893A00" w14:textId="77777777" w:rsidR="00657B1D" w:rsidRDefault="00657B1D" w:rsidP="00657B1D">
            <w:pPr>
              <w:pStyle w:val="HTMLPreformatted"/>
              <w:jc w:val="center"/>
              <w:rPr>
                <w:rFonts w:ascii="Consolas" w:hAnsi="Consolas"/>
                <w:color w:val="000000"/>
              </w:rPr>
            </w:pPr>
            <w:r>
              <w:rPr>
                <w:rFonts w:ascii="Consolas" w:hAnsi="Consolas"/>
                <w:color w:val="000000"/>
              </w:rPr>
              <w:t>s_base</w:t>
            </w:r>
          </w:p>
        </w:tc>
      </w:tr>
      <w:tr w:rsidR="00657B1D" w14:paraId="29267DC5" w14:textId="77777777" w:rsidTr="00657B1D">
        <w:trPr>
          <w:trHeight w:val="266"/>
        </w:trPr>
        <w:tc>
          <w:tcPr>
            <w:tcW w:w="562" w:type="dxa"/>
          </w:tcPr>
          <w:p w14:paraId="27ACF3A4" w14:textId="77777777" w:rsidR="00657B1D" w:rsidRDefault="00657B1D" w:rsidP="00657B1D">
            <w:pPr>
              <w:pStyle w:val="HTMLPreformatted"/>
              <w:jc w:val="center"/>
              <w:rPr>
                <w:rFonts w:ascii="Consolas" w:hAnsi="Consolas"/>
                <w:color w:val="000000"/>
              </w:rPr>
            </w:pPr>
            <w:r>
              <w:rPr>
                <w:rFonts w:ascii="Consolas" w:hAnsi="Consolas"/>
                <w:color w:val="000000"/>
              </w:rPr>
              <w:t>0</w:t>
            </w:r>
          </w:p>
        </w:tc>
        <w:tc>
          <w:tcPr>
            <w:tcW w:w="562" w:type="dxa"/>
          </w:tcPr>
          <w:p w14:paraId="310BB4DE" w14:textId="77777777" w:rsidR="00657B1D" w:rsidRDefault="00657B1D" w:rsidP="00657B1D">
            <w:pPr>
              <w:pStyle w:val="HTMLPreformatted"/>
              <w:jc w:val="center"/>
              <w:rPr>
                <w:rFonts w:ascii="Consolas" w:hAnsi="Consolas"/>
                <w:color w:val="000000"/>
              </w:rPr>
            </w:pPr>
            <w:r>
              <w:rPr>
                <w:rFonts w:ascii="Consolas" w:hAnsi="Consolas"/>
                <w:color w:val="000000"/>
              </w:rPr>
              <w:t>2</w:t>
            </w:r>
          </w:p>
        </w:tc>
      </w:tr>
      <w:tr w:rsidR="00657B1D" w14:paraId="531EB344" w14:textId="77777777" w:rsidTr="00657B1D">
        <w:trPr>
          <w:trHeight w:val="249"/>
        </w:trPr>
        <w:tc>
          <w:tcPr>
            <w:tcW w:w="562" w:type="dxa"/>
          </w:tcPr>
          <w:p w14:paraId="44B3AF3B" w14:textId="77777777" w:rsidR="00657B1D" w:rsidRDefault="00657B1D" w:rsidP="00657B1D">
            <w:pPr>
              <w:pStyle w:val="HTMLPreformatted"/>
              <w:jc w:val="center"/>
              <w:rPr>
                <w:rFonts w:ascii="Consolas" w:hAnsi="Consolas"/>
                <w:color w:val="000000"/>
              </w:rPr>
            </w:pPr>
            <w:r>
              <w:rPr>
                <w:rFonts w:ascii="Consolas" w:hAnsi="Consolas"/>
                <w:color w:val="000000"/>
              </w:rPr>
              <w:t>1</w:t>
            </w:r>
          </w:p>
        </w:tc>
        <w:tc>
          <w:tcPr>
            <w:tcW w:w="562" w:type="dxa"/>
          </w:tcPr>
          <w:p w14:paraId="3C563AE8" w14:textId="77777777" w:rsidR="00657B1D" w:rsidRDefault="00657B1D" w:rsidP="00657B1D">
            <w:pPr>
              <w:pStyle w:val="HTMLPreformatted"/>
              <w:jc w:val="center"/>
              <w:rPr>
                <w:rFonts w:ascii="Consolas" w:hAnsi="Consolas"/>
                <w:color w:val="000000"/>
              </w:rPr>
            </w:pPr>
            <w:r>
              <w:rPr>
                <w:rFonts w:ascii="Consolas" w:hAnsi="Consolas"/>
                <w:color w:val="000000"/>
              </w:rPr>
              <w:t>3</w:t>
            </w:r>
          </w:p>
        </w:tc>
      </w:tr>
      <w:tr w:rsidR="00657B1D" w14:paraId="17710CB9" w14:textId="77777777" w:rsidTr="00657B1D">
        <w:trPr>
          <w:trHeight w:val="249"/>
        </w:trPr>
        <w:tc>
          <w:tcPr>
            <w:tcW w:w="562" w:type="dxa"/>
          </w:tcPr>
          <w:p w14:paraId="5BD02180" w14:textId="77777777" w:rsidR="00657B1D" w:rsidRDefault="00657B1D" w:rsidP="00657B1D">
            <w:pPr>
              <w:pStyle w:val="HTMLPreformatted"/>
              <w:jc w:val="center"/>
              <w:rPr>
                <w:rFonts w:ascii="Consolas" w:hAnsi="Consolas"/>
                <w:color w:val="000000"/>
              </w:rPr>
            </w:pPr>
            <w:r>
              <w:rPr>
                <w:rFonts w:ascii="Consolas" w:hAnsi="Consolas"/>
                <w:color w:val="000000"/>
              </w:rPr>
              <w:t>2</w:t>
            </w:r>
          </w:p>
        </w:tc>
        <w:tc>
          <w:tcPr>
            <w:tcW w:w="562" w:type="dxa"/>
          </w:tcPr>
          <w:p w14:paraId="5AA2179F" w14:textId="77777777" w:rsidR="00657B1D" w:rsidRDefault="00657B1D" w:rsidP="00657B1D">
            <w:pPr>
              <w:pStyle w:val="HTMLPreformatted"/>
              <w:jc w:val="center"/>
              <w:rPr>
                <w:rFonts w:ascii="Consolas" w:hAnsi="Consolas"/>
                <w:color w:val="000000"/>
              </w:rPr>
            </w:pPr>
            <w:r>
              <w:rPr>
                <w:rFonts w:ascii="Consolas" w:hAnsi="Consolas"/>
                <w:color w:val="000000"/>
              </w:rPr>
              <w:t>4</w:t>
            </w:r>
          </w:p>
        </w:tc>
      </w:tr>
      <w:tr w:rsidR="00657B1D" w14:paraId="1E6DF1C3" w14:textId="77777777" w:rsidTr="00657B1D">
        <w:trPr>
          <w:trHeight w:val="249"/>
        </w:trPr>
        <w:tc>
          <w:tcPr>
            <w:tcW w:w="562" w:type="dxa"/>
          </w:tcPr>
          <w:p w14:paraId="6701E681" w14:textId="77777777" w:rsidR="00657B1D" w:rsidRDefault="00657B1D" w:rsidP="00657B1D">
            <w:pPr>
              <w:pStyle w:val="HTMLPreformatted"/>
              <w:jc w:val="center"/>
              <w:rPr>
                <w:rFonts w:ascii="Consolas" w:hAnsi="Consolas"/>
                <w:color w:val="000000"/>
              </w:rPr>
            </w:pPr>
            <w:r>
              <w:rPr>
                <w:rFonts w:ascii="Consolas" w:hAnsi="Consolas"/>
                <w:color w:val="000000"/>
              </w:rPr>
              <w:t>3</w:t>
            </w:r>
          </w:p>
        </w:tc>
        <w:tc>
          <w:tcPr>
            <w:tcW w:w="562" w:type="dxa"/>
          </w:tcPr>
          <w:p w14:paraId="4EF4BFC6" w14:textId="77777777" w:rsidR="00657B1D" w:rsidRDefault="00657B1D" w:rsidP="00657B1D">
            <w:pPr>
              <w:pStyle w:val="HTMLPreformatted"/>
              <w:jc w:val="center"/>
              <w:rPr>
                <w:rFonts w:ascii="Consolas" w:hAnsi="Consolas"/>
                <w:color w:val="000000"/>
              </w:rPr>
            </w:pPr>
            <w:r>
              <w:rPr>
                <w:rFonts w:ascii="Consolas" w:hAnsi="Consolas"/>
                <w:color w:val="000000"/>
              </w:rPr>
              <w:t>5</w:t>
            </w:r>
          </w:p>
        </w:tc>
      </w:tr>
    </w:tbl>
    <w:p w14:paraId="50D2934C" w14:textId="77777777" w:rsidR="004E5635" w:rsidRDefault="004E5635" w:rsidP="005A6DB3">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b/>
          <w:bCs/>
          <w:color w:val="008080"/>
        </w:rPr>
        <w:t xml:space="preserve">"c" </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b/>
          <w:bCs/>
          <w:color w:val="008080"/>
        </w:rPr>
        <w:t xml:space="preserve">"d" </w:t>
      </w:r>
      <w:r>
        <w:rPr>
          <w:rFonts w:ascii="Consolas" w:hAnsi="Consolas"/>
          <w:color w:val="000000"/>
        </w:rPr>
        <w:t xml:space="preserve">: </w:t>
      </w:r>
      <w:r>
        <w:rPr>
          <w:rFonts w:ascii="Consolas" w:hAnsi="Consolas"/>
          <w:color w:val="0000FF"/>
        </w:rPr>
        <w:t>40</w:t>
      </w:r>
      <w:r>
        <w:rPr>
          <w:rFonts w:ascii="Consolas" w:hAnsi="Consolas"/>
          <w:color w:val="000000"/>
        </w:rPr>
        <w:t>}</w:t>
      </w:r>
      <w:r>
        <w:rPr>
          <w:rFonts w:ascii="Consolas" w:hAnsi="Consolas"/>
          <w:color w:val="000000"/>
        </w:rPr>
        <w:br/>
      </w:r>
      <w:r>
        <w:rPr>
          <w:rFonts w:ascii="Consolas" w:hAnsi="Consolas"/>
          <w:color w:val="000000"/>
        </w:rPr>
        <w:br/>
        <w:t>s_base = pd.Series([</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p>
    <w:p w14:paraId="29D4690E" w14:textId="77777777" w:rsidR="004E5635" w:rsidRDefault="004E5635" w:rsidP="005A6DB3">
      <w:pPr>
        <w:pStyle w:val="HTMLPreformatted"/>
        <w:shd w:val="clear" w:color="auto" w:fill="FFFFFF"/>
        <w:ind w:left="90"/>
        <w:rPr>
          <w:rFonts w:ascii="Consolas" w:hAnsi="Consolas"/>
          <w:color w:val="0000FF"/>
        </w:rPr>
      </w:pPr>
      <w:r>
        <w:rPr>
          <w:rFonts w:ascii="Consolas" w:hAnsi="Consolas"/>
          <w:color w:val="000000"/>
        </w:rPr>
        <w:br/>
      </w:r>
      <w:r>
        <w:rPr>
          <w:rFonts w:ascii="Consolas" w:hAnsi="Consolas"/>
          <w:color w:val="808080"/>
        </w:rPr>
        <w:t xml:space="preserve">s </w:t>
      </w:r>
      <w:r>
        <w:rPr>
          <w:rFonts w:ascii="Consolas" w:hAnsi="Consolas"/>
          <w:color w:val="000000"/>
        </w:rPr>
        <w:t>= np.exp(s_base)</w:t>
      </w:r>
      <w:r>
        <w:rPr>
          <w:rFonts w:ascii="Consolas" w:hAnsi="Consolas"/>
          <w:color w:val="000000"/>
        </w:rPr>
        <w:br/>
      </w:r>
      <w:r>
        <w:rPr>
          <w:rFonts w:ascii="Consolas" w:hAnsi="Consolas"/>
          <w:color w:val="808080"/>
        </w:rPr>
        <w:t xml:space="preserve">s </w:t>
      </w:r>
      <w:r>
        <w:rPr>
          <w:rFonts w:ascii="Consolas" w:hAnsi="Consolas"/>
          <w:color w:val="000000"/>
        </w:rPr>
        <w:t>= s_base + pd.Series([</w:t>
      </w:r>
      <w:r>
        <w:rPr>
          <w:rFonts w:ascii="Consolas" w:hAnsi="Consolas"/>
          <w:color w:val="0000FF"/>
        </w:rPr>
        <w:t>4</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s_base + </w:t>
      </w:r>
      <w:r>
        <w:rPr>
          <w:rFonts w:ascii="Consolas" w:hAnsi="Consolas"/>
          <w:color w:val="0000FF"/>
        </w:rPr>
        <w:t>1</w:t>
      </w:r>
      <w:r>
        <w:rPr>
          <w:rFonts w:ascii="Consolas" w:hAnsi="Consolas"/>
          <w:color w:val="0000FF"/>
        </w:rPr>
        <w:br/>
      </w:r>
      <w:r>
        <w:rPr>
          <w:rFonts w:ascii="Consolas" w:hAnsi="Consolas"/>
          <w:color w:val="808080"/>
        </w:rPr>
        <w:t xml:space="preserve">s </w:t>
      </w:r>
      <w:r>
        <w:rPr>
          <w:rFonts w:ascii="Consolas" w:hAnsi="Consolas"/>
          <w:color w:val="000000"/>
        </w:rPr>
        <w:t xml:space="preserve">= s_base &lt;= </w:t>
      </w:r>
      <w:r>
        <w:rPr>
          <w:rFonts w:ascii="Consolas" w:hAnsi="Consolas"/>
          <w:color w:val="0000FF"/>
        </w:rPr>
        <w:t>3</w:t>
      </w:r>
    </w:p>
    <w:p w14:paraId="1962A997" w14:textId="033543E2" w:rsidR="004E5635" w:rsidRDefault="004E5635" w:rsidP="005A6DB3">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FF"/>
        </w:rPr>
        <w:br/>
      </w:r>
      <w:r>
        <w:rPr>
          <w:rFonts w:ascii="Consolas" w:hAnsi="Consolas"/>
          <w:color w:val="808080"/>
        </w:rPr>
        <w:t xml:space="preserve">s </w:t>
      </w:r>
      <w:r>
        <w:rPr>
          <w:rFonts w:ascii="Consolas" w:hAnsi="Consolas"/>
          <w:color w:val="000000"/>
        </w:rPr>
        <w:t>= pd.Series([</w:t>
      </w:r>
      <w:r>
        <w:rPr>
          <w:rFonts w:ascii="Consolas" w:hAnsi="Consolas"/>
          <w:color w:val="0000FF"/>
        </w:rPr>
        <w:t>30</w:t>
      </w:r>
      <w:r>
        <w:rPr>
          <w:rFonts w:ascii="Consolas" w:hAnsi="Consolas"/>
          <w:color w:val="000000"/>
        </w:rPr>
        <w:t xml:space="preserve">, </w:t>
      </w:r>
      <w:r>
        <w:rPr>
          <w:rFonts w:ascii="Consolas" w:hAnsi="Consolas"/>
          <w:color w:val="0000FF"/>
        </w:rPr>
        <w:t>27</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color w:val="0000FF"/>
        </w:rPr>
        <w:t>41</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pd.Series(predefined_dic, </w:t>
      </w:r>
      <w:r>
        <w:rPr>
          <w:rFonts w:ascii="Consolas" w:hAnsi="Consolas"/>
          <w:color w:val="660099"/>
        </w:rPr>
        <w:t>index</w:t>
      </w:r>
      <w:r>
        <w:rPr>
          <w:rFonts w:ascii="Consolas" w:hAnsi="Consolas"/>
          <w:color w:val="000000"/>
        </w:rPr>
        <w:t>=[</w:t>
      </w:r>
      <w:r>
        <w:rPr>
          <w:rFonts w:ascii="Consolas" w:hAnsi="Consolas"/>
          <w:b/>
          <w:bCs/>
          <w:color w:val="008080"/>
        </w:rPr>
        <w:t>"c"</w:t>
      </w:r>
      <w:r>
        <w:rPr>
          <w:rFonts w:ascii="Consolas" w:hAnsi="Consolas"/>
          <w:color w:val="000000"/>
        </w:rPr>
        <w:t>])</w:t>
      </w:r>
      <w:r w:rsidR="00657B1D">
        <w:rPr>
          <w:rFonts w:ascii="Consolas" w:hAnsi="Consolas"/>
          <w:color w:val="000000"/>
        </w:rPr>
        <w:tab/>
      </w:r>
      <w:r w:rsidR="00657B1D" w:rsidRPr="00657B1D">
        <w:rPr>
          <w:rFonts w:ascii="Consolas" w:hAnsi="Consolas" w:cs="Times New Roman"/>
          <w:color w:val="70AD47" w:themeColor="accent6"/>
          <w:sz w:val="22"/>
          <w:szCs w:val="22"/>
          <w:lang w:eastAsia="en-US"/>
        </w:rPr>
        <w:t>#filtering by indices</w:t>
      </w:r>
    </w:p>
    <w:p w14:paraId="27A75552" w14:textId="77777777"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s = pd.Series([</w:t>
      </w:r>
      <w:r>
        <w:rPr>
          <w:rFonts w:ascii="Consolas" w:hAnsi="Consolas"/>
          <w:color w:val="0000FF"/>
        </w:rPr>
        <w:t>22</w:t>
      </w:r>
      <w:r>
        <w:rPr>
          <w:rFonts w:ascii="Consolas" w:hAnsi="Consolas"/>
          <w:color w:val="000000"/>
        </w:rPr>
        <w:t xml:space="preserve">, </w:t>
      </w:r>
      <w:r>
        <w:rPr>
          <w:rFonts w:ascii="Consolas" w:hAnsi="Consolas"/>
          <w:color w:val="0000FF"/>
        </w:rPr>
        <w:t>23</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"alice"</w:t>
      </w:r>
      <w:r>
        <w:rPr>
          <w:rFonts w:ascii="Consolas" w:hAnsi="Consolas"/>
          <w:color w:val="000000"/>
        </w:rPr>
        <w:t xml:space="preserve">, </w:t>
      </w:r>
      <w:r>
        <w:rPr>
          <w:rFonts w:ascii="Consolas" w:hAnsi="Consolas"/>
          <w:b/>
          <w:bCs/>
          <w:color w:val="008080"/>
        </w:rPr>
        <w:t>"bob"</w:t>
      </w:r>
      <w:r>
        <w:rPr>
          <w:rFonts w:ascii="Consolas" w:hAnsi="Consolas"/>
          <w:color w:val="000000"/>
        </w:rPr>
        <w:t xml:space="preserve">], </w:t>
      </w:r>
      <w:r>
        <w:rPr>
          <w:rFonts w:ascii="Consolas" w:hAnsi="Consolas"/>
          <w:color w:val="660099"/>
        </w:rPr>
        <w:t>name</w:t>
      </w:r>
      <w:r>
        <w:rPr>
          <w:rFonts w:ascii="Consolas" w:hAnsi="Consolas"/>
          <w:color w:val="000000"/>
        </w:rPr>
        <w:t>=</w:t>
      </w:r>
      <w:r>
        <w:rPr>
          <w:rFonts w:ascii="Consolas" w:hAnsi="Consolas"/>
          <w:b/>
          <w:bCs/>
          <w:color w:val="008080"/>
        </w:rPr>
        <w:t>"ages"</w:t>
      </w:r>
      <w:r>
        <w:rPr>
          <w:rFonts w:ascii="Consolas" w:hAnsi="Consolas"/>
          <w:color w:val="000000"/>
        </w:rPr>
        <w:t>)</w:t>
      </w:r>
    </w:p>
    <w:p w14:paraId="53078779" w14:textId="4A59902D"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 xml:space="preserve">s = pd.Series(np.nan, </w:t>
      </w:r>
      <w:r>
        <w:rPr>
          <w:rFonts w:ascii="Consolas" w:hAnsi="Consolas"/>
          <w:color w:val="660099"/>
        </w:rPr>
        <w:t>index</w:t>
      </w:r>
      <w:r>
        <w:rPr>
          <w:rFonts w:ascii="Consolas" w:hAnsi="Consolas"/>
          <w:color w:val="000000"/>
        </w:rPr>
        <w:t>=[</w:t>
      </w:r>
      <w:r>
        <w:rPr>
          <w:rFonts w:ascii="Consolas" w:hAnsi="Consolas"/>
          <w:b/>
          <w:bCs/>
          <w:color w:val="008080"/>
        </w:rPr>
        <w:t>"def1"</w:t>
      </w:r>
      <w:r>
        <w:rPr>
          <w:rFonts w:ascii="Consolas" w:hAnsi="Consolas"/>
          <w:color w:val="000000"/>
        </w:rPr>
        <w:t xml:space="preserve">, </w:t>
      </w:r>
      <w:r>
        <w:rPr>
          <w:rFonts w:ascii="Consolas" w:hAnsi="Consolas"/>
          <w:b/>
          <w:bCs/>
          <w:color w:val="008080"/>
        </w:rPr>
        <w:t>"def2"</w:t>
      </w:r>
      <w:r>
        <w:rPr>
          <w:rFonts w:ascii="Consolas" w:hAnsi="Consolas"/>
          <w:color w:val="000000"/>
        </w:rPr>
        <w:t>])</w:t>
      </w:r>
      <w:r>
        <w:rPr>
          <w:rFonts w:ascii="Consolas" w:hAnsi="Consolas"/>
          <w:color w:val="000000"/>
        </w:rPr>
        <w:tab/>
      </w:r>
      <w:r w:rsidRPr="00657B1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def1: Nan, def2: NaN</w:t>
      </w:r>
    </w:p>
    <w:p w14:paraId="067E2A20" w14:textId="2B111815" w:rsidR="00631A10" w:rsidRDefault="00631A10" w:rsidP="00631A10">
      <w:pPr>
        <w:pStyle w:val="Heading4"/>
      </w:pPr>
      <w:r>
        <w:t>Plotting Series</w:t>
      </w:r>
    </w:p>
    <w:p w14:paraId="0CBB5E08" w14:textId="41A93035" w:rsidR="00631A10" w:rsidRPr="00F84C1C" w:rsidRDefault="00F84C1C" w:rsidP="00F84C1C">
      <w:pPr>
        <w:pStyle w:val="HTMLPreformatted"/>
        <w:shd w:val="clear" w:color="auto" w:fill="FFFFFF"/>
        <w:ind w:left="90"/>
        <w:rPr>
          <w:rFonts w:ascii="Consolas" w:hAnsi="Consolas"/>
          <w:color w:val="000000"/>
        </w:rPr>
      </w:pPr>
      <w:r>
        <w:rPr>
          <w:rFonts w:ascii="Consolas" w:hAnsi="Consolas"/>
          <w:color w:val="000000"/>
        </w:rPr>
        <w:t xml:space="preserve">plt.scatter(s.index, s.values) </w:t>
      </w:r>
      <w:r>
        <w:rPr>
          <w:rFonts w:ascii="Consolas" w:hAnsi="Consolas"/>
          <w:color w:val="000000"/>
        </w:rPr>
        <w:br/>
      </w:r>
      <w:r w:rsidRPr="00F84C1C">
        <w:rPr>
          <w:rFonts w:ascii="Consolas" w:hAnsi="Consolas" w:cs="Times New Roman"/>
          <w:color w:val="70AD47" w:themeColor="accent6"/>
          <w:sz w:val="22"/>
          <w:szCs w:val="22"/>
          <w:lang w:eastAsia="en-US"/>
        </w:rPr>
        <w:t>#plt.plot would connect the points with lines</w:t>
      </w:r>
      <w:r>
        <w:rPr>
          <w:rFonts w:ascii="Consolas" w:hAnsi="Consolas"/>
          <w:i/>
          <w:iCs/>
          <w:color w:val="808080"/>
        </w:rPr>
        <w:br/>
      </w:r>
      <w:r>
        <w:rPr>
          <w:rFonts w:ascii="Consolas" w:hAnsi="Consolas"/>
          <w:color w:val="000000"/>
        </w:rPr>
        <w:t>plt.show()</w:t>
      </w:r>
    </w:p>
    <w:p w14:paraId="44194640" w14:textId="09B444A1" w:rsidR="00F06B1A" w:rsidRDefault="00631A10" w:rsidP="00D9508B">
      <w:pPr>
        <w:pStyle w:val="Heading3"/>
      </w:pPr>
      <w:bookmarkStart w:id="20" w:name="_Toc71586101"/>
      <w:r>
        <w:t>DataFrame</w:t>
      </w:r>
      <w:bookmarkEnd w:id="20"/>
    </w:p>
    <w:p w14:paraId="63B98710" w14:textId="5DF283DB" w:rsidR="00AC74BF" w:rsidRPr="00AC74BF" w:rsidRDefault="00AC74BF" w:rsidP="00AC74BF">
      <w:pPr>
        <w:ind w:firstLine="0"/>
      </w:pPr>
      <w:r>
        <w:t>Equivalent of Excel’s spreadsheet.</w:t>
      </w:r>
    </w:p>
    <w:p w14:paraId="61AE4E11" w14:textId="4695549F" w:rsidR="00631A10" w:rsidRDefault="00631A10" w:rsidP="00631A10">
      <w:pPr>
        <w:pStyle w:val="Heading4"/>
      </w:pPr>
      <w:r>
        <w:t>Creating DataFrames</w:t>
      </w:r>
    </w:p>
    <w:p w14:paraId="6EE494EB" w14:textId="77777777" w:rsidR="001D5AF2" w:rsidRDefault="001D5AF2" w:rsidP="001D5AF2">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color w:val="000000"/>
        </w:rPr>
        <w:br/>
        <w:t xml:space="preserve">                    </w:t>
      </w:r>
      <w:r>
        <w:rPr>
          <w:rFonts w:ascii="Consolas" w:hAnsi="Consolas"/>
          <w:b/>
          <w:bCs/>
          <w:color w:val="008080"/>
        </w:rPr>
        <w:t xml:space="preserve">"in letters" </w:t>
      </w:r>
      <w:r>
        <w:rPr>
          <w:rFonts w:ascii="Consolas" w:hAnsi="Consolas"/>
          <w:color w:val="000000"/>
        </w:rPr>
        <w:t>: pd.Series([</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 xml:space="preserve">                    </w:t>
      </w:r>
      <w:r>
        <w:rPr>
          <w:rFonts w:ascii="Consolas" w:hAnsi="Consolas"/>
          <w:b/>
          <w:bCs/>
          <w:color w:val="008080"/>
        </w:rPr>
        <w:t xml:space="preserve">"w numbers" </w:t>
      </w:r>
      <w:r>
        <w:rPr>
          <w:rFonts w:ascii="Consolas" w:hAnsi="Consolas"/>
          <w:color w:val="000000"/>
        </w:rPr>
        <w:t>: pd.Series([</w:t>
      </w:r>
      <w:r>
        <w:rPr>
          <w:rFonts w:ascii="Consolas" w:hAnsi="Consolas"/>
          <w:b/>
          <w:bCs/>
          <w:color w:val="008080"/>
        </w:rPr>
        <w:t>"ein"</w:t>
      </w:r>
      <w:r>
        <w:rPr>
          <w:rFonts w:ascii="Consolas" w:hAnsi="Consolas"/>
          <w:color w:val="000000"/>
        </w:rPr>
        <w:t xml:space="preserve">, </w:t>
      </w:r>
      <w:r>
        <w:rPr>
          <w:rFonts w:ascii="Consolas" w:hAnsi="Consolas"/>
          <w:b/>
          <w:bCs/>
          <w:color w:val="008080"/>
        </w:rPr>
        <w:t>"zwei"</w:t>
      </w:r>
      <w:r>
        <w:rPr>
          <w:rFonts w:ascii="Consolas" w:hAnsi="Consolas"/>
          <w:color w:val="000000"/>
        </w:rPr>
        <w:t xml:space="preserve">, </w:t>
      </w:r>
      <w:r>
        <w:rPr>
          <w:rFonts w:ascii="Consolas" w:hAnsi="Consolas"/>
          <w:b/>
          <w:bCs/>
          <w:color w:val="008080"/>
        </w:rPr>
        <w:t>"drei"</w:t>
      </w:r>
      <w:r>
        <w:rPr>
          <w:rFonts w:ascii="Consolas" w:hAnsi="Consolas"/>
          <w:color w:val="000000"/>
        </w:rPr>
        <w:t>]),</w:t>
      </w:r>
      <w:r>
        <w:rPr>
          <w:rFonts w:ascii="Consolas" w:hAnsi="Consolas"/>
          <w:color w:val="000000"/>
        </w:rPr>
        <w:br/>
        <w:t xml:space="preserve">                    </w:t>
      </w:r>
      <w:r>
        <w:rPr>
          <w:rFonts w:ascii="Consolas" w:hAnsi="Consolas"/>
          <w:b/>
          <w:bCs/>
          <w:color w:val="008080"/>
        </w:rPr>
        <w:t>"rand"</w:t>
      </w:r>
      <w:r>
        <w:rPr>
          <w:rFonts w:ascii="Consolas" w:hAnsi="Consolas"/>
          <w:color w:val="000000"/>
        </w:rPr>
        <w:t>: pd.Series(np.full(</w:t>
      </w:r>
      <w:r>
        <w:rPr>
          <w:rFonts w:ascii="Consolas" w:hAnsi="Consolas"/>
          <w:color w:val="0000FF"/>
        </w:rPr>
        <w:t>3</w:t>
      </w:r>
      <w:r>
        <w:rPr>
          <w:rFonts w:ascii="Consolas" w:hAnsi="Consolas"/>
          <w:color w:val="000000"/>
        </w:rPr>
        <w:t>, np.nan))</w:t>
      </w:r>
      <w:r>
        <w:rPr>
          <w:rFonts w:ascii="Consolas" w:hAnsi="Consolas"/>
          <w:color w:val="000000"/>
        </w:rPr>
        <w:br/>
        <w:t xml:space="preserve">                 }</w:t>
      </w:r>
      <w:r>
        <w:rPr>
          <w:rFonts w:ascii="Consolas" w:hAnsi="Consolas"/>
          <w:color w:val="000000"/>
        </w:rPr>
        <w:br/>
      </w:r>
      <w:r>
        <w:rPr>
          <w:rFonts w:ascii="Consolas" w:hAnsi="Consolas"/>
          <w:color w:val="000000"/>
        </w:rPr>
        <w:lastRenderedPageBreak/>
        <w:t xml:space="preserve">df = pd.DataFrame(predefined_dic)   </w:t>
      </w:r>
      <w:r w:rsidRPr="001D5AF2">
        <w:rPr>
          <w:rFonts w:ascii="Consolas" w:hAnsi="Consolas" w:cs="Times New Roman"/>
          <w:color w:val="70AD47" w:themeColor="accent6"/>
          <w:sz w:val="22"/>
          <w:szCs w:val="22"/>
          <w:lang w:eastAsia="en-US"/>
        </w:rPr>
        <w:t>#if some columns couldn't be matched, those will become NaNs</w:t>
      </w:r>
      <w:r>
        <w:rPr>
          <w:rFonts w:ascii="Consolas" w:hAnsi="Consolas"/>
          <w:i/>
          <w:iCs/>
          <w:color w:val="808080"/>
        </w:rPr>
        <w:br/>
      </w:r>
      <w:r>
        <w:rPr>
          <w:rFonts w:ascii="Consolas" w:hAnsi="Consolas"/>
          <w:color w:val="000080"/>
        </w:rPr>
        <w:t>print</w:t>
      </w:r>
      <w:r>
        <w:rPr>
          <w:rFonts w:ascii="Consolas" w:hAnsi="Consolas"/>
          <w:color w:val="000000"/>
        </w:rPr>
        <w:t>(df[[</w:t>
      </w:r>
      <w:r>
        <w:rPr>
          <w:rFonts w:ascii="Consolas" w:hAnsi="Consolas"/>
          <w:b/>
          <w:bCs/>
          <w:color w:val="008080"/>
        </w:rPr>
        <w:t>"in letters"</w:t>
      </w:r>
      <w:r>
        <w:rPr>
          <w:rFonts w:ascii="Consolas" w:hAnsi="Consolas"/>
          <w:color w:val="000000"/>
        </w:rPr>
        <w:t xml:space="preserve">, </w:t>
      </w:r>
      <w:r>
        <w:rPr>
          <w:rFonts w:ascii="Consolas" w:hAnsi="Consolas"/>
          <w:b/>
          <w:bCs/>
          <w:color w:val="008080"/>
        </w:rPr>
        <w:t>"w numbers"</w:t>
      </w:r>
      <w:r>
        <w:rPr>
          <w:rFonts w:ascii="Consolas" w:hAnsi="Consolas"/>
          <w:color w:val="000000"/>
        </w:rPr>
        <w:t>]])</w:t>
      </w:r>
    </w:p>
    <w:p w14:paraId="6E7E1D5C" w14:textId="4F336A62" w:rsidR="001D5AF2" w:rsidRDefault="001D5AF2" w:rsidP="001D5AF2">
      <w:pPr>
        <w:pStyle w:val="HTMLPreformatted"/>
        <w:shd w:val="clear" w:color="auto" w:fill="FFFFFF"/>
        <w:ind w:left="90"/>
        <w:rPr>
          <w:rFonts w:ascii="Consolas" w:hAnsi="Consolas"/>
          <w:color w:val="000000"/>
        </w:rPr>
      </w:pPr>
      <w:r w:rsidRPr="001D5AF2">
        <w:rPr>
          <w:rFonts w:ascii="Consolas" w:hAnsi="Consolas" w:cs="Times New Roman"/>
          <w:color w:val="70AD47" w:themeColor="accent6"/>
          <w:sz w:val="22"/>
          <w:szCs w:val="22"/>
          <w:lang w:eastAsia="en-US"/>
        </w:rPr>
        <w:t>#filtering</w:t>
      </w:r>
      <w:r>
        <w:rPr>
          <w:rFonts w:ascii="Consolas" w:hAnsi="Consolas"/>
          <w:color w:val="000000"/>
        </w:rPr>
        <w:br/>
      </w:r>
      <w:r>
        <w:rPr>
          <w:rFonts w:ascii="Consolas" w:hAnsi="Consolas"/>
          <w:color w:val="808080"/>
        </w:rPr>
        <w:t xml:space="preserve">df </w:t>
      </w:r>
      <w:r>
        <w:rPr>
          <w:rFonts w:ascii="Consolas" w:hAnsi="Consolas"/>
          <w:color w:val="000000"/>
        </w:rPr>
        <w:t xml:space="preserve">= pd.DataFrame(predefined_dic, </w:t>
      </w:r>
      <w:r>
        <w:rPr>
          <w:rFonts w:ascii="Consolas" w:hAnsi="Consolas"/>
          <w:color w:val="660099"/>
        </w:rPr>
        <w:t>columns</w:t>
      </w:r>
      <w:r>
        <w:rPr>
          <w:rFonts w:ascii="Consolas" w:hAnsi="Consolas"/>
          <w:color w:val="000000"/>
        </w:rPr>
        <w:t>=[</w:t>
      </w:r>
      <w:r>
        <w:rPr>
          <w:rFonts w:ascii="Consolas" w:hAnsi="Consolas"/>
          <w:b/>
          <w:bCs/>
          <w:color w:val="008080"/>
        </w:rPr>
        <w:t>"w numbers"</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i/>
          <w:iCs/>
          <w:color w:val="808080"/>
        </w:rPr>
        <w:br/>
      </w:r>
      <w:r>
        <w:rPr>
          <w:rFonts w:ascii="Consolas" w:hAnsi="Consolas"/>
          <w:color w:val="000000"/>
        </w:rPr>
        <w:t>np_datamatrix = np.array([</w:t>
      </w:r>
      <w:r>
        <w:rPr>
          <w:rFonts w:ascii="Consolas" w:hAnsi="Consolas"/>
          <w:color w:val="000000"/>
        </w:rPr>
        <w:br/>
        <w:t xml:space="preserve">    [</w:t>
      </w:r>
      <w:r>
        <w:rPr>
          <w:rFonts w:ascii="Consolas" w:hAnsi="Consolas"/>
          <w:b/>
          <w:bCs/>
          <w:color w:val="008080"/>
        </w:rPr>
        <w:t>"alice"</w:t>
      </w:r>
      <w:r>
        <w:rPr>
          <w:rFonts w:ascii="Consolas" w:hAnsi="Consolas"/>
          <w:color w:val="000000"/>
        </w:rPr>
        <w:t xml:space="preserve">, </w:t>
      </w:r>
      <w:r>
        <w:rPr>
          <w:rFonts w:ascii="Consolas" w:hAnsi="Consolas"/>
          <w:color w:val="0000FF"/>
        </w:rPr>
        <w:t>33</w:t>
      </w:r>
      <w:r>
        <w:rPr>
          <w:rFonts w:ascii="Consolas" w:hAnsi="Consolas"/>
          <w:color w:val="000000"/>
        </w:rPr>
        <w:t xml:space="preserve">, </w:t>
      </w:r>
      <w:r>
        <w:rPr>
          <w:rFonts w:ascii="Consolas" w:hAnsi="Consolas"/>
          <w:b/>
          <w:bCs/>
          <w:color w:val="008080"/>
        </w:rPr>
        <w:t>"mercedes"</w:t>
      </w:r>
      <w:r>
        <w:rPr>
          <w:rFonts w:ascii="Consolas" w:hAnsi="Consolas"/>
          <w:color w:val="000000"/>
        </w:rPr>
        <w:t>],</w:t>
      </w:r>
      <w:r>
        <w:rPr>
          <w:rFonts w:ascii="Consolas" w:hAnsi="Consolas"/>
          <w:color w:val="000000"/>
        </w:rPr>
        <w:br/>
        <w:t xml:space="preserve">    [</w:t>
      </w:r>
      <w:r>
        <w:rPr>
          <w:rFonts w:ascii="Consolas" w:hAnsi="Consolas"/>
          <w:b/>
          <w:bCs/>
          <w:color w:val="008080"/>
        </w:rPr>
        <w:t>"bob"</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b/>
          <w:bCs/>
          <w:color w:val="008080"/>
        </w:rPr>
        <w:t>"cadillac"</w:t>
      </w:r>
      <w:r>
        <w:rPr>
          <w:rFonts w:ascii="Consolas" w:hAnsi="Consolas"/>
          <w:color w:val="000000"/>
        </w:rPr>
        <w:t>],</w:t>
      </w:r>
      <w:r>
        <w:rPr>
          <w:rFonts w:ascii="Consolas" w:hAnsi="Consolas"/>
          <w:color w:val="000000"/>
        </w:rPr>
        <w:br/>
        <w:t xml:space="preserve">    [</w:t>
      </w:r>
      <w:r>
        <w:rPr>
          <w:rFonts w:ascii="Consolas" w:hAnsi="Consolas"/>
          <w:b/>
          <w:bCs/>
          <w:color w:val="008080"/>
        </w:rPr>
        <w:t>"chad"</w:t>
      </w:r>
      <w:r>
        <w:rPr>
          <w:rFonts w:ascii="Consolas" w:hAnsi="Consolas"/>
          <w:color w:val="000000"/>
        </w:rPr>
        <w:t xml:space="preserve">, </w:t>
      </w:r>
      <w:r>
        <w:rPr>
          <w:rFonts w:ascii="Consolas" w:hAnsi="Consolas"/>
          <w:color w:val="0000FF"/>
        </w:rPr>
        <w:t>25</w:t>
      </w:r>
      <w:r>
        <w:rPr>
          <w:rFonts w:ascii="Consolas" w:hAnsi="Consolas"/>
          <w:color w:val="000000"/>
        </w:rPr>
        <w:t xml:space="preserve">, </w:t>
      </w:r>
      <w:r>
        <w:rPr>
          <w:rFonts w:ascii="Consolas" w:hAnsi="Consolas"/>
          <w:b/>
          <w:bCs/>
          <w:color w:val="008080"/>
        </w:rPr>
        <w:t>"bmw"</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808080"/>
        </w:rPr>
        <w:t xml:space="preserve">df </w:t>
      </w:r>
      <w:r>
        <w:rPr>
          <w:rFonts w:ascii="Consolas" w:hAnsi="Consolas"/>
          <w:color w:val="000000"/>
        </w:rPr>
        <w:t xml:space="preserve">= pd.DataFrame(np_datamatrix, </w:t>
      </w:r>
      <w:r>
        <w:rPr>
          <w:rFonts w:ascii="Consolas" w:hAnsi="Consolas"/>
          <w:color w:val="660099"/>
        </w:rPr>
        <w:t>columns</w:t>
      </w:r>
      <w:r>
        <w:rPr>
          <w:rFonts w:ascii="Consolas" w:hAnsi="Consolas"/>
          <w:color w:val="000000"/>
        </w:rPr>
        <w:t>=[</w:t>
      </w:r>
      <w:r>
        <w:rPr>
          <w:rFonts w:ascii="Consolas" w:hAnsi="Consolas"/>
          <w:b/>
          <w:bCs/>
          <w:color w:val="008080"/>
        </w:rPr>
        <w:t>"name"</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b/>
          <w:bCs/>
          <w:color w:val="008080"/>
        </w:rPr>
        <w:t>"car"</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p>
    <w:p w14:paraId="19481746" w14:textId="207AF699" w:rsidR="00631A10" w:rsidRDefault="00631A10" w:rsidP="00631A10">
      <w:pPr>
        <w:pStyle w:val="Heading4"/>
      </w:pPr>
      <w:r>
        <w:t>Accessing rows</w:t>
      </w:r>
    </w:p>
    <w:tbl>
      <w:tblPr>
        <w:tblStyle w:val="TableGrid"/>
        <w:tblW w:w="0" w:type="auto"/>
        <w:tblInd w:w="90" w:type="dxa"/>
        <w:tblLook w:val="04A0" w:firstRow="1" w:lastRow="0" w:firstColumn="1" w:lastColumn="0" w:noHBand="0" w:noVBand="1"/>
      </w:tblPr>
      <w:tblGrid>
        <w:gridCol w:w="2101"/>
        <w:gridCol w:w="2101"/>
        <w:gridCol w:w="2101"/>
        <w:gridCol w:w="2101"/>
      </w:tblGrid>
      <w:tr w:rsidR="001D5AF2" w14:paraId="38C9BFBD" w14:textId="3AEDAD10" w:rsidTr="00242FF9">
        <w:tc>
          <w:tcPr>
            <w:tcW w:w="2101" w:type="dxa"/>
            <w:shd w:val="clear" w:color="auto" w:fill="AEAAAA" w:themeFill="background2" w:themeFillShade="BF"/>
            <w:vAlign w:val="center"/>
          </w:tcPr>
          <w:p w14:paraId="7007EB33" w14:textId="7E452D1D" w:rsidR="001D5AF2" w:rsidRDefault="001D5AF2" w:rsidP="001D5AF2">
            <w:pPr>
              <w:spacing w:after="0"/>
              <w:ind w:firstLine="0"/>
              <w:jc w:val="center"/>
            </w:pPr>
          </w:p>
        </w:tc>
        <w:tc>
          <w:tcPr>
            <w:tcW w:w="2101" w:type="dxa"/>
            <w:shd w:val="clear" w:color="auto" w:fill="AEAAAA" w:themeFill="background2" w:themeFillShade="BF"/>
            <w:vAlign w:val="center"/>
          </w:tcPr>
          <w:p w14:paraId="7AD707C6" w14:textId="4B7C28DA" w:rsidR="001D5AF2" w:rsidRDefault="001D5AF2" w:rsidP="001D5AF2">
            <w:pPr>
              <w:spacing w:after="0"/>
              <w:ind w:firstLine="0"/>
              <w:jc w:val="center"/>
            </w:pPr>
            <w:r>
              <w:t>name</w:t>
            </w:r>
          </w:p>
        </w:tc>
        <w:tc>
          <w:tcPr>
            <w:tcW w:w="2101" w:type="dxa"/>
            <w:shd w:val="clear" w:color="auto" w:fill="AEAAAA" w:themeFill="background2" w:themeFillShade="BF"/>
            <w:vAlign w:val="center"/>
          </w:tcPr>
          <w:p w14:paraId="265227B3" w14:textId="2611689A" w:rsidR="001D5AF2" w:rsidRDefault="001D5AF2" w:rsidP="001D5AF2">
            <w:pPr>
              <w:spacing w:after="0"/>
              <w:ind w:firstLine="0"/>
              <w:jc w:val="center"/>
            </w:pPr>
            <w:r>
              <w:t>age</w:t>
            </w:r>
          </w:p>
        </w:tc>
        <w:tc>
          <w:tcPr>
            <w:tcW w:w="2101" w:type="dxa"/>
            <w:shd w:val="clear" w:color="auto" w:fill="AEAAAA" w:themeFill="background2" w:themeFillShade="BF"/>
            <w:vAlign w:val="center"/>
          </w:tcPr>
          <w:p w14:paraId="4B1524B7" w14:textId="1DAE7A18" w:rsidR="001D5AF2" w:rsidRDefault="001D5AF2" w:rsidP="001D5AF2">
            <w:pPr>
              <w:spacing w:after="0"/>
              <w:ind w:firstLine="0"/>
              <w:jc w:val="center"/>
            </w:pPr>
            <w:r>
              <w:t>car</w:t>
            </w:r>
          </w:p>
        </w:tc>
      </w:tr>
      <w:tr w:rsidR="001D5AF2" w14:paraId="1768F820" w14:textId="052E5B86" w:rsidTr="001D5AF2">
        <w:tc>
          <w:tcPr>
            <w:tcW w:w="2101" w:type="dxa"/>
            <w:shd w:val="clear" w:color="auto" w:fill="AEAAAA" w:themeFill="background2" w:themeFillShade="BF"/>
            <w:vAlign w:val="center"/>
          </w:tcPr>
          <w:p w14:paraId="2ECD9AF7" w14:textId="265ED3BF" w:rsidR="001D5AF2" w:rsidRDefault="001D5AF2" w:rsidP="001D5AF2">
            <w:pPr>
              <w:spacing w:after="0"/>
              <w:ind w:firstLine="0"/>
              <w:jc w:val="center"/>
            </w:pPr>
            <w:r>
              <w:t>a (iloc 0)</w:t>
            </w:r>
          </w:p>
        </w:tc>
        <w:tc>
          <w:tcPr>
            <w:tcW w:w="2101" w:type="dxa"/>
            <w:vAlign w:val="center"/>
          </w:tcPr>
          <w:p w14:paraId="20BEBF63" w14:textId="571FE567" w:rsidR="001D5AF2" w:rsidRDefault="001D5AF2" w:rsidP="001D5AF2">
            <w:pPr>
              <w:spacing w:after="0"/>
              <w:ind w:firstLine="0"/>
              <w:jc w:val="center"/>
            </w:pPr>
            <w:r>
              <w:t>alice</w:t>
            </w:r>
          </w:p>
        </w:tc>
        <w:tc>
          <w:tcPr>
            <w:tcW w:w="2101" w:type="dxa"/>
            <w:vAlign w:val="center"/>
          </w:tcPr>
          <w:p w14:paraId="50C101A5" w14:textId="1D0FACAE" w:rsidR="001D5AF2" w:rsidRDefault="001D5AF2" w:rsidP="001D5AF2">
            <w:pPr>
              <w:spacing w:after="0"/>
              <w:ind w:firstLine="0"/>
              <w:jc w:val="center"/>
            </w:pPr>
            <w:r>
              <w:t>33</w:t>
            </w:r>
          </w:p>
        </w:tc>
        <w:tc>
          <w:tcPr>
            <w:tcW w:w="2101" w:type="dxa"/>
            <w:vAlign w:val="center"/>
          </w:tcPr>
          <w:p w14:paraId="5E79CB64" w14:textId="0C0B4390" w:rsidR="001D5AF2" w:rsidRDefault="001D5AF2" w:rsidP="001D5AF2">
            <w:pPr>
              <w:spacing w:after="0"/>
              <w:ind w:firstLine="0"/>
              <w:jc w:val="center"/>
            </w:pPr>
            <w:r>
              <w:t>mercedes</w:t>
            </w:r>
          </w:p>
        </w:tc>
      </w:tr>
      <w:tr w:rsidR="001D5AF2" w14:paraId="3C73CC4B" w14:textId="017C9F83" w:rsidTr="001D5AF2">
        <w:tc>
          <w:tcPr>
            <w:tcW w:w="2101" w:type="dxa"/>
            <w:shd w:val="clear" w:color="auto" w:fill="AEAAAA" w:themeFill="background2" w:themeFillShade="BF"/>
            <w:vAlign w:val="center"/>
          </w:tcPr>
          <w:p w14:paraId="3103ADA8" w14:textId="5BE67DD9" w:rsidR="001D5AF2" w:rsidRDefault="001D5AF2" w:rsidP="001D5AF2">
            <w:pPr>
              <w:spacing w:after="0"/>
              <w:ind w:firstLine="0"/>
              <w:jc w:val="center"/>
            </w:pPr>
            <w:r>
              <w:t>b (iloc 1)</w:t>
            </w:r>
          </w:p>
        </w:tc>
        <w:tc>
          <w:tcPr>
            <w:tcW w:w="2101" w:type="dxa"/>
            <w:vAlign w:val="center"/>
          </w:tcPr>
          <w:p w14:paraId="7529CB30" w14:textId="24935C06" w:rsidR="001D5AF2" w:rsidRDefault="001D5AF2" w:rsidP="001D5AF2">
            <w:pPr>
              <w:spacing w:after="0"/>
              <w:ind w:firstLine="0"/>
              <w:jc w:val="center"/>
            </w:pPr>
            <w:r>
              <w:t>bob</w:t>
            </w:r>
          </w:p>
        </w:tc>
        <w:tc>
          <w:tcPr>
            <w:tcW w:w="2101" w:type="dxa"/>
            <w:vAlign w:val="center"/>
          </w:tcPr>
          <w:p w14:paraId="5F64E360" w14:textId="795294A1" w:rsidR="001D5AF2" w:rsidRDefault="001D5AF2" w:rsidP="001D5AF2">
            <w:pPr>
              <w:spacing w:after="0"/>
              <w:ind w:firstLine="0"/>
              <w:jc w:val="center"/>
            </w:pPr>
            <w:r>
              <w:t>40</w:t>
            </w:r>
          </w:p>
        </w:tc>
        <w:tc>
          <w:tcPr>
            <w:tcW w:w="2101" w:type="dxa"/>
            <w:vAlign w:val="center"/>
          </w:tcPr>
          <w:p w14:paraId="25001273" w14:textId="0C05EE47" w:rsidR="001D5AF2" w:rsidRDefault="001D5AF2" w:rsidP="001D5AF2">
            <w:pPr>
              <w:spacing w:after="0"/>
              <w:ind w:firstLine="0"/>
              <w:jc w:val="center"/>
            </w:pPr>
            <w:r>
              <w:t>cadillac</w:t>
            </w:r>
          </w:p>
        </w:tc>
      </w:tr>
      <w:tr w:rsidR="001D5AF2" w14:paraId="3316FB40" w14:textId="0ED07F8D" w:rsidTr="001D5AF2">
        <w:tc>
          <w:tcPr>
            <w:tcW w:w="2101" w:type="dxa"/>
            <w:shd w:val="clear" w:color="auto" w:fill="AEAAAA" w:themeFill="background2" w:themeFillShade="BF"/>
            <w:vAlign w:val="center"/>
          </w:tcPr>
          <w:p w14:paraId="46282F5F" w14:textId="1270199E" w:rsidR="001D5AF2" w:rsidRDefault="001D5AF2" w:rsidP="001D5AF2">
            <w:pPr>
              <w:spacing w:after="0"/>
              <w:ind w:firstLine="0"/>
              <w:jc w:val="center"/>
            </w:pPr>
            <w:r>
              <w:t>c (iloc 2)</w:t>
            </w:r>
          </w:p>
        </w:tc>
        <w:tc>
          <w:tcPr>
            <w:tcW w:w="2101" w:type="dxa"/>
            <w:vAlign w:val="center"/>
          </w:tcPr>
          <w:p w14:paraId="0EAE186C" w14:textId="1C9DBD1A" w:rsidR="001D5AF2" w:rsidRDefault="001D5AF2" w:rsidP="001D5AF2">
            <w:pPr>
              <w:spacing w:after="0"/>
              <w:ind w:firstLine="0"/>
              <w:jc w:val="center"/>
            </w:pPr>
            <w:r>
              <w:t>chad</w:t>
            </w:r>
          </w:p>
        </w:tc>
        <w:tc>
          <w:tcPr>
            <w:tcW w:w="2101" w:type="dxa"/>
            <w:vAlign w:val="center"/>
          </w:tcPr>
          <w:p w14:paraId="47EB9098" w14:textId="1F067B88" w:rsidR="001D5AF2" w:rsidRDefault="001D5AF2" w:rsidP="001D5AF2">
            <w:pPr>
              <w:spacing w:after="0"/>
              <w:ind w:firstLine="0"/>
              <w:jc w:val="center"/>
            </w:pPr>
            <w:r>
              <w:t>25</w:t>
            </w:r>
          </w:p>
        </w:tc>
        <w:tc>
          <w:tcPr>
            <w:tcW w:w="2101" w:type="dxa"/>
            <w:vAlign w:val="center"/>
          </w:tcPr>
          <w:p w14:paraId="6FBA04EC" w14:textId="004920FF" w:rsidR="001D5AF2" w:rsidRDefault="001D5AF2" w:rsidP="001D5AF2">
            <w:pPr>
              <w:spacing w:after="0"/>
              <w:ind w:firstLine="0"/>
              <w:jc w:val="center"/>
            </w:pPr>
            <w:r>
              <w:t>bmw</w:t>
            </w:r>
          </w:p>
        </w:tc>
      </w:tr>
    </w:tbl>
    <w:p w14:paraId="5146A36E" w14:textId="77777777" w:rsidR="009A1B69" w:rsidRDefault="009A1B69" w:rsidP="00FC349D">
      <w:pPr>
        <w:pStyle w:val="HTMLPreformatted"/>
        <w:shd w:val="clear" w:color="auto" w:fill="FFFFFF"/>
        <w:ind w:left="90"/>
        <w:rPr>
          <w:rFonts w:ascii="Consolas" w:hAnsi="Consolas" w:cs="Times New Roman"/>
          <w:color w:val="70AD47" w:themeColor="accent6"/>
          <w:sz w:val="22"/>
          <w:szCs w:val="22"/>
          <w:lang w:eastAsia="en-US"/>
        </w:rPr>
      </w:pPr>
    </w:p>
    <w:p w14:paraId="1BD78FCA" w14:textId="4EC0B0AC" w:rsidR="00242FF9" w:rsidRDefault="00242FF9" w:rsidP="00FC349D">
      <w:pPr>
        <w:pStyle w:val="HTMLPreformatted"/>
        <w:shd w:val="clear" w:color="auto" w:fill="FFFFFF"/>
        <w:ind w:left="90"/>
        <w:rPr>
          <w:rFonts w:ascii="Consolas" w:hAnsi="Consolas"/>
          <w:color w:val="000000"/>
        </w:rPr>
      </w:pPr>
      <w:r w:rsidRPr="00FC349D">
        <w:rPr>
          <w:rFonts w:ascii="Consolas" w:hAnsi="Consolas" w:cs="Times New Roman"/>
          <w:color w:val="70AD47" w:themeColor="accent6"/>
          <w:sz w:val="22"/>
          <w:szCs w:val="22"/>
          <w:lang w:eastAsia="en-US"/>
        </w:rPr>
        <w:t>#row of chad</w:t>
      </w:r>
      <w:r>
        <w:rPr>
          <w:rFonts w:ascii="Consolas" w:hAnsi="Consolas"/>
          <w:i/>
          <w:iCs/>
          <w:color w:val="808080"/>
        </w:rPr>
        <w:br/>
      </w:r>
      <w:r>
        <w:rPr>
          <w:rFonts w:ascii="Consolas" w:hAnsi="Consolas"/>
          <w:color w:val="000000"/>
        </w:rPr>
        <w:t>df.loc[</w:t>
      </w:r>
      <w:r>
        <w:rPr>
          <w:rFonts w:ascii="Consolas" w:hAnsi="Consolas"/>
          <w:b/>
          <w:bCs/>
          <w:color w:val="008080"/>
        </w:rPr>
        <w:t>"c"</w:t>
      </w:r>
      <w:r>
        <w:rPr>
          <w:rFonts w:ascii="Consolas" w:hAnsi="Consolas"/>
          <w:color w:val="000000"/>
        </w:rPr>
        <w:t>]</w:t>
      </w:r>
      <w:r>
        <w:rPr>
          <w:rFonts w:ascii="Consolas" w:hAnsi="Consolas"/>
          <w:color w:val="000000"/>
        </w:rPr>
        <w:br/>
        <w:t>df.iloc[</w:t>
      </w:r>
      <w:r>
        <w:rPr>
          <w:rFonts w:ascii="Consolas" w:hAnsi="Consolas"/>
          <w:color w:val="0000FF"/>
        </w:rPr>
        <w:t>2</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df[np.array([</w:t>
      </w:r>
      <w:r>
        <w:rPr>
          <w:rFonts w:ascii="Consolas" w:hAnsi="Consolas"/>
          <w:b/>
          <w:bCs/>
          <w:color w:val="000080"/>
        </w:rPr>
        <w:t>True</w:t>
      </w:r>
      <w:r>
        <w:rPr>
          <w:rFonts w:ascii="Consolas" w:hAnsi="Consolas"/>
          <w:color w:val="000000"/>
        </w:rPr>
        <w:t xml:space="preserve">, </w:t>
      </w:r>
      <w:r>
        <w:rPr>
          <w:rFonts w:ascii="Consolas" w:hAnsi="Consolas"/>
          <w:b/>
          <w:bCs/>
          <w:color w:val="000080"/>
        </w:rPr>
        <w:t>False</w:t>
      </w:r>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df[pd.to_numeric(df[</w:t>
      </w:r>
      <w:r>
        <w:rPr>
          <w:rFonts w:ascii="Consolas" w:hAnsi="Consolas"/>
          <w:b/>
          <w:bCs/>
          <w:color w:val="008080"/>
        </w:rPr>
        <w:t>"age"</w:t>
      </w:r>
      <w:r>
        <w:rPr>
          <w:rFonts w:ascii="Consolas" w:hAnsi="Consolas"/>
          <w:color w:val="000000"/>
        </w:rPr>
        <w:t xml:space="preserve">], </w:t>
      </w:r>
      <w:r>
        <w:rPr>
          <w:rFonts w:ascii="Consolas" w:hAnsi="Consolas"/>
          <w:color w:val="660099"/>
        </w:rPr>
        <w:t>errors</w:t>
      </w:r>
      <w:r>
        <w:rPr>
          <w:rFonts w:ascii="Consolas" w:hAnsi="Consolas"/>
          <w:color w:val="000000"/>
        </w:rPr>
        <w:t>=</w:t>
      </w:r>
      <w:r>
        <w:rPr>
          <w:rFonts w:ascii="Consolas" w:hAnsi="Consolas"/>
          <w:b/>
          <w:bCs/>
          <w:color w:val="008080"/>
        </w:rPr>
        <w:t>"raise"</w:t>
      </w:r>
      <w:r>
        <w:rPr>
          <w:rFonts w:ascii="Consolas" w:hAnsi="Consolas"/>
          <w:color w:val="000000"/>
        </w:rPr>
        <w:t xml:space="preserve">) &lt;= </w:t>
      </w:r>
      <w:r>
        <w:rPr>
          <w:rFonts w:ascii="Consolas" w:hAnsi="Consolas"/>
          <w:color w:val="0000FF"/>
        </w:rPr>
        <w:t>35</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#inserting a new row</w:t>
      </w:r>
      <w:r>
        <w:rPr>
          <w:rFonts w:ascii="Consolas" w:hAnsi="Consolas"/>
          <w:i/>
          <w:iCs/>
          <w:color w:val="808080"/>
        </w:rPr>
        <w:br/>
      </w:r>
      <w:r>
        <w:rPr>
          <w:rFonts w:ascii="Consolas" w:hAnsi="Consolas"/>
          <w:color w:val="000000"/>
        </w:rPr>
        <w:t>df.loc[</w:t>
      </w:r>
      <w:r>
        <w:rPr>
          <w:rFonts w:ascii="Consolas" w:hAnsi="Consolas"/>
          <w:b/>
          <w:bCs/>
          <w:color w:val="008080"/>
        </w:rPr>
        <w:t>"d"</w:t>
      </w:r>
      <w:r>
        <w:rPr>
          <w:rFonts w:ascii="Consolas" w:hAnsi="Consolas"/>
          <w:color w:val="000000"/>
        </w:rPr>
        <w:t>] = np.array([</w:t>
      </w:r>
      <w:r>
        <w:rPr>
          <w:rFonts w:ascii="Consolas" w:hAnsi="Consolas"/>
          <w:b/>
          <w:bCs/>
          <w:color w:val="008080"/>
        </w:rPr>
        <w:t>"dave"</w:t>
      </w:r>
      <w:r>
        <w:rPr>
          <w:rFonts w:ascii="Consolas" w:hAnsi="Consolas"/>
          <w:color w:val="000000"/>
        </w:rPr>
        <w:t xml:space="preserve">, </w:t>
      </w:r>
      <w:r>
        <w:rPr>
          <w:rFonts w:ascii="Consolas" w:hAnsi="Consolas"/>
          <w:color w:val="0000FF"/>
        </w:rPr>
        <w:t>17</w:t>
      </w:r>
      <w:r>
        <w:rPr>
          <w:rFonts w:ascii="Consolas" w:hAnsi="Consolas"/>
          <w:color w:val="000000"/>
        </w:rPr>
        <w:t>, np.nan])</w:t>
      </w:r>
    </w:p>
    <w:p w14:paraId="606E897D" w14:textId="3E41A0DE" w:rsidR="00242FF9" w:rsidRPr="009A1B69" w:rsidRDefault="009A1B69" w:rsidP="009A1B69">
      <w:pPr>
        <w:pStyle w:val="HTMLPreformatted"/>
        <w:shd w:val="clear" w:color="auto" w:fill="FFFFFF"/>
        <w:ind w:left="90"/>
        <w:rPr>
          <w:rFonts w:ascii="Consolas" w:hAnsi="Consolas"/>
          <w:color w:val="000000"/>
        </w:rPr>
      </w:pPr>
      <w:r>
        <w:rPr>
          <w:rFonts w:ascii="Consolas" w:hAnsi="Consolas"/>
          <w:color w:val="000000"/>
        </w:rPr>
        <w:t>df.drop(</w:t>
      </w:r>
      <w:r>
        <w:rPr>
          <w:rFonts w:ascii="Consolas" w:hAnsi="Consolas"/>
          <w:color w:val="660099"/>
        </w:rPr>
        <w:t>index</w:t>
      </w:r>
      <w:r>
        <w:rPr>
          <w:rFonts w:ascii="Consolas" w:hAnsi="Consolas"/>
          <w:color w:val="000000"/>
        </w:rPr>
        <w:t>=[</w:t>
      </w:r>
      <w:r>
        <w:rPr>
          <w:rFonts w:ascii="Consolas" w:hAnsi="Consolas"/>
          <w:b/>
          <w:bCs/>
          <w:color w:val="008080"/>
        </w:rPr>
        <w:t>"d"</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FC349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deleting the</w:t>
      </w:r>
      <w:r w:rsidRPr="00FC349D">
        <w:rPr>
          <w:rFonts w:ascii="Consolas" w:hAnsi="Consolas" w:cs="Times New Roman"/>
          <w:color w:val="70AD47" w:themeColor="accent6"/>
          <w:sz w:val="22"/>
          <w:szCs w:val="22"/>
          <w:lang w:eastAsia="en-US"/>
        </w:rPr>
        <w:t xml:space="preserve"> new row</w:t>
      </w:r>
      <w:r>
        <w:rPr>
          <w:rFonts w:ascii="Consolas" w:hAnsi="Consolas"/>
          <w:color w:val="000000"/>
        </w:rPr>
        <w:t xml:space="preserve"> </w:t>
      </w:r>
    </w:p>
    <w:p w14:paraId="3568879D" w14:textId="2F38DC11" w:rsidR="00631A10" w:rsidRDefault="00631A10" w:rsidP="00631A10">
      <w:pPr>
        <w:pStyle w:val="Heading4"/>
      </w:pPr>
      <w:r>
        <w:t>Accessing columns</w:t>
      </w:r>
    </w:p>
    <w:p w14:paraId="2424CD8A" w14:textId="0CA8E324" w:rsidR="009A1B69" w:rsidRPr="009A1B69" w:rsidRDefault="009A1B69" w:rsidP="009A1B69">
      <w:pPr>
        <w:pStyle w:val="HTMLPreformatted"/>
        <w:shd w:val="clear" w:color="auto" w:fill="FFFFFF"/>
        <w:ind w:left="90"/>
        <w:rPr>
          <w:rFonts w:ascii="Consolas" w:hAnsi="Consolas"/>
          <w:color w:val="000000"/>
        </w:rPr>
      </w:pPr>
      <w:r w:rsidRPr="008C5B8B">
        <w:rPr>
          <w:rFonts w:ascii="Consolas" w:hAnsi="Consolas"/>
          <w:color w:val="000000"/>
        </w:rPr>
        <w:t>df = df.astype({</w:t>
      </w:r>
      <w:r w:rsidRPr="008C5B8B">
        <w:rPr>
          <w:rFonts w:ascii="Consolas" w:hAnsi="Consolas"/>
          <w:b/>
          <w:bCs/>
          <w:color w:val="008080"/>
        </w:rPr>
        <w:t xml:space="preserve">"age" </w:t>
      </w:r>
      <w:r w:rsidRPr="008C5B8B">
        <w:rPr>
          <w:rFonts w:ascii="Consolas" w:hAnsi="Consolas"/>
          <w:color w:val="000000"/>
        </w:rPr>
        <w:t xml:space="preserve">: </w:t>
      </w:r>
      <w:r w:rsidRPr="008C5B8B">
        <w:rPr>
          <w:rFonts w:ascii="Consolas" w:hAnsi="Consolas"/>
          <w:b/>
          <w:bCs/>
          <w:color w:val="008080"/>
        </w:rPr>
        <w:t>"int32"</w:t>
      </w:r>
      <w:r w:rsidRPr="008C5B8B">
        <w:rPr>
          <w:rFonts w:ascii="Consolas" w:hAnsi="Consolas"/>
          <w:color w:val="000000"/>
        </w:rPr>
        <w:t>})</w:t>
      </w:r>
      <w:r>
        <w:rPr>
          <w:rFonts w:ascii="Consolas" w:hAnsi="Consolas"/>
          <w:color w:val="000000"/>
        </w:rPr>
        <w:br/>
        <w:t>df[</w:t>
      </w:r>
      <w:r>
        <w:rPr>
          <w:rFonts w:ascii="Consolas" w:hAnsi="Consolas"/>
          <w:b/>
          <w:bCs/>
          <w:color w:val="008080"/>
        </w:rPr>
        <w:t>"over 18"</w:t>
      </w:r>
      <w:r>
        <w:rPr>
          <w:rFonts w:ascii="Consolas" w:hAnsi="Consolas"/>
          <w:color w:val="000000"/>
        </w:rPr>
        <w:t>] = [</w:t>
      </w:r>
      <w:r>
        <w:rPr>
          <w:rFonts w:ascii="Consolas" w:hAnsi="Consolas"/>
          <w:b/>
          <w:bCs/>
          <w:color w:val="000080"/>
        </w:rPr>
        <w:t>False</w:t>
      </w:r>
      <w:r>
        <w:rPr>
          <w:rFonts w:ascii="Consolas" w:hAnsi="Consolas"/>
          <w:color w:val="000000"/>
        </w:rPr>
        <w:t xml:space="preserve">] * </w:t>
      </w:r>
      <w:r>
        <w:rPr>
          <w:rFonts w:ascii="Consolas" w:hAnsi="Consolas"/>
          <w:color w:val="000080"/>
        </w:rPr>
        <w:t>len</w:t>
      </w:r>
      <w:r>
        <w:rPr>
          <w:rFonts w:ascii="Consolas" w:hAnsi="Consolas"/>
          <w:color w:val="000000"/>
        </w:rPr>
        <w:t>(df.index)</w:t>
      </w:r>
      <w:r>
        <w:rPr>
          <w:rFonts w:ascii="Consolas" w:hAnsi="Consolas"/>
          <w:color w:val="000000"/>
        </w:rPr>
        <w:br/>
        <w:t>df[</w:t>
      </w:r>
      <w:r>
        <w:rPr>
          <w:rFonts w:ascii="Consolas" w:hAnsi="Consolas"/>
          <w:b/>
          <w:bCs/>
          <w:color w:val="008080"/>
        </w:rPr>
        <w:t>"over 18"</w:t>
      </w:r>
      <w:r>
        <w:rPr>
          <w:rFonts w:ascii="Consolas" w:hAnsi="Consolas"/>
          <w:color w:val="000000"/>
        </w:rPr>
        <w:t>] =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i/>
          <w:iCs/>
          <w:color w:val="808080"/>
        </w:rPr>
        <w:t>#other will default to np.nan</w:t>
      </w:r>
      <w:r>
        <w:rPr>
          <w:rFonts w:ascii="Consolas" w:hAnsi="Consolas"/>
          <w:i/>
          <w:iCs/>
          <w:color w:val="808080"/>
        </w:rPr>
        <w:br/>
      </w:r>
      <w:r>
        <w:rPr>
          <w:rFonts w:ascii="Consolas" w:hAnsi="Consolas"/>
          <w:color w:val="000000"/>
        </w:rPr>
        <w:t>df[</w:t>
      </w:r>
      <w:r>
        <w:rPr>
          <w:rFonts w:ascii="Consolas" w:hAnsi="Consolas"/>
          <w:b/>
          <w:bCs/>
          <w:color w:val="008080"/>
        </w:rPr>
        <w:t>"over 18"</w:t>
      </w:r>
      <w:r>
        <w:rPr>
          <w:rFonts w:ascii="Consolas" w:hAnsi="Consolas"/>
          <w:color w:val="000000"/>
        </w:rPr>
        <w:t>] = df[</w:t>
      </w:r>
      <w:r>
        <w:rPr>
          <w:rFonts w:ascii="Consolas" w:hAnsi="Consolas"/>
          <w:b/>
          <w:bCs/>
          <w:color w:val="008080"/>
        </w:rPr>
        <w:t>"age"</w:t>
      </w:r>
      <w:r>
        <w:rPr>
          <w:rFonts w:ascii="Consolas" w:hAnsi="Consolas"/>
          <w:color w:val="000000"/>
        </w:rPr>
        <w:t xml:space="preserve">] &gt;= </w:t>
      </w:r>
      <w:r>
        <w:rPr>
          <w:rFonts w:ascii="Consolas" w:hAnsi="Consolas"/>
          <w:color w:val="0000FF"/>
        </w:rPr>
        <w:t>18</w:t>
      </w:r>
      <w:r>
        <w:rPr>
          <w:rFonts w:ascii="Consolas" w:hAnsi="Consolas"/>
          <w:color w:val="0000FF"/>
        </w:rPr>
        <w:br/>
      </w:r>
      <w:r>
        <w:rPr>
          <w:rFonts w:ascii="Consolas" w:hAnsi="Consolas"/>
          <w:color w:val="808080"/>
        </w:rPr>
        <w:t xml:space="preserve">popped_col </w:t>
      </w:r>
      <w:r>
        <w:rPr>
          <w:rFonts w:ascii="Consolas" w:hAnsi="Consolas"/>
          <w:color w:val="000000"/>
        </w:rPr>
        <w:t>= df.pop(</w:t>
      </w:r>
      <w:r>
        <w:rPr>
          <w:rFonts w:ascii="Consolas" w:hAnsi="Consolas"/>
          <w:b/>
          <w:bCs/>
          <w:color w:val="008080"/>
        </w:rPr>
        <w:t>"over 18"</w:t>
      </w:r>
      <w:r>
        <w:rPr>
          <w:rFonts w:ascii="Consolas" w:hAnsi="Consolas"/>
          <w:color w:val="000000"/>
        </w:rPr>
        <w:t>)</w:t>
      </w:r>
      <w:r>
        <w:rPr>
          <w:rFonts w:ascii="Consolas" w:hAnsi="Consolas"/>
          <w:color w:val="000000"/>
        </w:rPr>
        <w:br/>
        <w:t>df.drop(</w:t>
      </w:r>
      <w:r>
        <w:rPr>
          <w:rFonts w:ascii="Consolas" w:hAnsi="Consolas"/>
          <w:color w:val="660099"/>
        </w:rPr>
        <w:t>columns</w:t>
      </w:r>
      <w:r>
        <w:rPr>
          <w:rFonts w:ascii="Consolas" w:hAnsi="Consolas"/>
          <w:color w:val="000000"/>
        </w:rPr>
        <w:t>=[</w:t>
      </w:r>
      <w:r>
        <w:rPr>
          <w:rFonts w:ascii="Consolas" w:hAnsi="Consolas"/>
          <w:b/>
          <w:bCs/>
          <w:color w:val="008080"/>
        </w:rPr>
        <w:t>"over 18"</w:t>
      </w:r>
      <w:r>
        <w:rPr>
          <w:rFonts w:ascii="Consolas" w:hAnsi="Consolas"/>
          <w:color w:val="000000"/>
        </w:rPr>
        <w:t>])</w:t>
      </w:r>
      <w:r>
        <w:rPr>
          <w:rFonts w:ascii="Consolas" w:hAnsi="Consolas"/>
          <w:color w:val="000000"/>
        </w:rPr>
        <w:br/>
        <w:t>df.insert(</w:t>
      </w:r>
      <w:r>
        <w:rPr>
          <w:rFonts w:ascii="Consolas" w:hAnsi="Consolas"/>
          <w:color w:val="0000FF"/>
        </w:rPr>
        <w:t>0</w:t>
      </w:r>
      <w:r>
        <w:rPr>
          <w:rFonts w:ascii="Consolas" w:hAnsi="Consolas"/>
          <w:color w:val="000000"/>
        </w:rPr>
        <w:t xml:space="preserve">, </w:t>
      </w:r>
      <w:r>
        <w:rPr>
          <w:rFonts w:ascii="Consolas" w:hAnsi="Consolas"/>
          <w:b/>
          <w:bCs/>
          <w:color w:val="008080"/>
        </w:rPr>
        <w:t>"ID card num"</w:t>
      </w:r>
      <w:r>
        <w:rPr>
          <w:rFonts w:ascii="Consolas" w:hAnsi="Consolas"/>
          <w:color w:val="000000"/>
        </w:rPr>
        <w:t>,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8080"/>
        </w:rPr>
        <w:t>"0x00"</w:t>
      </w:r>
      <w:r>
        <w:rPr>
          <w:rFonts w:ascii="Consolas" w:hAnsi="Consolas"/>
          <w:color w:val="000000"/>
        </w:rPr>
        <w:t xml:space="preserve">, </w:t>
      </w:r>
      <w:r>
        <w:rPr>
          <w:rFonts w:ascii="Consolas" w:hAnsi="Consolas"/>
          <w:b/>
          <w:bCs/>
          <w:color w:val="008080"/>
        </w:rPr>
        <w:t xml:space="preserve">"b" </w:t>
      </w:r>
      <w:r>
        <w:rPr>
          <w:rFonts w:ascii="Consolas" w:hAnsi="Consolas"/>
          <w:color w:val="000000"/>
        </w:rPr>
        <w:t xml:space="preserve">: </w:t>
      </w:r>
      <w:r>
        <w:rPr>
          <w:rFonts w:ascii="Consolas" w:hAnsi="Consolas"/>
          <w:b/>
          <w:bCs/>
          <w:color w:val="008080"/>
        </w:rPr>
        <w:t>"0xcf"</w:t>
      </w:r>
      <w:r>
        <w:rPr>
          <w:rFonts w:ascii="Consolas" w:hAnsi="Consolas"/>
          <w:color w:val="000000"/>
        </w:rPr>
        <w:t xml:space="preserve">, </w:t>
      </w:r>
      <w:r>
        <w:rPr>
          <w:rFonts w:ascii="Consolas" w:hAnsi="Consolas"/>
          <w:b/>
          <w:bCs/>
          <w:color w:val="008080"/>
        </w:rPr>
        <w:t xml:space="preserve">"c" </w:t>
      </w:r>
      <w:r>
        <w:rPr>
          <w:rFonts w:ascii="Consolas" w:hAnsi="Consolas"/>
          <w:color w:val="000000"/>
        </w:rPr>
        <w:t xml:space="preserve">: </w:t>
      </w:r>
      <w:r>
        <w:rPr>
          <w:rFonts w:ascii="Consolas" w:hAnsi="Consolas"/>
          <w:b/>
          <w:bCs/>
          <w:color w:val="008080"/>
        </w:rPr>
        <w:t>"0xfd"</w:t>
      </w:r>
      <w:r>
        <w:rPr>
          <w:rFonts w:ascii="Consolas" w:hAnsi="Consolas"/>
          <w:color w:val="000000"/>
        </w:rPr>
        <w:t>}))</w:t>
      </w:r>
      <w:r>
        <w:rPr>
          <w:rFonts w:ascii="Consolas" w:hAnsi="Consolas"/>
          <w:color w:val="000000"/>
        </w:rPr>
        <w:br/>
      </w:r>
      <w:r>
        <w:rPr>
          <w:rFonts w:ascii="Consolas" w:hAnsi="Consolas"/>
          <w:color w:val="808080"/>
        </w:rPr>
        <w:t xml:space="preserve">evdf1 </w:t>
      </w:r>
      <w:r>
        <w:rPr>
          <w:rFonts w:ascii="Consolas" w:hAnsi="Consolas"/>
          <w:color w:val="000000"/>
        </w:rPr>
        <w:t>= df.eval(</w:t>
      </w:r>
      <w:r>
        <w:rPr>
          <w:rFonts w:ascii="Consolas" w:hAnsi="Consolas"/>
          <w:b/>
          <w:bCs/>
          <w:color w:val="008080"/>
        </w:rPr>
        <w:t>"age**2 + sin(age)"</w:t>
      </w:r>
      <w:r>
        <w:rPr>
          <w:rFonts w:ascii="Consolas" w:hAnsi="Consolas"/>
          <w:color w:val="000000"/>
        </w:rPr>
        <w:t>)</w:t>
      </w:r>
      <w:r>
        <w:rPr>
          <w:rFonts w:ascii="Consolas" w:hAnsi="Consolas"/>
          <w:color w:val="000000"/>
        </w:rPr>
        <w:br/>
      </w:r>
      <w:r>
        <w:rPr>
          <w:rFonts w:ascii="Consolas" w:hAnsi="Consolas"/>
          <w:color w:val="808080"/>
        </w:rPr>
        <w:t xml:space="preserve">age_limit </w:t>
      </w:r>
      <w:r>
        <w:rPr>
          <w:rFonts w:ascii="Consolas" w:hAnsi="Consolas"/>
          <w:color w:val="000000"/>
        </w:rPr>
        <w:t xml:space="preserve">= </w:t>
      </w:r>
      <w:r>
        <w:rPr>
          <w:rFonts w:ascii="Consolas" w:hAnsi="Consolas"/>
          <w:color w:val="0000FF"/>
        </w:rPr>
        <w:t>21</w:t>
      </w:r>
      <w:r>
        <w:rPr>
          <w:rFonts w:ascii="Consolas" w:hAnsi="Consolas"/>
          <w:color w:val="0000FF"/>
        </w:rPr>
        <w:br/>
      </w:r>
      <w:r>
        <w:rPr>
          <w:rFonts w:ascii="Consolas" w:hAnsi="Consolas"/>
          <w:color w:val="808080"/>
        </w:rPr>
        <w:t xml:space="preserve">evdf2 </w:t>
      </w:r>
      <w:r>
        <w:rPr>
          <w:rFonts w:ascii="Consolas" w:hAnsi="Consolas"/>
          <w:color w:val="000000"/>
        </w:rPr>
        <w:t>= df.eval(</w:t>
      </w:r>
      <w:r>
        <w:rPr>
          <w:rFonts w:ascii="Consolas" w:hAnsi="Consolas"/>
          <w:b/>
          <w:bCs/>
          <w:color w:val="008080"/>
        </w:rPr>
        <w:t>"age &gt; @age_limit"</w:t>
      </w:r>
      <w:r>
        <w:rPr>
          <w:rFonts w:ascii="Consolas" w:hAnsi="Consolas"/>
          <w:color w:val="000000"/>
        </w:rPr>
        <w:t>)</w:t>
      </w:r>
    </w:p>
    <w:p w14:paraId="710187D8" w14:textId="66DACCCE" w:rsidR="00631A10" w:rsidRDefault="00631A10" w:rsidP="00631A10">
      <w:pPr>
        <w:pStyle w:val="Heading4"/>
      </w:pPr>
      <w:r>
        <w:t>Querying</w:t>
      </w:r>
    </w:p>
    <w:p w14:paraId="48785DFE" w14:textId="77777777" w:rsidR="00C73792" w:rsidRDefault="00C73792" w:rsidP="00C73792">
      <w:pPr>
        <w:pStyle w:val="HTMLPreformatted"/>
        <w:shd w:val="clear" w:color="auto" w:fill="FFFFFF"/>
        <w:ind w:left="90"/>
        <w:rPr>
          <w:rFonts w:ascii="Consolas" w:hAnsi="Consolas"/>
          <w:color w:val="000000"/>
        </w:rPr>
      </w:pPr>
      <w:r>
        <w:rPr>
          <w:rFonts w:ascii="Consolas" w:hAnsi="Consolas"/>
          <w:color w:val="000000"/>
        </w:rPr>
        <w:t>queried_df = df.query(</w:t>
      </w:r>
      <w:r>
        <w:rPr>
          <w:rFonts w:ascii="Consolas" w:hAnsi="Consolas"/>
          <w:b/>
          <w:bCs/>
          <w:color w:val="008080"/>
        </w:rPr>
        <w:t>"age &gt; @age_limit and name.str.contains('a')"</w:t>
      </w:r>
      <w:r>
        <w:rPr>
          <w:rFonts w:ascii="Consolas" w:hAnsi="Consolas"/>
          <w:color w:val="000000"/>
        </w:rPr>
        <w:t>)</w:t>
      </w:r>
    </w:p>
    <w:p w14:paraId="5E5D5985" w14:textId="50C2D65D" w:rsidR="00631A10" w:rsidRDefault="00631A10" w:rsidP="00631A10">
      <w:pPr>
        <w:pStyle w:val="Heading4"/>
      </w:pPr>
      <w:r>
        <w:t>Sorting</w:t>
      </w:r>
    </w:p>
    <w:p w14:paraId="0840EDCF" w14:textId="77777777" w:rsidR="00C76313" w:rsidRDefault="00C76313" w:rsidP="00C76313">
      <w:pPr>
        <w:pStyle w:val="HTMLPreformatted"/>
        <w:shd w:val="clear" w:color="auto" w:fill="FFFFFF"/>
        <w:ind w:left="90"/>
        <w:rPr>
          <w:rFonts w:ascii="Consolas" w:hAnsi="Consolas"/>
          <w:color w:val="000000"/>
        </w:rPr>
      </w:pPr>
      <w:r>
        <w:rPr>
          <w:rFonts w:ascii="Consolas" w:hAnsi="Consolas"/>
          <w:color w:val="000000"/>
        </w:rPr>
        <w:t>df.sort_values(</w:t>
      </w:r>
      <w:r>
        <w:rPr>
          <w:rFonts w:ascii="Consolas" w:hAnsi="Consolas"/>
          <w:b/>
          <w:bCs/>
          <w:color w:val="008080"/>
        </w:rPr>
        <w:t>"car"</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df.sort_values([</w:t>
      </w:r>
      <w:r>
        <w:rPr>
          <w:rFonts w:ascii="Consolas" w:hAnsi="Consolas"/>
          <w:b/>
          <w:bCs/>
          <w:color w:val="008080"/>
        </w:rPr>
        <w:t>"car"</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df.sort_index(</w:t>
      </w:r>
      <w:r>
        <w:rPr>
          <w:rFonts w:ascii="Consolas" w:hAnsi="Consolas"/>
          <w:color w:val="660099"/>
        </w:rPr>
        <w:t>ascending</w:t>
      </w:r>
      <w:r>
        <w:rPr>
          <w:rFonts w:ascii="Consolas" w:hAnsi="Consolas"/>
          <w:color w:val="000000"/>
        </w:rPr>
        <w:t>=</w:t>
      </w:r>
      <w:r>
        <w:rPr>
          <w:rFonts w:ascii="Consolas" w:hAnsi="Consolas"/>
          <w:b/>
          <w:bCs/>
          <w:color w:val="000080"/>
        </w:rPr>
        <w:t>False</w:t>
      </w:r>
      <w:r>
        <w:rPr>
          <w:rFonts w:ascii="Consolas" w:hAnsi="Consolas"/>
          <w:color w:val="000000"/>
        </w:rPr>
        <w:t>)</w:t>
      </w:r>
    </w:p>
    <w:p w14:paraId="68855E1B" w14:textId="07760CB3" w:rsidR="00631A10" w:rsidRDefault="00631A10" w:rsidP="00631A10">
      <w:pPr>
        <w:pStyle w:val="Heading4"/>
      </w:pPr>
      <w:r>
        <w:lastRenderedPageBreak/>
        <w:t>Handle missing data</w:t>
      </w:r>
    </w:p>
    <w:p w14:paraId="6B6AB5BD" w14:textId="77777777" w:rsidR="00142839" w:rsidRPr="00142839" w:rsidRDefault="00142839"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df.fillna(</w:t>
      </w:r>
      <w:r>
        <w:rPr>
          <w:rFonts w:ascii="Consolas" w:hAnsi="Consolas"/>
          <w:b/>
          <w:bCs/>
          <w:color w:val="008080"/>
        </w:rPr>
        <w:t>"no data"</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df.dropna(</w:t>
      </w:r>
      <w:r>
        <w:rPr>
          <w:rFonts w:ascii="Consolas" w:hAnsi="Consolas"/>
          <w:color w:val="660099"/>
        </w:rPr>
        <w:t>axis</w:t>
      </w:r>
      <w:r>
        <w:rPr>
          <w:rFonts w:ascii="Consolas" w:hAnsi="Consolas"/>
          <w:color w:val="000000"/>
        </w:rPr>
        <w:t>=</w:t>
      </w:r>
      <w:r>
        <w:rPr>
          <w:rFonts w:ascii="Consolas" w:hAnsi="Consolas"/>
          <w:color w:val="0000FF"/>
        </w:rPr>
        <w:t>0</w:t>
      </w:r>
      <w:r>
        <w:rPr>
          <w:rFonts w:ascii="Consolas" w:hAnsi="Consolas"/>
          <w:color w:val="000000"/>
        </w:rPr>
        <w:t xml:space="preserve">, </w:t>
      </w:r>
      <w:r>
        <w:rPr>
          <w:rFonts w:ascii="Consolas" w:hAnsi="Consolas"/>
          <w:color w:val="660099"/>
        </w:rPr>
        <w:t>how</w:t>
      </w:r>
      <w:r>
        <w:rPr>
          <w:rFonts w:ascii="Consolas" w:hAnsi="Consolas"/>
          <w:color w:val="000000"/>
        </w:rPr>
        <w:t>=</w:t>
      </w:r>
      <w:r>
        <w:rPr>
          <w:rFonts w:ascii="Consolas" w:hAnsi="Consolas"/>
          <w:b/>
          <w:bCs/>
          <w:color w:val="008080"/>
        </w:rPr>
        <w:t>"any"</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142839">
        <w:rPr>
          <w:rFonts w:ascii="Consolas" w:hAnsi="Consolas" w:cs="Times New Roman"/>
          <w:color w:val="70AD47" w:themeColor="accent6"/>
          <w:sz w:val="22"/>
          <w:szCs w:val="22"/>
          <w:lang w:eastAsia="en-US"/>
        </w:rPr>
        <w:t>#drop row if any of its value is np.nan</w:t>
      </w:r>
    </w:p>
    <w:p w14:paraId="1418AFF8" w14:textId="2A859711" w:rsidR="00631A10" w:rsidRDefault="00631A10" w:rsidP="003012DF">
      <w:pPr>
        <w:pStyle w:val="Heading4"/>
      </w:pPr>
      <w:r>
        <w:t>Pandas Utilities for reading structured data</w:t>
      </w:r>
      <w:r w:rsidR="001C3197">
        <w:t xml:space="preserve"> and misc</w:t>
      </w:r>
    </w:p>
    <w:p w14:paraId="72D61E2C" w14:textId="104DCD8B" w:rsidR="001C3197" w:rsidRDefault="001C3197" w:rsidP="001C3197">
      <w:pPr>
        <w:spacing w:after="0"/>
        <w:ind w:left="90" w:firstLine="0"/>
      </w:pPr>
      <w:r>
        <w:t>axis 0: rows</w:t>
      </w:r>
    </w:p>
    <w:p w14:paraId="13D30086" w14:textId="66611063" w:rsidR="001C3197" w:rsidRDefault="001C3197" w:rsidP="001C3197">
      <w:pPr>
        <w:spacing w:after="0"/>
        <w:ind w:left="90" w:firstLine="0"/>
      </w:pPr>
      <w:r>
        <w:t>axis 1: columns</w:t>
      </w:r>
    </w:p>
    <w:p w14:paraId="34BE8281" w14:textId="5E69F019" w:rsidR="001C3197" w:rsidRDefault="001C3197" w:rsidP="001C3197">
      <w:pPr>
        <w:spacing w:after="0"/>
        <w:ind w:left="90" w:firstLine="0"/>
      </w:pPr>
    </w:p>
    <w:p w14:paraId="2FA60C35" w14:textId="57C8D5A9" w:rsidR="001C3197" w:rsidRDefault="001C3197" w:rsidP="001C3197">
      <w:pPr>
        <w:pStyle w:val="HTMLPreformatted"/>
        <w:shd w:val="clear" w:color="auto" w:fill="FFFFFF"/>
        <w:ind w:left="90"/>
        <w:rPr>
          <w:rFonts w:ascii="Consolas" w:hAnsi="Consolas"/>
          <w:color w:val="000000"/>
        </w:rPr>
      </w:pPr>
      <w:r>
        <w:rPr>
          <w:rFonts w:ascii="Consolas" w:hAnsi="Consolas"/>
          <w:color w:val="000000"/>
        </w:rPr>
        <w:t>housing = pd.read_csv(</w:t>
      </w:r>
      <w:r>
        <w:rPr>
          <w:rFonts w:ascii="Consolas" w:hAnsi="Consolas"/>
          <w:b/>
          <w:bCs/>
          <w:color w:val="008080"/>
        </w:rPr>
        <w:t>"housing.dat"</w:t>
      </w:r>
      <w:r>
        <w:rPr>
          <w:rFonts w:ascii="Consolas" w:hAnsi="Consolas"/>
          <w:color w:val="000000"/>
        </w:rPr>
        <w:t xml:space="preserve">, </w:t>
      </w:r>
      <w:r>
        <w:rPr>
          <w:rFonts w:ascii="Consolas" w:hAnsi="Consolas"/>
          <w:color w:val="660099"/>
        </w:rPr>
        <w:t>sep</w:t>
      </w:r>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t>housing[</w:t>
      </w:r>
      <w:r>
        <w:rPr>
          <w:rFonts w:ascii="Consolas" w:hAnsi="Consolas"/>
          <w:b/>
          <w:bCs/>
          <w:color w:val="008080"/>
        </w:rPr>
        <w:t>"age_category"</w:t>
      </w:r>
      <w:r>
        <w:rPr>
          <w:rFonts w:ascii="Consolas" w:hAnsi="Consolas"/>
          <w:color w:val="000000"/>
        </w:rPr>
        <w:t>] = pd.cut(</w:t>
      </w:r>
      <w:r>
        <w:rPr>
          <w:rFonts w:ascii="Consolas" w:hAnsi="Consolas"/>
          <w:color w:val="000000"/>
        </w:rPr>
        <w:br/>
        <w:t xml:space="preserve">    housing[</w:t>
      </w:r>
      <w:r>
        <w:rPr>
          <w:rFonts w:ascii="Consolas" w:hAnsi="Consolas"/>
          <w:b/>
          <w:bCs/>
          <w:color w:val="008080"/>
        </w:rPr>
        <w:t>"house age"</w:t>
      </w:r>
      <w:r>
        <w:rPr>
          <w:rFonts w:ascii="Consolas" w:hAnsi="Consolas"/>
          <w:color w:val="000000"/>
        </w:rPr>
        <w:t>],</w:t>
      </w:r>
      <w:r>
        <w:rPr>
          <w:rFonts w:ascii="Consolas" w:hAnsi="Consolas"/>
          <w:color w:val="000000"/>
        </w:rPr>
        <w:br/>
        <w:t xml:space="preserve">    </w:t>
      </w:r>
      <w:r>
        <w:rPr>
          <w:rFonts w:ascii="Consolas" w:hAnsi="Consolas"/>
          <w:color w:val="660099"/>
        </w:rPr>
        <w:t xml:space="preserve">bins </w:t>
      </w:r>
      <w:r>
        <w:rPr>
          <w:rFonts w:ascii="Consolas" w:hAnsi="Consolas"/>
          <w:color w:val="000000"/>
        </w:rPr>
        <w:t>= (</w:t>
      </w:r>
      <w:r>
        <w:rPr>
          <w:rFonts w:ascii="Consolas" w:hAnsi="Consolas"/>
          <w:color w:val="0000FF"/>
        </w:rPr>
        <w:t>5</w:t>
      </w:r>
      <w:r>
        <w:rPr>
          <w:rFonts w:ascii="Consolas" w:hAnsi="Consolas"/>
          <w:color w:val="000000"/>
        </w:rPr>
        <w:t xml:space="preserve">, </w:t>
      </w:r>
      <w:r>
        <w:rPr>
          <w:rFonts w:ascii="Consolas" w:hAnsi="Consolas"/>
          <w:color w:val="0000FF"/>
        </w:rPr>
        <w:t>20</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color w:val="0000FF"/>
        </w:rPr>
        <w:t>80</w:t>
      </w:r>
      <w:r>
        <w:rPr>
          <w:rFonts w:ascii="Consolas" w:hAnsi="Consolas"/>
          <w:color w:val="000000"/>
        </w:rPr>
        <w:t>, np.inf),</w:t>
      </w:r>
      <w:r>
        <w:rPr>
          <w:rFonts w:ascii="Consolas" w:hAnsi="Consolas"/>
          <w:color w:val="000000"/>
        </w:rPr>
        <w:br/>
        <w:t xml:space="preserve">    </w:t>
      </w:r>
      <w:r>
        <w:rPr>
          <w:rFonts w:ascii="Consolas" w:hAnsi="Consolas"/>
          <w:color w:val="660099"/>
        </w:rPr>
        <w:t xml:space="preserve">labels </w:t>
      </w:r>
      <w:r>
        <w:rPr>
          <w:rFonts w:ascii="Consolas" w:hAnsi="Consolas"/>
          <w:color w:val="000000"/>
        </w:rPr>
        <w:t>= (</w:t>
      </w:r>
      <w:r>
        <w:rPr>
          <w:rFonts w:ascii="Consolas" w:hAnsi="Consolas"/>
          <w:b/>
          <w:bCs/>
          <w:color w:val="008080"/>
        </w:rPr>
        <w:t>"new"</w:t>
      </w:r>
      <w:r>
        <w:rPr>
          <w:rFonts w:ascii="Consolas" w:hAnsi="Consolas"/>
          <w:color w:val="000000"/>
        </w:rPr>
        <w:t xml:space="preserve">, </w:t>
      </w:r>
      <w:r>
        <w:rPr>
          <w:rFonts w:ascii="Consolas" w:hAnsi="Consolas"/>
          <w:b/>
          <w:bCs/>
          <w:color w:val="008080"/>
        </w:rPr>
        <w:t>"renovated"</w:t>
      </w:r>
      <w:r>
        <w:rPr>
          <w:rFonts w:ascii="Consolas" w:hAnsi="Consolas"/>
          <w:color w:val="000000"/>
        </w:rPr>
        <w:t xml:space="preserve">, </w:t>
      </w:r>
      <w:r>
        <w:rPr>
          <w:rFonts w:ascii="Consolas" w:hAnsi="Consolas"/>
          <w:b/>
          <w:bCs/>
          <w:color w:val="008080"/>
        </w:rPr>
        <w:t>"mid"</w:t>
      </w:r>
      <w:r>
        <w:rPr>
          <w:rFonts w:ascii="Consolas" w:hAnsi="Consolas"/>
          <w:color w:val="000000"/>
        </w:rPr>
        <w:t xml:space="preserve">, </w:t>
      </w:r>
      <w:r>
        <w:rPr>
          <w:rFonts w:ascii="Consolas" w:hAnsi="Consolas"/>
          <w:b/>
          <w:bCs/>
          <w:color w:val="008080"/>
        </w:rPr>
        <w:t>"old"</w:t>
      </w:r>
      <w:r>
        <w:rPr>
          <w:rFonts w:ascii="Consolas" w:hAnsi="Consolas"/>
          <w:color w:val="000000"/>
        </w:rPr>
        <w:t xml:space="preserve">, </w:t>
      </w:r>
      <w:r>
        <w:rPr>
          <w:rFonts w:ascii="Consolas" w:hAnsi="Consolas"/>
          <w:b/>
          <w:bCs/>
          <w:color w:val="008080"/>
        </w:rPr>
        <w:t>"for demolition"</w:t>
      </w:r>
      <w:r>
        <w:rPr>
          <w:rFonts w:ascii="Consolas" w:hAnsi="Consolas"/>
          <w:color w:val="000000"/>
        </w:rPr>
        <w:t>)</w:t>
      </w:r>
      <w:r>
        <w:rPr>
          <w:rFonts w:ascii="Consolas" w:hAnsi="Consolas"/>
          <w:color w:val="000000"/>
        </w:rPr>
        <w:br/>
        <w:t>)</w:t>
      </w:r>
    </w:p>
    <w:p w14:paraId="4EB99859" w14:textId="1EEC1763" w:rsidR="0048069D" w:rsidRDefault="0048069D" w:rsidP="001C3197">
      <w:pPr>
        <w:pStyle w:val="HTMLPreformatted"/>
        <w:shd w:val="clear" w:color="auto" w:fill="FFFFFF"/>
        <w:ind w:left="90"/>
        <w:rPr>
          <w:rFonts w:ascii="Consolas" w:hAnsi="Consolas"/>
          <w:color w:val="000000"/>
        </w:rPr>
      </w:pPr>
    </w:p>
    <w:p w14:paraId="6249E6FD" w14:textId="7D54C883" w:rsidR="0048069D" w:rsidRPr="0048069D" w:rsidRDefault="0048069D" w:rsidP="001C3197">
      <w:pPr>
        <w:pStyle w:val="HTMLPreformatted"/>
        <w:shd w:val="clear" w:color="auto" w:fill="FFFFFF"/>
        <w:ind w:left="90"/>
        <w:rPr>
          <w:rFonts w:ascii="Consolas" w:hAnsi="Consolas" w:cs="Times New Roman"/>
          <w:color w:val="70AD47" w:themeColor="accent6"/>
          <w:sz w:val="22"/>
          <w:szCs w:val="22"/>
          <w:lang w:eastAsia="en-US"/>
        </w:rPr>
      </w:pPr>
      <w:r w:rsidRPr="0048069D">
        <w:rPr>
          <w:rFonts w:ascii="Consolas" w:hAnsi="Consolas" w:cs="Times New Roman"/>
          <w:color w:val="70AD47" w:themeColor="accent6"/>
          <w:sz w:val="22"/>
          <w:szCs w:val="22"/>
          <w:lang w:eastAsia="en-US"/>
        </w:rPr>
        <w:t>#for printing a subset of the dataframe</w:t>
      </w:r>
    </w:p>
    <w:p w14:paraId="26422302" w14:textId="28EE1ECA"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df.head(num)</w:t>
      </w:r>
    </w:p>
    <w:p w14:paraId="521FE753" w14:textId="03480AD1"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df.tail(num)</w:t>
      </w:r>
    </w:p>
    <w:p w14:paraId="11AC5B0B" w14:textId="64DEFD52" w:rsidR="001C3197" w:rsidRPr="001C3197" w:rsidRDefault="001C3197" w:rsidP="001C3197">
      <w:pPr>
        <w:spacing w:after="0"/>
        <w:ind w:left="90" w:firstLine="0"/>
      </w:pPr>
    </w:p>
    <w:p w14:paraId="3377BBD7" w14:textId="3ACB6A99" w:rsidR="00F06B1A" w:rsidRDefault="00F06B1A" w:rsidP="009E5E97">
      <w:pPr>
        <w:pStyle w:val="Heading2"/>
      </w:pPr>
      <w:bookmarkStart w:id="21" w:name="_Toc71586102"/>
      <w:r>
        <w:t>Matplotlib</w:t>
      </w:r>
      <w:bookmarkEnd w:id="21"/>
    </w:p>
    <w:p w14:paraId="493F8160" w14:textId="632578D2" w:rsidR="00BD1DAE" w:rsidRDefault="00BD1DAE" w:rsidP="00BD1DAE">
      <w:pPr>
        <w:spacing w:after="0"/>
        <w:ind w:left="-720" w:firstLine="630"/>
      </w:pPr>
      <w:r>
        <w:t xml:space="preserve">Scientific python library for showing graphs. </w:t>
      </w:r>
    </w:p>
    <w:p w14:paraId="77F1B423" w14:textId="6C9D3A3E" w:rsidR="00BD1DAE" w:rsidRPr="00BD1DAE" w:rsidRDefault="00BD1DAE" w:rsidP="00BD1DAE">
      <w:pPr>
        <w:spacing w:after="0"/>
        <w:ind w:left="-720" w:firstLine="63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5EC0B487" w14:textId="58A7C2CD" w:rsidR="00F06B1A" w:rsidRDefault="00BD1DAE" w:rsidP="00D9508B">
      <w:pPr>
        <w:pStyle w:val="Heading3"/>
      </w:pPr>
      <w:bookmarkStart w:id="22" w:name="_Toc71586103"/>
      <w:r>
        <w:t>Lines and 2D functions</w:t>
      </w:r>
      <w:bookmarkEnd w:id="22"/>
    </w:p>
    <w:p w14:paraId="0ADAFCF1" w14:textId="10523956" w:rsidR="00982D3C" w:rsidRDefault="00E60419" w:rsidP="00E60419">
      <w:pPr>
        <w:pStyle w:val="HTMLPreformatted"/>
        <w:shd w:val="clear" w:color="auto" w:fill="FFFFFF"/>
        <w:rPr>
          <w:rFonts w:ascii="Consolas" w:hAnsi="Consolas"/>
          <w:color w:val="000000"/>
        </w:rPr>
      </w:pPr>
      <w:r>
        <w:rPr>
          <w:rFonts w:ascii="Consolas" w:hAnsi="Consolas"/>
          <w:color w:val="000000"/>
        </w:rPr>
        <w:t>plt.figure(</w:t>
      </w:r>
      <w:r>
        <w:rPr>
          <w:rFonts w:ascii="Consolas" w:hAnsi="Consolas"/>
          <w:b/>
          <w:bCs/>
          <w:color w:val="008080"/>
        </w:rPr>
        <w:t>"figure_title"</w:t>
      </w:r>
      <w:r>
        <w:rPr>
          <w:rFonts w:ascii="Consolas" w:hAnsi="Consolas"/>
          <w:color w:val="000000"/>
        </w:rPr>
        <w:t xml:space="preserve">, </w:t>
      </w:r>
      <w:r>
        <w:rPr>
          <w:rFonts w:ascii="Consolas" w:hAnsi="Consolas"/>
          <w:color w:val="660099"/>
        </w:rPr>
        <w:t>figsize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0000FF"/>
        </w:rPr>
        <w:t>12</w:t>
      </w:r>
      <w:r>
        <w:rPr>
          <w:rFonts w:ascii="Consolas" w:hAnsi="Consolas"/>
          <w:color w:val="000000"/>
        </w:rPr>
        <w:t>))</w:t>
      </w:r>
    </w:p>
    <w:p w14:paraId="6F20309F" w14:textId="77777777" w:rsidR="001A095A" w:rsidRDefault="001A095A" w:rsidP="001A095A">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p>
    <w:p w14:paraId="36E904E5" w14:textId="77777777" w:rsidR="00E60419" w:rsidRPr="00E60419" w:rsidRDefault="00E60419" w:rsidP="00E60419"/>
    <w:p w14:paraId="3BBEBA2A" w14:textId="6D221DAD" w:rsidR="00BD1DAE" w:rsidRDefault="00982D3C" w:rsidP="00BD1DAE">
      <w:r>
        <w:rPr>
          <w:noProof/>
          <w:lang w:eastAsia="hu-HU"/>
        </w:rPr>
        <mc:AlternateContent>
          <mc:Choice Requires="wpg">
            <w:drawing>
              <wp:anchor distT="0" distB="0" distL="114300" distR="114300" simplePos="0" relativeHeight="251652096" behindDoc="0" locked="0" layoutInCell="1" allowOverlap="1" wp14:anchorId="50D95DFF" wp14:editId="608588BB">
                <wp:simplePos x="0" y="0"/>
                <wp:positionH relativeFrom="column">
                  <wp:posOffset>-3175</wp:posOffset>
                </wp:positionH>
                <wp:positionV relativeFrom="paragraph">
                  <wp:posOffset>4445</wp:posOffset>
                </wp:positionV>
                <wp:extent cx="2258695" cy="2057400"/>
                <wp:effectExtent l="0" t="0" r="8255" b="0"/>
                <wp:wrapThrough wrapText="bothSides">
                  <wp:wrapPolygon edited="0">
                    <wp:start x="0" y="0"/>
                    <wp:lineTo x="0" y="17800"/>
                    <wp:lineTo x="2733" y="19200"/>
                    <wp:lineTo x="2733" y="21400"/>
                    <wp:lineTo x="20039" y="21400"/>
                    <wp:lineTo x="20039" y="19200"/>
                    <wp:lineTo x="21497" y="17800"/>
                    <wp:lineTo x="21497" y="0"/>
                    <wp:lineTo x="0" y="0"/>
                  </wp:wrapPolygon>
                </wp:wrapThrough>
                <wp:docPr id="24" name="Group 24"/>
                <wp:cNvGraphicFramePr/>
                <a:graphic xmlns:a="http://schemas.openxmlformats.org/drawingml/2006/main">
                  <a:graphicData uri="http://schemas.microsoft.com/office/word/2010/wordprocessingGroup">
                    <wpg:wgp>
                      <wpg:cNvGrpSpPr/>
                      <wpg:grpSpPr>
                        <a:xfrm>
                          <a:off x="0" y="0"/>
                          <a:ext cx="2258695" cy="2057400"/>
                          <a:chOff x="0" y="0"/>
                          <a:chExt cx="2258695" cy="2057400"/>
                        </a:xfrm>
                      </wpg:grpSpPr>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695" cy="1695450"/>
                          </a:xfrm>
                          <a:prstGeom prst="rect">
                            <a:avLst/>
                          </a:prstGeom>
                        </pic:spPr>
                      </pic:pic>
                      <wps:wsp>
                        <wps:cNvPr id="2" name="Text Box 2"/>
                        <wps:cNvSpPr txBox="1"/>
                        <wps:spPr>
                          <a:xfrm>
                            <a:off x="323850" y="1762125"/>
                            <a:ext cx="1752600" cy="295275"/>
                          </a:xfrm>
                          <a:prstGeom prst="rect">
                            <a:avLst/>
                          </a:prstGeom>
                          <a:solidFill>
                            <a:prstClr val="white"/>
                          </a:solidFill>
                          <a:ln>
                            <a:noFill/>
                          </a:ln>
                        </wps:spPr>
                        <wps:txbx>
                          <w:txbxContent>
                            <w:p w14:paraId="3BEF728C" w14:textId="77777777" w:rsidR="00447AE6" w:rsidRPr="00BD1DAE" w:rsidRDefault="00447AE6"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447AE6" w:rsidRPr="00BD1DAE" w:rsidRDefault="00447AE6" w:rsidP="00BD1DAE">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D95DFF" id="Group 24" o:spid="_x0000_s1026" style="position:absolute;left:0;text-align:left;margin-left:-.25pt;margin-top:.35pt;width:177.85pt;height:162pt;z-index:251652096" coordsize="22586,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258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">
                  <v:imagedata r:id="rId10" o:title=""/>
                  <v:path arrowok="t"/>
                </v:shape>
                <v:shapetype id="_x0000_t202" coordsize="21600,21600" o:spt="202" path="m,l,21600r21600,l21600,xe">
                  <v:stroke joinstyle="miter"/>
                  <v:path gradientshapeok="t" o:connecttype="rect"/>
                </v:shapetype>
                <v:shape id="_x0000_s1028" type="#_x0000_t202" style="position:absolute;left:3238;top:17621;width:1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3BEF728C" w14:textId="77777777" w:rsidR="00447AE6" w:rsidRPr="00BD1DAE" w:rsidRDefault="00447AE6"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447AE6" w:rsidRPr="00BD1DAE" w:rsidRDefault="00447AE6" w:rsidP="00BD1DAE">
                        <w:pPr>
                          <w:pStyle w:val="Caption"/>
                          <w:rPr>
                            <w:noProof/>
                            <w:sz w:val="24"/>
                            <w:szCs w:val="24"/>
                            <w:lang w:val="en-US"/>
                          </w:rPr>
                        </w:pPr>
                      </w:p>
                    </w:txbxContent>
                  </v:textbox>
                </v:shape>
                <w10:wrap type="through"/>
              </v:group>
            </w:pict>
          </mc:Fallback>
        </mc:AlternateContent>
      </w:r>
      <w:r>
        <w:rPr>
          <w:noProof/>
          <w:lang w:eastAsia="hu-HU"/>
        </w:rPr>
        <mc:AlternateContent>
          <mc:Choice Requires="wpg">
            <w:drawing>
              <wp:anchor distT="0" distB="0" distL="114300" distR="114300" simplePos="0" relativeHeight="251656192" behindDoc="0" locked="0" layoutInCell="1" allowOverlap="1" wp14:anchorId="4D0F37B4" wp14:editId="7DDB44EC">
                <wp:simplePos x="0" y="0"/>
                <wp:positionH relativeFrom="column">
                  <wp:posOffset>2749550</wp:posOffset>
                </wp:positionH>
                <wp:positionV relativeFrom="paragraph">
                  <wp:posOffset>4445</wp:posOffset>
                </wp:positionV>
                <wp:extent cx="3305175" cy="2266950"/>
                <wp:effectExtent l="0" t="0" r="9525" b="0"/>
                <wp:wrapThrough wrapText="bothSides">
                  <wp:wrapPolygon edited="0">
                    <wp:start x="1618" y="0"/>
                    <wp:lineTo x="1618" y="14521"/>
                    <wp:lineTo x="0" y="15247"/>
                    <wp:lineTo x="0" y="21418"/>
                    <wp:lineTo x="21538" y="21418"/>
                    <wp:lineTo x="21538" y="15247"/>
                    <wp:lineTo x="15811" y="14521"/>
                    <wp:lineTo x="15811" y="0"/>
                    <wp:lineTo x="1618" y="0"/>
                  </wp:wrapPolygon>
                </wp:wrapThrough>
                <wp:docPr id="14" name="Group 14"/>
                <wp:cNvGraphicFramePr/>
                <a:graphic xmlns:a="http://schemas.openxmlformats.org/drawingml/2006/main">
                  <a:graphicData uri="http://schemas.microsoft.com/office/word/2010/wordprocessingGroup">
                    <wpg:wgp>
                      <wpg:cNvGrpSpPr/>
                      <wpg:grpSpPr>
                        <a:xfrm>
                          <a:off x="0" y="0"/>
                          <a:ext cx="3305175" cy="2266950"/>
                          <a:chOff x="0" y="0"/>
                          <a:chExt cx="3305175" cy="2266950"/>
                        </a:xfrm>
                      </wpg:grpSpPr>
                      <pic:pic xmlns:pic="http://schemas.openxmlformats.org/drawingml/2006/picture">
                        <pic:nvPicPr>
                          <pic:cNvPr id="3"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76225" y="0"/>
                            <a:ext cx="2124075" cy="1571625"/>
                          </a:xfrm>
                          <a:prstGeom prst="rect">
                            <a:avLst/>
                          </a:prstGeom>
                        </pic:spPr>
                      </pic:pic>
                      <wps:wsp>
                        <wps:cNvPr id="4" name="Text Box 4"/>
                        <wps:cNvSpPr txBox="1"/>
                        <wps:spPr>
                          <a:xfrm>
                            <a:off x="0" y="1609725"/>
                            <a:ext cx="3305175" cy="657225"/>
                          </a:xfrm>
                          <a:prstGeom prst="rect">
                            <a:avLst/>
                          </a:prstGeom>
                          <a:solidFill>
                            <a:prstClr val="white"/>
                          </a:solidFill>
                          <a:ln>
                            <a:noFill/>
                          </a:ln>
                        </wps:spPr>
                        <wps:txbx>
                          <w:txbxContent>
                            <w:p w14:paraId="602AD129" w14:textId="77777777" w:rsidR="00447AE6" w:rsidRDefault="00447AE6"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447AE6" w:rsidRPr="000D732F" w:rsidRDefault="00447AE6" w:rsidP="00BD1DA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D0F37B4" id="Group 14" o:spid="_x0000_s1029" style="position:absolute;left:0;text-align:left;margin-left:216.5pt;margin-top:.35pt;width:260.25pt;height:178.5pt;z-index:251656192" coordsize="33051,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">
                <v:shape id="Picture 3" o:spid="_x0000_s1030" type="#_x0000_t75" style="position:absolute;left:2762;width:21241;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">
                  <v:imagedata r:id="rId12" o:title=""/>
                  <v:path arrowok="t"/>
                </v:shape>
                <v:shape id="Text Box 4" o:spid="_x0000_s1031" type="#_x0000_t202" style="position:absolute;top:16097;width:33051;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02AD129" w14:textId="77777777" w:rsidR="00447AE6" w:rsidRDefault="00447AE6"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447AE6" w:rsidRPr="000D732F" w:rsidRDefault="00447AE6" w:rsidP="00BD1DAE">
                        <w:pPr>
                          <w:pStyle w:val="Caption"/>
                          <w:rPr>
                            <w:noProof/>
                            <w:sz w:val="24"/>
                            <w:szCs w:val="24"/>
                          </w:rPr>
                        </w:pPr>
                      </w:p>
                    </w:txbxContent>
                  </v:textbox>
                </v:shape>
                <w10:wrap type="through"/>
              </v:group>
            </w:pict>
          </mc:Fallback>
        </mc:AlternateContent>
      </w:r>
    </w:p>
    <w:p w14:paraId="601E7A48" w14:textId="53AD107F" w:rsidR="00BD1DAE" w:rsidRDefault="00BD1DAE" w:rsidP="00BD1DAE"/>
    <w:p w14:paraId="24057BDB" w14:textId="55E0E74F" w:rsidR="00BD1DAE" w:rsidRDefault="00BD1DAE" w:rsidP="00BD1DAE"/>
    <w:p w14:paraId="0B9D6B15" w14:textId="19751AC5" w:rsidR="00BD1DAE" w:rsidRDefault="00BD1DAE" w:rsidP="00BD1DAE"/>
    <w:p w14:paraId="14A3776B" w14:textId="40B26B6C" w:rsidR="00BD1DAE" w:rsidRDefault="00BD1DAE" w:rsidP="00BD1DAE"/>
    <w:p w14:paraId="6EE8806C" w14:textId="4A4A545E" w:rsidR="00BD1DAE" w:rsidRDefault="00BD1DAE" w:rsidP="00BD1DAE"/>
    <w:p w14:paraId="3959C695" w14:textId="3749AD58" w:rsidR="00BD1DAE" w:rsidRDefault="00982D3C" w:rsidP="00BD1DAE">
      <w:r>
        <w:rPr>
          <w:noProof/>
          <w:lang w:eastAsia="hu-HU"/>
        </w:rPr>
        <w:lastRenderedPageBreak/>
        <mc:AlternateContent>
          <mc:Choice Requires="wpg">
            <w:drawing>
              <wp:anchor distT="0" distB="0" distL="114300" distR="114300" simplePos="0" relativeHeight="251664384" behindDoc="0" locked="0" layoutInCell="1" allowOverlap="1" wp14:anchorId="208BDEC4" wp14:editId="5FF00D84">
                <wp:simplePos x="0" y="0"/>
                <wp:positionH relativeFrom="column">
                  <wp:posOffset>2835275</wp:posOffset>
                </wp:positionH>
                <wp:positionV relativeFrom="paragraph">
                  <wp:posOffset>450215</wp:posOffset>
                </wp:positionV>
                <wp:extent cx="2555240" cy="3302000"/>
                <wp:effectExtent l="0" t="0" r="0" b="0"/>
                <wp:wrapThrough wrapText="bothSides">
                  <wp:wrapPolygon edited="0">
                    <wp:start x="0" y="0"/>
                    <wp:lineTo x="0" y="12462"/>
                    <wp:lineTo x="644" y="13957"/>
                    <wp:lineTo x="644" y="21434"/>
                    <wp:lineTo x="21417" y="21434"/>
                    <wp:lineTo x="21417" y="13583"/>
                    <wp:lineTo x="20934"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2555240" cy="3302000"/>
                          <a:chOff x="0" y="0"/>
                          <a:chExt cx="2555240" cy="3302000"/>
                        </a:xfrm>
                      </wpg:grpSpPr>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50465" cy="1895475"/>
                          </a:xfrm>
                          <a:prstGeom prst="rect">
                            <a:avLst/>
                          </a:prstGeom>
                        </pic:spPr>
                      </pic:pic>
                      <wps:wsp>
                        <wps:cNvPr id="8" name="Text Box 8"/>
                        <wps:cNvSpPr txBox="1"/>
                        <wps:spPr>
                          <a:xfrm>
                            <a:off x="104775" y="2066925"/>
                            <a:ext cx="2450465" cy="1235075"/>
                          </a:xfrm>
                          <a:prstGeom prst="rect">
                            <a:avLst/>
                          </a:prstGeom>
                          <a:solidFill>
                            <a:prstClr val="white"/>
                          </a:solidFill>
                          <a:ln>
                            <a:noFill/>
                          </a:ln>
                        </wps:spPr>
                        <wps:txbx>
                          <w:txbxContent>
                            <w:p w14:paraId="175D7982" w14:textId="77777777" w:rsidR="00447AE6" w:rsidRDefault="00447AE6"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447AE6" w:rsidRPr="000510F2" w:rsidRDefault="00447AE6"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8BDEC4" id="Group 12" o:spid="_x0000_s1032" style="position:absolute;left:0;text-align:left;margin-left:223.25pt;margin-top:35.45pt;width:201.2pt;height:260pt;z-index:251664384" coordsize="25552,33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">
                <v:shape id="Picture 7" o:spid="_x0000_s1033" type="#_x0000_t75" style="position:absolute;width:24504;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">
                  <v:imagedata r:id="rId14" o:title=""/>
                  <v:path arrowok="t"/>
                </v:shape>
                <v:shape id="Text Box 8" o:spid="_x0000_s1034" type="#_x0000_t202" style="position:absolute;left:1047;top:20669;width:24505;height:1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75D7982" w14:textId="77777777" w:rsidR="00447AE6" w:rsidRDefault="00447AE6"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447AE6" w:rsidRPr="000510F2" w:rsidRDefault="00447AE6" w:rsidP="00B01EFE">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60288" behindDoc="0" locked="0" layoutInCell="1" allowOverlap="1" wp14:anchorId="345030CD" wp14:editId="17435D7E">
                <wp:simplePos x="0" y="0"/>
                <wp:positionH relativeFrom="column">
                  <wp:posOffset>-260350</wp:posOffset>
                </wp:positionH>
                <wp:positionV relativeFrom="paragraph">
                  <wp:posOffset>345440</wp:posOffset>
                </wp:positionV>
                <wp:extent cx="2665730" cy="3457575"/>
                <wp:effectExtent l="0" t="0" r="1270" b="9525"/>
                <wp:wrapThrough wrapText="bothSides">
                  <wp:wrapPolygon edited="0">
                    <wp:start x="0" y="0"/>
                    <wp:lineTo x="0" y="13329"/>
                    <wp:lineTo x="3396" y="13567"/>
                    <wp:lineTo x="3396" y="21540"/>
                    <wp:lineTo x="19912" y="21540"/>
                    <wp:lineTo x="20221" y="13567"/>
                    <wp:lineTo x="21456" y="13329"/>
                    <wp:lineTo x="21456"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2665730" cy="3457575"/>
                          <a:chOff x="0" y="0"/>
                          <a:chExt cx="2665730" cy="3457575"/>
                        </a:xfrm>
                      </wpg:grpSpPr>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65730" cy="2133600"/>
                          </a:xfrm>
                          <a:prstGeom prst="rect">
                            <a:avLst/>
                          </a:prstGeom>
                        </pic:spPr>
                      </pic:pic>
                      <wps:wsp>
                        <wps:cNvPr id="6" name="Text Box 6"/>
                        <wps:cNvSpPr txBox="1"/>
                        <wps:spPr>
                          <a:xfrm>
                            <a:off x="447675" y="2171700"/>
                            <a:ext cx="1981200" cy="1285875"/>
                          </a:xfrm>
                          <a:prstGeom prst="rect">
                            <a:avLst/>
                          </a:prstGeom>
                          <a:solidFill>
                            <a:prstClr val="white"/>
                          </a:solidFill>
                          <a:ln>
                            <a:noFill/>
                          </a:ln>
                        </wps:spPr>
                        <wps:txbx>
                          <w:txbxContent>
                            <w:p w14:paraId="004936A1" w14:textId="77777777" w:rsidR="00447AE6" w:rsidRDefault="00447AE6"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447AE6" w:rsidRPr="00550B1D" w:rsidRDefault="00447AE6"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5030CD" id="Group 11" o:spid="_x0000_s1035" style="position:absolute;left:0;text-align:left;margin-left:-20.5pt;margin-top:27.2pt;width:209.9pt;height:272.25pt;z-index:251660288" coordsize="26657,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">
                <v:shape id="Picture 5" o:spid="_x0000_s1036" type="#_x0000_t75" style="position:absolute;width:26657;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">
                  <v:imagedata r:id="rId16" o:title=""/>
                  <v:path arrowok="t"/>
                </v:shape>
                <v:shape id="Text Box 6" o:spid="_x0000_s1037" type="#_x0000_t202" style="position:absolute;left:4476;top:21717;width:19812;height:1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004936A1" w14:textId="77777777" w:rsidR="00447AE6" w:rsidRDefault="00447AE6"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447AE6" w:rsidRPr="00550B1D" w:rsidRDefault="00447AE6" w:rsidP="00B01EFE">
                        <w:pPr>
                          <w:pStyle w:val="Caption"/>
                          <w:rPr>
                            <w:noProof/>
                            <w:sz w:val="24"/>
                            <w:szCs w:val="24"/>
                          </w:rPr>
                        </w:pPr>
                      </w:p>
                    </w:txbxContent>
                  </v:textbox>
                </v:shape>
                <w10:wrap type="through"/>
              </v:group>
            </w:pict>
          </mc:Fallback>
        </mc:AlternateContent>
      </w:r>
    </w:p>
    <w:p w14:paraId="3FFE9188" w14:textId="13F317C2" w:rsidR="00BD1DAE" w:rsidRDefault="00BD1DAE" w:rsidP="00BD1DAE"/>
    <w:p w14:paraId="2D329F2E" w14:textId="71295A74" w:rsidR="00BD1DAE" w:rsidRDefault="00BD1DAE" w:rsidP="00BD1DAE"/>
    <w:p w14:paraId="6F702E6E" w14:textId="0D48B364" w:rsidR="00BD1DAE" w:rsidRDefault="00BD1DAE" w:rsidP="00BD1DAE"/>
    <w:p w14:paraId="2F052DD2" w14:textId="7FFA06CF" w:rsidR="00BD1DAE" w:rsidRPr="00BD1DAE" w:rsidRDefault="00BD1DAE" w:rsidP="008E271E">
      <w:pPr>
        <w:ind w:firstLine="0"/>
      </w:pPr>
    </w:p>
    <w:p w14:paraId="0FF3F0A3" w14:textId="2E8AB0E0" w:rsidR="00D37BC2" w:rsidRDefault="008E271E" w:rsidP="00D9508B">
      <w:pPr>
        <w:pStyle w:val="Heading3"/>
      </w:pPr>
      <w:bookmarkStart w:id="23" w:name="_Toc71586104"/>
      <w:r>
        <w:t>Multiple plots on a figure</w:t>
      </w:r>
      <w:bookmarkEnd w:id="23"/>
    </w:p>
    <w:p w14:paraId="19B045DD" w14:textId="7D9AC9B1" w:rsidR="002B5D41" w:rsidRDefault="002B5D41" w:rsidP="002B5D41"/>
    <w:p w14:paraId="75300752" w14:textId="723FC41B" w:rsidR="002B5D41" w:rsidRPr="002B5D41" w:rsidRDefault="002B5D41" w:rsidP="002B5D41"/>
    <w:p w14:paraId="06953AFE" w14:textId="29B0F984" w:rsidR="00D37BC2" w:rsidRDefault="00D37BC2" w:rsidP="00A02FF5"/>
    <w:p w14:paraId="05610BEE" w14:textId="68520117" w:rsidR="00D37BC2" w:rsidRDefault="00D37BC2" w:rsidP="00A02FF5"/>
    <w:p w14:paraId="2D00BFAD" w14:textId="5D3EBBB8" w:rsidR="00D37BC2" w:rsidRDefault="00D37BC2" w:rsidP="00A02FF5"/>
    <w:p w14:paraId="17D7E69C" w14:textId="48CE3160" w:rsidR="00D37BC2" w:rsidRDefault="00982D3C" w:rsidP="00A02FF5">
      <w:r>
        <w:rPr>
          <w:noProof/>
          <w:lang w:eastAsia="hu-HU"/>
        </w:rPr>
        <w:lastRenderedPageBreak/>
        <mc:AlternateContent>
          <mc:Choice Requires="wpg">
            <w:drawing>
              <wp:anchor distT="0" distB="0" distL="114300" distR="114300" simplePos="0" relativeHeight="251668480" behindDoc="0" locked="0" layoutInCell="1" allowOverlap="1" wp14:anchorId="1180E4A9" wp14:editId="0E666AC4">
                <wp:simplePos x="0" y="0"/>
                <wp:positionH relativeFrom="column">
                  <wp:posOffset>-450850</wp:posOffset>
                </wp:positionH>
                <wp:positionV relativeFrom="paragraph">
                  <wp:posOffset>215265</wp:posOffset>
                </wp:positionV>
                <wp:extent cx="2605405" cy="4019550"/>
                <wp:effectExtent l="0" t="0" r="4445" b="0"/>
                <wp:wrapThrough wrapText="bothSides">
                  <wp:wrapPolygon edited="0">
                    <wp:start x="0" y="0"/>
                    <wp:lineTo x="0" y="10646"/>
                    <wp:lineTo x="1579" y="11465"/>
                    <wp:lineTo x="1579" y="21498"/>
                    <wp:lineTo x="20215" y="21498"/>
                    <wp:lineTo x="20215" y="11465"/>
                    <wp:lineTo x="21479" y="10646"/>
                    <wp:lineTo x="21479"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2605405" cy="4019550"/>
                          <a:chOff x="0" y="0"/>
                          <a:chExt cx="2605405" cy="4019550"/>
                        </a:xfrm>
                      </wpg:grpSpPr>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05405" cy="1981200"/>
                          </a:xfrm>
                          <a:prstGeom prst="rect">
                            <a:avLst/>
                          </a:prstGeom>
                        </pic:spPr>
                      </pic:pic>
                      <wps:wsp>
                        <wps:cNvPr id="10" name="Text Box 10"/>
                        <wps:cNvSpPr txBox="1"/>
                        <wps:spPr>
                          <a:xfrm>
                            <a:off x="219075" y="2028825"/>
                            <a:ext cx="2190750" cy="1990725"/>
                          </a:xfrm>
                          <a:prstGeom prst="rect">
                            <a:avLst/>
                          </a:prstGeom>
                          <a:solidFill>
                            <a:prstClr val="white"/>
                          </a:solidFill>
                          <a:ln>
                            <a:noFill/>
                          </a:ln>
                        </wps:spPr>
                        <wps:txbx>
                          <w:txbxContent>
                            <w:p w14:paraId="103C96BD" w14:textId="1DF81B70" w:rsidR="00447AE6" w:rsidRDefault="00447AE6"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447AE6" w:rsidRDefault="00447AE6" w:rsidP="002B5D41">
                              <w:pPr>
                                <w:pStyle w:val="HTMLPreformatted"/>
                                <w:shd w:val="clear" w:color="auto" w:fill="FFFFFF"/>
                                <w:rPr>
                                  <w:rFonts w:ascii="Consolas" w:hAnsi="Consolas"/>
                                  <w:color w:val="000000"/>
                                </w:rPr>
                              </w:pPr>
                            </w:p>
                            <w:p w14:paraId="5D1EF8A9" w14:textId="5BAE5D12" w:rsidR="00447AE6" w:rsidRPr="002B5D41" w:rsidRDefault="00447AE6"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447AE6" w:rsidRPr="002B5D41" w:rsidRDefault="00447AE6"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447AE6" w:rsidRPr="009136E1" w:rsidRDefault="00447AE6" w:rsidP="002B5D41">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180E4A9" id="Group 13" o:spid="_x0000_s1038" style="position:absolute;left:0;text-align:left;margin-left:-35.5pt;margin-top:16.95pt;width:205.15pt;height:316.5pt;z-index:251668480" coordsize="26054,40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">
                <v:shape id="Picture 9" o:spid="_x0000_s1039" type="#_x0000_t75" style="position:absolute;width:26054;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">
                  <v:imagedata r:id="rId18" o:title=""/>
                  <v:path arrowok="t"/>
                </v:shape>
                <v:shape id="Text Box 10" o:spid="_x0000_s1040" type="#_x0000_t202" style="position:absolute;left:2190;top:20288;width:21908;height:19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3C96BD" w14:textId="1DF81B70" w:rsidR="00447AE6" w:rsidRDefault="00447AE6"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447AE6" w:rsidRDefault="00447AE6" w:rsidP="002B5D41">
                        <w:pPr>
                          <w:pStyle w:val="HTMLPreformatted"/>
                          <w:shd w:val="clear" w:color="auto" w:fill="FFFFFF"/>
                          <w:rPr>
                            <w:rFonts w:ascii="Consolas" w:hAnsi="Consolas"/>
                            <w:color w:val="000000"/>
                          </w:rPr>
                        </w:pPr>
                      </w:p>
                      <w:p w14:paraId="5D1EF8A9" w14:textId="5BAE5D12" w:rsidR="00447AE6" w:rsidRPr="002B5D41" w:rsidRDefault="00447AE6"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447AE6" w:rsidRPr="002B5D41" w:rsidRDefault="00447AE6"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447AE6" w:rsidRPr="009136E1" w:rsidRDefault="00447AE6" w:rsidP="002B5D41">
                        <w:pPr>
                          <w:pStyle w:val="Caption"/>
                          <w:rPr>
                            <w:noProof/>
                            <w:sz w:val="24"/>
                            <w:szCs w:val="24"/>
                          </w:rPr>
                        </w:pPr>
                      </w:p>
                    </w:txbxContent>
                  </v:textbox>
                </v:shape>
                <w10:wrap type="through"/>
              </v:group>
            </w:pict>
          </mc:Fallback>
        </mc:AlternateContent>
      </w:r>
    </w:p>
    <w:p w14:paraId="3FD91D12" w14:textId="4AD19536" w:rsidR="00D37BC2" w:rsidRDefault="00D37BC2" w:rsidP="00A02FF5"/>
    <w:p w14:paraId="65560D5C" w14:textId="3C23F6D9" w:rsidR="001A095A" w:rsidRDefault="001A095A" w:rsidP="00A02FF5"/>
    <w:p w14:paraId="198FD172" w14:textId="1D714259" w:rsidR="001A095A" w:rsidRDefault="001A095A" w:rsidP="00A02FF5"/>
    <w:p w14:paraId="7B448095" w14:textId="0814BFFF" w:rsidR="001A095A" w:rsidRDefault="001A095A" w:rsidP="00A02FF5"/>
    <w:p w14:paraId="615C8B0D" w14:textId="4915B014" w:rsidR="001A095A" w:rsidRDefault="001A095A" w:rsidP="00A02FF5"/>
    <w:p w14:paraId="6010D3D1" w14:textId="2F02AE5F" w:rsidR="001A095A" w:rsidRDefault="001A095A" w:rsidP="00A02FF5"/>
    <w:p w14:paraId="13AC4E7C" w14:textId="68125F9C" w:rsidR="001A095A" w:rsidRDefault="001A095A" w:rsidP="00A02FF5"/>
    <w:p w14:paraId="23EAC3F5" w14:textId="12E7348D" w:rsidR="001A095A" w:rsidRDefault="001A095A" w:rsidP="00A02FF5"/>
    <w:p w14:paraId="3257E3C1" w14:textId="4EC156DD" w:rsidR="001A095A" w:rsidRDefault="001A095A" w:rsidP="00A02FF5"/>
    <w:p w14:paraId="6A2E31A0" w14:textId="649E0A52" w:rsidR="001A095A" w:rsidRDefault="001A095A" w:rsidP="00A02FF5"/>
    <w:p w14:paraId="4F3A4368" w14:textId="29ABE95D" w:rsidR="001A095A" w:rsidRDefault="001A095A" w:rsidP="00A02FF5"/>
    <w:p w14:paraId="43245B25" w14:textId="7C26B1E0" w:rsidR="001A095A" w:rsidRDefault="001A095A" w:rsidP="00A02FF5"/>
    <w:p w14:paraId="43047C8E" w14:textId="190B2281" w:rsidR="001A095A" w:rsidRDefault="00A85AB5" w:rsidP="00D9508B">
      <w:pPr>
        <w:pStyle w:val="Heading3"/>
      </w:pPr>
      <w:bookmarkStart w:id="24" w:name="_Toc71586105"/>
      <w:r>
        <w:rPr>
          <w:noProof/>
          <w:lang w:eastAsia="hu-HU"/>
        </w:rPr>
        <mc:AlternateContent>
          <mc:Choice Requires="wpg">
            <w:drawing>
              <wp:anchor distT="0" distB="0" distL="114300" distR="114300" simplePos="0" relativeHeight="251676672" behindDoc="0" locked="0" layoutInCell="1" allowOverlap="1" wp14:anchorId="5B37797E" wp14:editId="0A1A9954">
                <wp:simplePos x="0" y="0"/>
                <wp:positionH relativeFrom="column">
                  <wp:posOffset>2806700</wp:posOffset>
                </wp:positionH>
                <wp:positionV relativeFrom="paragraph">
                  <wp:posOffset>463550</wp:posOffset>
                </wp:positionV>
                <wp:extent cx="2781300" cy="2895600"/>
                <wp:effectExtent l="0" t="0" r="0" b="0"/>
                <wp:wrapThrough wrapText="bothSides">
                  <wp:wrapPolygon edited="0">
                    <wp:start x="0" y="0"/>
                    <wp:lineTo x="0" y="21458"/>
                    <wp:lineTo x="21452" y="21458"/>
                    <wp:lineTo x="21452" y="14211"/>
                    <wp:lineTo x="20268" y="13642"/>
                    <wp:lineTo x="20268"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781300" cy="2895600"/>
                          <a:chOff x="0" y="0"/>
                          <a:chExt cx="2781300" cy="2895600"/>
                        </a:xfrm>
                      </wpg:grpSpPr>
                      <pic:pic xmlns:pic="http://schemas.openxmlformats.org/drawingml/2006/picture">
                        <pic:nvPicPr>
                          <pic:cNvPr id="36" name="Picture 3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89530" cy="1847850"/>
                          </a:xfrm>
                          <a:prstGeom prst="rect">
                            <a:avLst/>
                          </a:prstGeom>
                        </pic:spPr>
                      </pic:pic>
                      <wps:wsp>
                        <wps:cNvPr id="37" name="Text Box 37"/>
                        <wps:cNvSpPr txBox="1"/>
                        <wps:spPr>
                          <a:xfrm>
                            <a:off x="0" y="1905000"/>
                            <a:ext cx="2781300" cy="990600"/>
                          </a:xfrm>
                          <a:prstGeom prst="rect">
                            <a:avLst/>
                          </a:prstGeom>
                          <a:solidFill>
                            <a:prstClr val="white"/>
                          </a:solidFill>
                          <a:ln>
                            <a:noFill/>
                          </a:ln>
                        </wps:spPr>
                        <wps:txbx>
                          <w:txbxContent>
                            <w:p w14:paraId="4D599A00" w14:textId="77777777" w:rsidR="00447AE6" w:rsidRDefault="00447AE6"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447AE6" w:rsidRPr="007A633F" w:rsidRDefault="00447AE6" w:rsidP="00A85AB5">
                              <w:pPr>
                                <w:pStyle w:val="Caption"/>
                                <w:rPr>
                                  <w:rFonts w:cs="Arial"/>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37797E" id="Group 38" o:spid="_x0000_s1041" style="position:absolute;left:0;text-align:left;margin-left:221pt;margin-top:36.5pt;width:219pt;height:228pt;z-index:251676672" coordsize="27813,2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">
                <v:shape id="Picture 36" o:spid="_x0000_s1042" type="#_x0000_t75" style="position:absolute;width:25895;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">
                  <v:imagedata r:id="rId20" o:title=""/>
                  <v:path arrowok="t"/>
                </v:shape>
                <v:shape id="Text Box 37" o:spid="_x0000_s1043" type="#_x0000_t202" style="position:absolute;top:19050;width:27813;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4D599A00" w14:textId="77777777" w:rsidR="00447AE6" w:rsidRDefault="00447AE6"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447AE6" w:rsidRPr="007A633F" w:rsidRDefault="00447AE6" w:rsidP="00A85AB5">
                        <w:pPr>
                          <w:pStyle w:val="Caption"/>
                          <w:rPr>
                            <w:rFonts w:cs="Arial"/>
                            <w:noProof/>
                            <w:sz w:val="28"/>
                            <w:szCs w:val="26"/>
                          </w:rPr>
                        </w:pPr>
                      </w:p>
                    </w:txbxContent>
                  </v:textbox>
                </v:shape>
                <w10:wrap type="through"/>
              </v:group>
            </w:pict>
          </mc:Fallback>
        </mc:AlternateContent>
      </w:r>
      <w:r>
        <w:rPr>
          <w:noProof/>
          <w:lang w:eastAsia="hu-HU"/>
        </w:rPr>
        <mc:AlternateContent>
          <mc:Choice Requires="wpg">
            <w:drawing>
              <wp:anchor distT="0" distB="0" distL="114300" distR="114300" simplePos="0" relativeHeight="251672576" behindDoc="0" locked="0" layoutInCell="1" allowOverlap="1" wp14:anchorId="39C632D0" wp14:editId="3978E0DE">
                <wp:simplePos x="0" y="0"/>
                <wp:positionH relativeFrom="page">
                  <wp:posOffset>895350</wp:posOffset>
                </wp:positionH>
                <wp:positionV relativeFrom="paragraph">
                  <wp:posOffset>337820</wp:posOffset>
                </wp:positionV>
                <wp:extent cx="2820670" cy="2924175"/>
                <wp:effectExtent l="0" t="0" r="0" b="9525"/>
                <wp:wrapThrough wrapText="bothSides">
                  <wp:wrapPolygon edited="0">
                    <wp:start x="0" y="0"/>
                    <wp:lineTo x="0" y="15620"/>
                    <wp:lineTo x="1896" y="15901"/>
                    <wp:lineTo x="1896" y="21530"/>
                    <wp:lineTo x="21444" y="21530"/>
                    <wp:lineTo x="21444"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2820670" cy="2924175"/>
                          <a:chOff x="0" y="0"/>
                          <a:chExt cx="2820670" cy="2924175"/>
                        </a:xfrm>
                      </wpg:grpSpPr>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20670" cy="2114550"/>
                          </a:xfrm>
                          <a:prstGeom prst="rect">
                            <a:avLst/>
                          </a:prstGeom>
                        </pic:spPr>
                      </pic:pic>
                      <wps:wsp>
                        <wps:cNvPr id="34" name="Text Box 34"/>
                        <wps:cNvSpPr txBox="1"/>
                        <wps:spPr>
                          <a:xfrm>
                            <a:off x="276225" y="2152650"/>
                            <a:ext cx="2544445" cy="771525"/>
                          </a:xfrm>
                          <a:prstGeom prst="rect">
                            <a:avLst/>
                          </a:prstGeom>
                          <a:solidFill>
                            <a:prstClr val="white"/>
                          </a:solidFill>
                          <a:ln>
                            <a:noFill/>
                          </a:ln>
                        </wps:spPr>
                        <wps:txbx>
                          <w:txbxContent>
                            <w:p w14:paraId="260B6C67" w14:textId="77777777" w:rsidR="00447AE6" w:rsidRDefault="00447AE6"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447AE6" w:rsidRPr="0095671F" w:rsidRDefault="00447AE6" w:rsidP="001A095A">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9C632D0" id="Group 35" o:spid="_x0000_s1044" style="position:absolute;left:0;text-align:left;margin-left:70.5pt;margin-top:26.6pt;width:222.1pt;height:230.25pt;z-index:251672576;mso-position-horizontal-relative:page" coordsize="28206,29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">
                <v:shape id="Picture 28" o:spid="_x0000_s1045" type="#_x0000_t75" style="position:absolute;width:28206;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">
                  <v:imagedata r:id="rId22" o:title=""/>
                  <v:path arrowok="t"/>
                </v:shape>
                <v:shape id="Text Box 34" o:spid="_x0000_s1046" type="#_x0000_t202" style="position:absolute;left:2762;top:21526;width:25444;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260B6C67" w14:textId="77777777" w:rsidR="00447AE6" w:rsidRDefault="00447AE6"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447AE6" w:rsidRPr="0095671F" w:rsidRDefault="00447AE6" w:rsidP="001A095A">
                        <w:pPr>
                          <w:pStyle w:val="Caption"/>
                          <w:rPr>
                            <w:noProof/>
                            <w:sz w:val="24"/>
                            <w:szCs w:val="24"/>
                          </w:rPr>
                        </w:pPr>
                      </w:p>
                    </w:txbxContent>
                  </v:textbox>
                </v:shape>
                <w10:wrap type="through" anchorx="page"/>
              </v:group>
            </w:pict>
          </mc:Fallback>
        </mc:AlternateContent>
      </w:r>
      <w:r w:rsidR="001A095A">
        <w:t>Scatter plot</w:t>
      </w:r>
      <w:r>
        <w:t>s</w:t>
      </w:r>
      <w:r w:rsidR="001A095A">
        <w:t>, histograms and images</w:t>
      </w:r>
      <w:bookmarkEnd w:id="24"/>
    </w:p>
    <w:p w14:paraId="7F21CB3D" w14:textId="53C92C71" w:rsidR="00A85AB5" w:rsidRDefault="00A85AB5" w:rsidP="00A85AB5"/>
    <w:p w14:paraId="30260C11" w14:textId="77777777" w:rsidR="002B1EA1" w:rsidRDefault="00A85AB5" w:rsidP="00A85AB5">
      <w:pPr>
        <w:pStyle w:val="HTMLPreformatted"/>
        <w:shd w:val="clear" w:color="auto" w:fill="FFFFFF"/>
        <w:rPr>
          <w:rFonts w:ascii="Consolas" w:hAnsi="Consolas"/>
          <w:color w:val="000000"/>
        </w:rPr>
      </w:pPr>
      <w:r>
        <w:rPr>
          <w:rFonts w:ascii="Consolas" w:hAnsi="Consolas"/>
          <w:color w:val="000000"/>
        </w:rPr>
        <w:t xml:space="preserve">plt.imshow(pic, </w:t>
      </w:r>
      <w:r>
        <w:rPr>
          <w:rFonts w:ascii="Consolas" w:hAnsi="Consolas"/>
          <w:color w:val="660099"/>
        </w:rPr>
        <w:t>cmap</w:t>
      </w:r>
      <w:r>
        <w:rPr>
          <w:rFonts w:ascii="Consolas" w:hAnsi="Consolas"/>
          <w:color w:val="000000"/>
        </w:rPr>
        <w:t>=</w:t>
      </w:r>
      <w:r>
        <w:rPr>
          <w:rFonts w:ascii="Consolas" w:hAnsi="Consolas"/>
          <w:b/>
          <w:bCs/>
          <w:color w:val="008080"/>
        </w:rPr>
        <w:t>"binary"</w:t>
      </w:r>
      <w:r>
        <w:rPr>
          <w:rFonts w:ascii="Consolas" w:hAnsi="Consolas"/>
          <w:color w:val="000000"/>
        </w:rPr>
        <w:t>)</w:t>
      </w:r>
    </w:p>
    <w:p w14:paraId="6B1E83AE" w14:textId="29D58899" w:rsidR="00A85AB5" w:rsidRDefault="002B1EA1" w:rsidP="00A85AB5">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r w:rsidR="00A85AB5">
        <w:rPr>
          <w:rFonts w:ascii="Consolas" w:hAnsi="Consolas"/>
          <w:color w:val="000000"/>
        </w:rPr>
        <w:br/>
        <w:t xml:space="preserve">plt.show() </w:t>
      </w:r>
      <w:r w:rsidR="00A85AB5">
        <w:rPr>
          <w:rFonts w:ascii="Consolas" w:hAnsi="Consolas"/>
          <w:i/>
          <w:iCs/>
          <w:color w:val="808080"/>
        </w:rPr>
        <w:t># pic: NxM bitmap</w:t>
      </w:r>
    </w:p>
    <w:p w14:paraId="3EB57965" w14:textId="7864F19E" w:rsidR="00A85AB5" w:rsidRDefault="00A85AB5" w:rsidP="00A85AB5"/>
    <w:p w14:paraId="2F72A85B" w14:textId="07082252" w:rsidR="00A85AB5" w:rsidRDefault="00A85AB5" w:rsidP="00D9508B">
      <w:pPr>
        <w:pStyle w:val="Heading3"/>
      </w:pPr>
      <w:bookmarkStart w:id="25" w:name="_Toc71586106"/>
      <w:r>
        <w:lastRenderedPageBreak/>
        <w:t>Texts and Legends</w:t>
      </w:r>
      <w:bookmarkEnd w:id="25"/>
    </w:p>
    <w:p w14:paraId="5E194B20" w14:textId="36366225" w:rsidR="00040BB9" w:rsidRDefault="00040BB9" w:rsidP="00040BB9">
      <w:r>
        <w:rPr>
          <w:noProof/>
          <w:lang w:eastAsia="hu-HU"/>
        </w:rPr>
        <mc:AlternateContent>
          <mc:Choice Requires="wpg">
            <w:drawing>
              <wp:anchor distT="0" distB="0" distL="114300" distR="114300" simplePos="0" relativeHeight="251684864" behindDoc="0" locked="0" layoutInCell="1" allowOverlap="1" wp14:anchorId="1F62A348" wp14:editId="00B48020">
                <wp:simplePos x="0" y="0"/>
                <wp:positionH relativeFrom="column">
                  <wp:posOffset>2644775</wp:posOffset>
                </wp:positionH>
                <wp:positionV relativeFrom="paragraph">
                  <wp:posOffset>154940</wp:posOffset>
                </wp:positionV>
                <wp:extent cx="3352800" cy="4076700"/>
                <wp:effectExtent l="0" t="0" r="0" b="0"/>
                <wp:wrapThrough wrapText="bothSides">
                  <wp:wrapPolygon edited="0">
                    <wp:start x="491" y="0"/>
                    <wp:lineTo x="491" y="11305"/>
                    <wp:lineTo x="0" y="12415"/>
                    <wp:lineTo x="0" y="21499"/>
                    <wp:lineTo x="21477" y="21499"/>
                    <wp:lineTo x="21477" y="12415"/>
                    <wp:lineTo x="20495" y="11305"/>
                    <wp:lineTo x="20495" y="0"/>
                    <wp:lineTo x="491" y="0"/>
                  </wp:wrapPolygon>
                </wp:wrapThrough>
                <wp:docPr id="44" name="Group 44"/>
                <wp:cNvGraphicFramePr/>
                <a:graphic xmlns:a="http://schemas.openxmlformats.org/drawingml/2006/main">
                  <a:graphicData uri="http://schemas.microsoft.com/office/word/2010/wordprocessingGroup">
                    <wpg:wgp>
                      <wpg:cNvGrpSpPr/>
                      <wpg:grpSpPr>
                        <a:xfrm>
                          <a:off x="0" y="0"/>
                          <a:ext cx="3352800" cy="4076700"/>
                          <a:chOff x="0" y="0"/>
                          <a:chExt cx="3352800" cy="4076700"/>
                        </a:xfrm>
                      </wpg:grpSpPr>
                      <pic:pic xmlns:pic="http://schemas.openxmlformats.org/drawingml/2006/picture">
                        <pic:nvPicPr>
                          <pic:cNvPr id="42" name="Picture 4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04775" y="0"/>
                            <a:ext cx="3061970" cy="2286000"/>
                          </a:xfrm>
                          <a:prstGeom prst="rect">
                            <a:avLst/>
                          </a:prstGeom>
                        </pic:spPr>
                      </pic:pic>
                      <wps:wsp>
                        <wps:cNvPr id="43" name="Text Box 43"/>
                        <wps:cNvSpPr txBox="1"/>
                        <wps:spPr>
                          <a:xfrm>
                            <a:off x="0" y="2333625"/>
                            <a:ext cx="3352800" cy="1743075"/>
                          </a:xfrm>
                          <a:prstGeom prst="rect">
                            <a:avLst/>
                          </a:prstGeom>
                          <a:solidFill>
                            <a:prstClr val="white"/>
                          </a:solidFill>
                          <a:ln>
                            <a:noFill/>
                          </a:ln>
                        </wps:spPr>
                        <wps:txbx>
                          <w:txbxContent>
                            <w:p w14:paraId="6AEA7804" w14:textId="77777777" w:rsidR="00447AE6" w:rsidRDefault="00447AE6"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447AE6" w:rsidRPr="00A077E2" w:rsidRDefault="00447AE6"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F62A348" id="Group 44" o:spid="_x0000_s1047" style="position:absolute;left:0;text-align:left;margin-left:208.25pt;margin-top:12.2pt;width:264pt;height:321pt;z-index:251684864" coordsize="33528,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">
                <v:shape id="Picture 42" o:spid="_x0000_s1048" type="#_x0000_t75" style="position:absolute;left:1047;width:30620;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">
                  <v:imagedata r:id="rId24" o:title=""/>
                  <v:path arrowok="t"/>
                </v:shape>
                <v:shape id="Text Box 43" o:spid="_x0000_s1049" type="#_x0000_t202" style="position:absolute;top:23336;width:33528;height:17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6AEA7804" w14:textId="77777777" w:rsidR="00447AE6" w:rsidRDefault="00447AE6"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447AE6" w:rsidRPr="00A077E2" w:rsidRDefault="00447AE6" w:rsidP="00040BB9">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80768" behindDoc="0" locked="0" layoutInCell="1" allowOverlap="1" wp14:anchorId="21B3D3CA" wp14:editId="7B72DF3C">
                <wp:simplePos x="0" y="0"/>
                <wp:positionH relativeFrom="column">
                  <wp:posOffset>-612775</wp:posOffset>
                </wp:positionH>
                <wp:positionV relativeFrom="paragraph">
                  <wp:posOffset>193040</wp:posOffset>
                </wp:positionV>
                <wp:extent cx="3190875" cy="3381375"/>
                <wp:effectExtent l="0" t="0" r="9525" b="9525"/>
                <wp:wrapThrough wrapText="bothSides">
                  <wp:wrapPolygon edited="0">
                    <wp:start x="258" y="0"/>
                    <wp:lineTo x="0" y="14359"/>
                    <wp:lineTo x="0" y="21539"/>
                    <wp:lineTo x="21536" y="21539"/>
                    <wp:lineTo x="21536" y="14359"/>
                    <wp:lineTo x="20762" y="13629"/>
                    <wp:lineTo x="20762" y="0"/>
                    <wp:lineTo x="258" y="0"/>
                  </wp:wrapPolygon>
                </wp:wrapThrough>
                <wp:docPr id="41" name="Group 41"/>
                <wp:cNvGraphicFramePr/>
                <a:graphic xmlns:a="http://schemas.openxmlformats.org/drawingml/2006/main">
                  <a:graphicData uri="http://schemas.microsoft.com/office/word/2010/wordprocessingGroup">
                    <wpg:wgp>
                      <wpg:cNvGrpSpPr/>
                      <wpg:grpSpPr>
                        <a:xfrm>
                          <a:off x="0" y="0"/>
                          <a:ext cx="3190875" cy="3381375"/>
                          <a:chOff x="0" y="0"/>
                          <a:chExt cx="3190875" cy="3381375"/>
                        </a:xfrm>
                      </wpg:grpSpPr>
                      <pic:pic xmlns:pic="http://schemas.openxmlformats.org/drawingml/2006/picture">
                        <pic:nvPicPr>
                          <pic:cNvPr id="39" name="Picture 3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66675" y="0"/>
                            <a:ext cx="2981325" cy="2208530"/>
                          </a:xfrm>
                          <a:prstGeom prst="rect">
                            <a:avLst/>
                          </a:prstGeom>
                        </pic:spPr>
                      </pic:pic>
                      <wps:wsp>
                        <wps:cNvPr id="40" name="Text Box 40"/>
                        <wps:cNvSpPr txBox="1"/>
                        <wps:spPr>
                          <a:xfrm>
                            <a:off x="0" y="2247900"/>
                            <a:ext cx="3190875" cy="1133475"/>
                          </a:xfrm>
                          <a:prstGeom prst="rect">
                            <a:avLst/>
                          </a:prstGeom>
                          <a:solidFill>
                            <a:prstClr val="white"/>
                          </a:solidFill>
                          <a:ln>
                            <a:noFill/>
                          </a:ln>
                        </wps:spPr>
                        <wps:txbx>
                          <w:txbxContent>
                            <w:p w14:paraId="2C4FBA9C" w14:textId="77777777" w:rsidR="00447AE6" w:rsidRDefault="00447AE6"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447AE6" w:rsidRPr="00D3150E" w:rsidRDefault="00447AE6"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1B3D3CA" id="Group 41" o:spid="_x0000_s1050" style="position:absolute;left:0;text-align:left;margin-left:-48.25pt;margin-top:15.2pt;width:251.25pt;height:266.25pt;z-index:251680768" coordsize="31908,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">
                <v:shape id="Picture 39" o:spid="_x0000_s1051" type="#_x0000_t75" style="position:absolute;left:666;width:29814;height:2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">
                  <v:imagedata r:id="rId26" o:title=""/>
                  <v:path arrowok="t"/>
                </v:shape>
                <v:shape id="Text Box 40" o:spid="_x0000_s1052" type="#_x0000_t202" style="position:absolute;top:22479;width:31908;height:1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2C4FBA9C" w14:textId="77777777" w:rsidR="00447AE6" w:rsidRDefault="00447AE6"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447AE6" w:rsidRPr="00D3150E" w:rsidRDefault="00447AE6" w:rsidP="00040BB9">
                        <w:pPr>
                          <w:pStyle w:val="Caption"/>
                          <w:rPr>
                            <w:noProof/>
                            <w:sz w:val="24"/>
                            <w:szCs w:val="24"/>
                          </w:rPr>
                        </w:pPr>
                      </w:p>
                    </w:txbxContent>
                  </v:textbox>
                </v:shape>
                <w10:wrap type="through"/>
              </v:group>
            </w:pict>
          </mc:Fallback>
        </mc:AlternateContent>
      </w:r>
    </w:p>
    <w:p w14:paraId="0A15E30D" w14:textId="549E1477" w:rsidR="00040BB9" w:rsidRPr="00040BB9" w:rsidRDefault="00040BB9" w:rsidP="00040BB9"/>
    <w:p w14:paraId="2CA70882" w14:textId="03243AD0" w:rsidR="00040BB9" w:rsidRPr="00A85AB5" w:rsidRDefault="00040BB9" w:rsidP="00A85AB5"/>
    <w:p w14:paraId="6BAAFBDE" w14:textId="3FC09B6A" w:rsidR="00660DC2" w:rsidRDefault="00F263CF" w:rsidP="00D9508B">
      <w:pPr>
        <w:pStyle w:val="Heading3"/>
      </w:pPr>
      <w:bookmarkStart w:id="26" w:name="_Toc71586107"/>
      <w:r>
        <w:t>...</w:t>
      </w:r>
      <w:bookmarkEnd w:id="26"/>
    </w:p>
    <w:p w14:paraId="6EB9160E" w14:textId="08FF7DD1" w:rsidR="00660DC2" w:rsidRDefault="00660DC2" w:rsidP="009E5E97">
      <w:pPr>
        <w:pStyle w:val="Heading2"/>
      </w:pPr>
      <w:bookmarkStart w:id="27" w:name="_Toc71586108"/>
      <w:r>
        <w:t>Jupyter notebook</w:t>
      </w:r>
      <w:bookmarkEnd w:id="27"/>
    </w:p>
    <w:p w14:paraId="6DEBE775" w14:textId="102A4B99" w:rsidR="00660DC2" w:rsidRPr="005D5FA8" w:rsidRDefault="005D5FA8" w:rsidP="005D5FA8">
      <w:pPr>
        <w:spacing w:after="0"/>
        <w:ind w:left="-90" w:firstLine="0"/>
        <w:rPr>
          <w:i/>
        </w:rPr>
      </w:pPr>
      <w:r w:rsidRPr="005D5FA8">
        <w:rPr>
          <w:i/>
        </w:rPr>
        <w:t>pip install notebook</w:t>
      </w:r>
    </w:p>
    <w:p w14:paraId="41A2EE38" w14:textId="4AA7CD0F" w:rsidR="005D5FA8" w:rsidRPr="005D5FA8" w:rsidRDefault="005D5FA8" w:rsidP="005D5FA8">
      <w:pPr>
        <w:spacing w:after="0"/>
        <w:ind w:left="-90" w:firstLine="0"/>
        <w:rPr>
          <w:i/>
        </w:rPr>
      </w:pPr>
      <w:r w:rsidRPr="005D5FA8">
        <w:rPr>
          <w:i/>
        </w:rPr>
        <w:t>jupyter notebook</w:t>
      </w:r>
      <w:r w:rsidR="000E5119">
        <w:rPr>
          <w:i/>
        </w:rPr>
        <w:t xml:space="preserve"> (localhost:8888)</w:t>
      </w:r>
    </w:p>
    <w:p w14:paraId="1021E56C" w14:textId="29057634" w:rsidR="00660DC2" w:rsidRPr="00660DC2" w:rsidRDefault="005D5FA8" w:rsidP="00660DC2">
      <w:r>
        <w:rPr>
          <w:noProof/>
          <w:lang w:eastAsia="hu-HU"/>
        </w:rPr>
        <w:drawing>
          <wp:anchor distT="0" distB="0" distL="114300" distR="114300" simplePos="0" relativeHeight="251692032" behindDoc="0" locked="0" layoutInCell="1" allowOverlap="1" wp14:anchorId="51903D48" wp14:editId="257203B4">
            <wp:simplePos x="0" y="0"/>
            <wp:positionH relativeFrom="column">
              <wp:posOffset>-12700</wp:posOffset>
            </wp:positionH>
            <wp:positionV relativeFrom="paragraph">
              <wp:posOffset>146050</wp:posOffset>
            </wp:positionV>
            <wp:extent cx="3399790" cy="2514600"/>
            <wp:effectExtent l="0" t="0" r="0" b="0"/>
            <wp:wrapThrough wrapText="bothSides">
              <wp:wrapPolygon edited="0">
                <wp:start x="0" y="0"/>
                <wp:lineTo x="0" y="21436"/>
                <wp:lineTo x="21422" y="21436"/>
                <wp:lineTo x="2142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99790" cy="2514600"/>
                    </a:xfrm>
                    <a:prstGeom prst="rect">
                      <a:avLst/>
                    </a:prstGeom>
                  </pic:spPr>
                </pic:pic>
              </a:graphicData>
            </a:graphic>
            <wp14:sizeRelH relativeFrom="margin">
              <wp14:pctWidth>0</wp14:pctWidth>
            </wp14:sizeRelH>
            <wp14:sizeRelV relativeFrom="margin">
              <wp14:pctHeight>0</wp14:pctHeight>
            </wp14:sizeRelV>
          </wp:anchor>
        </w:drawing>
      </w:r>
    </w:p>
    <w:p w14:paraId="53735D34" w14:textId="77777777" w:rsidR="00A85AB5" w:rsidRPr="00A85AB5" w:rsidRDefault="00A85AB5" w:rsidP="00A85AB5"/>
    <w:p w14:paraId="16291ED6" w14:textId="2488B335" w:rsidR="001A095A" w:rsidRPr="001A095A" w:rsidRDefault="001A095A" w:rsidP="001A095A"/>
    <w:p w14:paraId="796D22F1" w14:textId="0CCC0C85" w:rsidR="001A095A" w:rsidRDefault="001A095A" w:rsidP="00A02FF5"/>
    <w:p w14:paraId="0B08F99A" w14:textId="6B018B27" w:rsidR="005D6A29" w:rsidRDefault="005D6A29" w:rsidP="00A02FF5"/>
    <w:p w14:paraId="35444E61" w14:textId="18E377BC" w:rsidR="005D6A29" w:rsidRDefault="005D6A29" w:rsidP="00A02FF5"/>
    <w:p w14:paraId="69751573" w14:textId="5AA5E3A5" w:rsidR="005D6A29" w:rsidRDefault="005D6A29" w:rsidP="00A02FF5"/>
    <w:p w14:paraId="291B1619" w14:textId="304793B7" w:rsidR="005D6A29" w:rsidRDefault="005D6A29" w:rsidP="00A02FF5"/>
    <w:p w14:paraId="15DA83E0" w14:textId="77777777" w:rsidR="002D1FDC" w:rsidRPr="002D1FDC" w:rsidRDefault="002D1FDC" w:rsidP="002D1FDC"/>
    <w:p w14:paraId="34E89D3D" w14:textId="2342E2EA" w:rsidR="00342787" w:rsidRDefault="00342787" w:rsidP="009E5E97">
      <w:pPr>
        <w:pStyle w:val="Heading2"/>
      </w:pPr>
      <w:bookmarkStart w:id="28" w:name="_Toc71586109"/>
      <w:r>
        <w:t>R</w:t>
      </w:r>
      <w:bookmarkEnd w:id="28"/>
    </w:p>
    <w:p w14:paraId="5807DFD5" w14:textId="0EF13333" w:rsidR="006E7C23" w:rsidRDefault="006E7C23" w:rsidP="006E7C23">
      <w:pPr>
        <w:ind w:firstLine="0"/>
      </w:pPr>
      <w:r>
        <w:t>In R console we can include libraries (e.g.: library(datasets)</w:t>
      </w:r>
      <w:r w:rsidR="005B6A85">
        <w:t>, library(</w:t>
      </w:r>
      <w:r w:rsidR="005B6A85">
        <w:rPr>
          <w:rFonts w:ascii="Consolas" w:hAnsi="Consolas"/>
          <w:b/>
          <w:bCs/>
          <w:color w:val="008080"/>
        </w:rPr>
        <w:t>"BSDA"</w:t>
      </w:r>
      <w:r>
        <w:t>)</w:t>
      </w:r>
      <w:r w:rsidR="005B6A85">
        <w:t>)</w:t>
      </w:r>
      <w:r w:rsidR="00037D70">
        <w:t xml:space="preserve"> and can install new ones: </w:t>
      </w:r>
    </w:p>
    <w:p w14:paraId="6EAC43ED" w14:textId="77777777" w:rsidR="00037D70" w:rsidRDefault="00037D70" w:rsidP="00037D70">
      <w:pPr>
        <w:pStyle w:val="HTMLPreformatted"/>
        <w:shd w:val="clear" w:color="auto" w:fill="FFFFFF"/>
        <w:rPr>
          <w:rFonts w:ascii="Consolas" w:hAnsi="Consolas"/>
          <w:sz w:val="19"/>
          <w:szCs w:val="19"/>
        </w:rPr>
      </w:pPr>
      <w:r>
        <w:rPr>
          <w:rStyle w:val="HTMLCode"/>
          <w:rFonts w:ascii="Consolas" w:hAnsi="Consolas"/>
          <w:color w:val="C7254E"/>
          <w:sz w:val="17"/>
          <w:szCs w:val="17"/>
          <w:shd w:val="clear" w:color="auto" w:fill="F9F2F4"/>
        </w:rPr>
        <w:t>install.packages("BoutrosLab.plotting.general")</w:t>
      </w:r>
    </w:p>
    <w:p w14:paraId="289A6001" w14:textId="565C82C3" w:rsidR="00342787" w:rsidRDefault="00342787" w:rsidP="00D9508B">
      <w:pPr>
        <w:pStyle w:val="Heading3"/>
      </w:pPr>
      <w:bookmarkStart w:id="29" w:name="_Toc71586110"/>
      <w:r>
        <w:t>Attributes, Basic types</w:t>
      </w:r>
      <w:r w:rsidR="002D220D">
        <w:t>, NA and NaN</w:t>
      </w:r>
      <w:bookmarkEnd w:id="29"/>
    </w:p>
    <w:p w14:paraId="523DC162" w14:textId="16499D16" w:rsidR="00731678" w:rsidRDefault="00731678" w:rsidP="00731678">
      <w:r w:rsidRPr="009C6EBE">
        <w:rPr>
          <w:u w:val="single"/>
        </w:rPr>
        <w:t>atomic types</w:t>
      </w:r>
      <w:r>
        <w:t>: character, numeric, integer, complex, logical</w:t>
      </w:r>
    </w:p>
    <w:p w14:paraId="5D1CA436" w14:textId="168C56FF"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w:t>
      </w:r>
      <w:r w:rsidRPr="009C6EBE">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#numeric</w:t>
      </w:r>
    </w:p>
    <w:p w14:paraId="48B15274" w14:textId="521D1397"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&lt;- 1L</w:t>
      </w:r>
      <w:r w:rsidRPr="009C6EBE">
        <w:rPr>
          <w:rFonts w:ascii="Consolas" w:hAnsi="Consolas"/>
          <w:color w:val="000000"/>
          <w:sz w:val="20"/>
          <w:szCs w:val="20"/>
        </w:rPr>
        <w:tab/>
        <w:t>#integer</w:t>
      </w:r>
    </w:p>
    <w:p w14:paraId="4F183BF1" w14:textId="6AF887AA"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&lt;- 1/0   </w:t>
      </w:r>
      <w:r>
        <w:rPr>
          <w:rFonts w:ascii="Consolas" w:hAnsi="Consolas"/>
          <w:color w:val="000000"/>
          <w:sz w:val="20"/>
          <w:szCs w:val="20"/>
        </w:rPr>
        <w:tab/>
      </w:r>
      <w:r w:rsidRPr="009C6EBE">
        <w:rPr>
          <w:rFonts w:ascii="Consolas" w:hAnsi="Consolas"/>
          <w:color w:val="000000"/>
          <w:sz w:val="20"/>
          <w:szCs w:val="20"/>
        </w:rPr>
        <w:t>#numeric, Inf</w:t>
      </w:r>
    </w:p>
    <w:p w14:paraId="5B796A49" w14:textId="586E8B65"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0</w:t>
      </w:r>
      <w:r w:rsidRPr="009C6EBE">
        <w:rPr>
          <w:rFonts w:ascii="Consolas" w:hAnsi="Consolas"/>
          <w:color w:val="000000"/>
          <w:sz w:val="20"/>
          <w:szCs w:val="20"/>
        </w:rPr>
        <w:t xml:space="preserve">/0   </w:t>
      </w:r>
      <w:r>
        <w:rPr>
          <w:rFonts w:ascii="Consolas" w:hAnsi="Consolas"/>
          <w:color w:val="000000"/>
          <w:sz w:val="20"/>
          <w:szCs w:val="20"/>
        </w:rPr>
        <w:tab/>
      </w:r>
      <w:r w:rsidRPr="009C6EBE">
        <w:rPr>
          <w:rFonts w:ascii="Consolas" w:hAnsi="Consolas"/>
          <w:color w:val="000000"/>
          <w:sz w:val="20"/>
          <w:szCs w:val="20"/>
        </w:rPr>
        <w:t xml:space="preserve">#numeric, </w:t>
      </w:r>
      <w:r>
        <w:rPr>
          <w:rFonts w:ascii="Consolas" w:hAnsi="Consolas"/>
          <w:color w:val="000000"/>
          <w:sz w:val="20"/>
          <w:szCs w:val="20"/>
        </w:rPr>
        <w:t>NaN</w:t>
      </w:r>
    </w:p>
    <w:p w14:paraId="23E682F3" w14:textId="06D83FBE" w:rsidR="009C6EBE" w:rsidRDefault="009C6EBE" w:rsidP="009C6EBE">
      <w:pPr>
        <w:spacing w:after="0"/>
        <w:rPr>
          <w:rFonts w:ascii="Consolas" w:hAnsi="Consolas"/>
          <w:color w:val="000000"/>
          <w:sz w:val="20"/>
          <w:szCs w:val="20"/>
        </w:rPr>
      </w:pPr>
    </w:p>
    <w:p w14:paraId="311205E9" w14:textId="68E4DC3E" w:rsidR="009C6EBE" w:rsidRDefault="009C6EBE" w:rsidP="009C6EBE">
      <w:pPr>
        <w:spacing w:after="0"/>
      </w:pPr>
      <w:r w:rsidRPr="009C6EBE">
        <w:t>types gets printed on using class(object)</w:t>
      </w:r>
      <w:r w:rsidR="00020B23">
        <w:t xml:space="preserve"> and can be checked with is.numeric(obj)..</w:t>
      </w:r>
    </w:p>
    <w:p w14:paraId="6805EA1F" w14:textId="15F85B4D" w:rsidR="004C1EB2" w:rsidRDefault="004C1EB2" w:rsidP="009C6EBE">
      <w:pPr>
        <w:spacing w:after="0"/>
      </w:pPr>
      <w:r w:rsidRPr="004C1EB2">
        <w:rPr>
          <w:u w:val="single"/>
        </w:rPr>
        <w:t>type casts</w:t>
      </w:r>
      <w:r>
        <w:t xml:space="preserve">: </w:t>
      </w:r>
      <w:r w:rsidR="00A4745C">
        <w:tab/>
      </w:r>
      <w:r w:rsidR="00A4745C">
        <w:tab/>
      </w:r>
      <w:r w:rsidR="00A4745C">
        <w:tab/>
      </w:r>
      <w:r w:rsidR="00A4745C">
        <w:tab/>
      </w:r>
      <w:r w:rsidR="00A4745C">
        <w:tab/>
      </w:r>
      <w:r>
        <w:t>as.numeric(x), as.character(x)</w:t>
      </w:r>
    </w:p>
    <w:p w14:paraId="48CCDA4A" w14:textId="139109B4" w:rsidR="009C6EBE" w:rsidRDefault="009C6EBE" w:rsidP="009C6EBE">
      <w:pPr>
        <w:spacing w:after="0"/>
        <w:ind w:firstLine="0"/>
      </w:pPr>
      <w:r>
        <w:tab/>
      </w:r>
      <w:r w:rsidRPr="009C6EBE">
        <w:rPr>
          <w:u w:val="single"/>
        </w:rPr>
        <w:t>operations with non-ordinary notations</w:t>
      </w:r>
      <w:r>
        <w:t xml:space="preserve">: </w:t>
      </w:r>
      <w:r w:rsidR="00A4745C">
        <w:tab/>
      </w:r>
      <w:r w:rsidRPr="009C6EBE">
        <w:rPr>
          <w:rFonts w:ascii="Consolas" w:hAnsi="Consolas"/>
          <w:color w:val="000000"/>
          <w:sz w:val="20"/>
          <w:szCs w:val="20"/>
        </w:rPr>
        <w:t>%%</w:t>
      </w:r>
      <w:r>
        <w:t xml:space="preserve"> (mod)</w:t>
      </w:r>
      <w:r w:rsidR="006E7C23">
        <w:t>,</w:t>
      </w:r>
      <w:r>
        <w:t xml:space="preserve"> </w:t>
      </w:r>
      <w:r w:rsidRPr="009C6EBE">
        <w:rPr>
          <w:rFonts w:ascii="Consolas" w:hAnsi="Consolas"/>
          <w:color w:val="000000"/>
          <w:sz w:val="20"/>
          <w:szCs w:val="20"/>
        </w:rPr>
        <w:t>%/%</w:t>
      </w:r>
      <w:r>
        <w:rPr>
          <w:rFonts w:ascii="Consolas" w:hAnsi="Consolas"/>
          <w:color w:val="000000"/>
          <w:sz w:val="20"/>
          <w:szCs w:val="20"/>
        </w:rPr>
        <w:t xml:space="preserve"> </w:t>
      </w:r>
      <w:r w:rsidRPr="009C6EBE">
        <w:t>(integer division)</w:t>
      </w:r>
      <w:r w:rsidR="008B7977">
        <w:t>, ^</w:t>
      </w:r>
    </w:p>
    <w:p w14:paraId="3FC4F66F" w14:textId="6E191486" w:rsidR="00A4745C" w:rsidRDefault="00A4745C" w:rsidP="009C6EBE">
      <w:pPr>
        <w:spacing w:after="0"/>
        <w:ind w:firstLine="0"/>
      </w:pPr>
      <w:r>
        <w:tab/>
      </w:r>
      <w:r w:rsidRPr="00A4745C">
        <w:rPr>
          <w:u w:val="single"/>
        </w:rPr>
        <w:t>logical operations (and, or) are single digit:</w:t>
      </w:r>
      <w:r>
        <w:t xml:space="preserve"> </w:t>
      </w:r>
      <w:r>
        <w:tab/>
        <w:t>&amp; |</w:t>
      </w:r>
    </w:p>
    <w:p w14:paraId="198DC0A1" w14:textId="76233035" w:rsidR="00F27A40" w:rsidRDefault="00A4745C" w:rsidP="009C6EBE">
      <w:pPr>
        <w:spacing w:after="0"/>
        <w:ind w:firstLine="0"/>
      </w:pPr>
      <w:r>
        <w:tab/>
      </w:r>
      <w:r>
        <w:rPr>
          <w:u w:val="single"/>
        </w:rPr>
        <w:t>check if two objects are identical</w:t>
      </w:r>
      <w:r>
        <w:t xml:space="preserve">: </w:t>
      </w:r>
      <w:r>
        <w:tab/>
      </w:r>
      <w:r>
        <w:tab/>
        <w:t xml:space="preserve">identical(x, y) </w:t>
      </w:r>
    </w:p>
    <w:p w14:paraId="3EFD6427" w14:textId="29554C28" w:rsidR="002F12B4" w:rsidRDefault="002F12B4" w:rsidP="009C6EBE">
      <w:pPr>
        <w:spacing w:after="0"/>
        <w:ind w:firstLine="0"/>
        <w:rPr>
          <w:rFonts w:ascii="Consolas" w:hAnsi="Consolas"/>
          <w:color w:val="000000"/>
          <w:sz w:val="20"/>
          <w:szCs w:val="20"/>
        </w:rPr>
      </w:pPr>
      <w:r>
        <w:tab/>
      </w:r>
      <w:r w:rsidRPr="002F12B4">
        <w:rPr>
          <w:u w:val="single"/>
        </w:rPr>
        <w:t>format string (3 to 003)</w:t>
      </w:r>
      <w:r>
        <w:t>:</w:t>
      </w:r>
      <w:r>
        <w:tab/>
      </w:r>
      <w:r>
        <w:tab/>
      </w:r>
      <w:r>
        <w:tab/>
        <w:t>sprintf(</w:t>
      </w:r>
      <w:r w:rsidRPr="006E7C23">
        <w:rPr>
          <w:rFonts w:ascii="Consolas" w:hAnsi="Consolas"/>
          <w:color w:val="000000"/>
          <w:sz w:val="20"/>
          <w:szCs w:val="20"/>
        </w:rPr>
        <w:t>"</w:t>
      </w:r>
      <w:r>
        <w:rPr>
          <w:rFonts w:ascii="Consolas" w:hAnsi="Consolas"/>
          <w:color w:val="000000"/>
          <w:sz w:val="20"/>
          <w:szCs w:val="20"/>
        </w:rPr>
        <w:t>%03d</w:t>
      </w:r>
      <w:r w:rsidRPr="006E7C23">
        <w:rPr>
          <w:rFonts w:ascii="Consolas" w:hAnsi="Consolas"/>
          <w:color w:val="000000"/>
          <w:sz w:val="20"/>
          <w:szCs w:val="20"/>
        </w:rPr>
        <w:t>"</w:t>
      </w:r>
      <w:r>
        <w:rPr>
          <w:rFonts w:ascii="Consolas" w:hAnsi="Consolas"/>
          <w:color w:val="000000"/>
          <w:sz w:val="20"/>
          <w:szCs w:val="20"/>
        </w:rPr>
        <w:t>, 3)</w:t>
      </w:r>
    </w:p>
    <w:p w14:paraId="48576D7A" w14:textId="0D1710DC" w:rsidR="00F0794E" w:rsidRPr="00F0794E" w:rsidRDefault="00F0794E" w:rsidP="009C6EBE">
      <w:pPr>
        <w:spacing w:after="0"/>
        <w:ind w:firstLine="0"/>
      </w:pPr>
      <w:r>
        <w:rPr>
          <w:rFonts w:ascii="Consolas" w:hAnsi="Consolas"/>
          <w:color w:val="000000"/>
          <w:sz w:val="20"/>
          <w:szCs w:val="20"/>
        </w:rPr>
        <w:tab/>
      </w:r>
      <w:r w:rsidRPr="00F0794E">
        <w:rPr>
          <w:u w:val="single"/>
        </w:rPr>
        <w:t>get size of an object</w:t>
      </w:r>
      <w: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F0794E">
        <w:t>object.size(o)</w:t>
      </w:r>
    </w:p>
    <w:p w14:paraId="27A8BF76" w14:textId="499EC5DE" w:rsidR="00020B23" w:rsidRDefault="00020B23" w:rsidP="009C6EBE">
      <w:pPr>
        <w:spacing w:after="0"/>
        <w:ind w:firstLine="0"/>
      </w:pPr>
    </w:p>
    <w:p w14:paraId="6B19A106" w14:textId="51AB681F" w:rsidR="00020B23" w:rsidRDefault="00020B23" w:rsidP="009C6EBE">
      <w:pPr>
        <w:spacing w:after="0"/>
        <w:ind w:firstLine="0"/>
      </w:pPr>
      <w:r>
        <w:tab/>
        <w:t xml:space="preserve">NA: </w:t>
      </w:r>
      <w:r>
        <w:tab/>
        <w:t>not available, missing value</w:t>
      </w:r>
    </w:p>
    <w:p w14:paraId="306FCF40" w14:textId="51DF3BEC" w:rsidR="00020B23" w:rsidRDefault="00020B23" w:rsidP="009C6EBE">
      <w:pPr>
        <w:spacing w:after="0"/>
        <w:ind w:firstLine="0"/>
      </w:pPr>
      <w:r>
        <w:tab/>
        <w:t xml:space="preserve">NaN: </w:t>
      </w:r>
      <w:r>
        <w:tab/>
        <w:t>not a number, counts as an NA as well</w:t>
      </w:r>
    </w:p>
    <w:tbl>
      <w:tblPr>
        <w:tblStyle w:val="TableGrid"/>
        <w:tblpPr w:leftFromText="141" w:rightFromText="141" w:vertAnchor="text" w:horzAnchor="margin" w:tblpXSpec="center" w:tblpY="302"/>
        <w:tblW w:w="0" w:type="auto"/>
        <w:tblLook w:val="04A0" w:firstRow="1" w:lastRow="0" w:firstColumn="1" w:lastColumn="0" w:noHBand="0" w:noVBand="1"/>
      </w:tblPr>
      <w:tblGrid>
        <w:gridCol w:w="1316"/>
        <w:gridCol w:w="876"/>
        <w:gridCol w:w="766"/>
      </w:tblGrid>
      <w:tr w:rsidR="00020B23" w14:paraId="03E9B733" w14:textId="77777777" w:rsidTr="00020B23">
        <w:tc>
          <w:tcPr>
            <w:tcW w:w="1316" w:type="dxa"/>
          </w:tcPr>
          <w:p w14:paraId="15D6BA13" w14:textId="77777777" w:rsidR="00020B23" w:rsidRDefault="00020B23" w:rsidP="00020B23">
            <w:pPr>
              <w:spacing w:after="0"/>
              <w:ind w:firstLine="0"/>
              <w:rPr>
                <w:rFonts w:ascii="Consolas" w:hAnsi="Consolas"/>
                <w:color w:val="000000"/>
                <w:sz w:val="20"/>
                <w:szCs w:val="20"/>
              </w:rPr>
            </w:pPr>
          </w:p>
        </w:tc>
        <w:tc>
          <w:tcPr>
            <w:tcW w:w="876" w:type="dxa"/>
          </w:tcPr>
          <w:p w14:paraId="69AD29EA"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w:t>
            </w:r>
          </w:p>
        </w:tc>
        <w:tc>
          <w:tcPr>
            <w:tcW w:w="766" w:type="dxa"/>
          </w:tcPr>
          <w:p w14:paraId="332DECFF"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NaN</w:t>
            </w:r>
          </w:p>
        </w:tc>
      </w:tr>
      <w:tr w:rsidR="00020B23" w14:paraId="454A6781" w14:textId="77777777" w:rsidTr="00020B23">
        <w:tc>
          <w:tcPr>
            <w:tcW w:w="1316" w:type="dxa"/>
          </w:tcPr>
          <w:p w14:paraId="3825DAB9"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is.na(x)</w:t>
            </w:r>
          </w:p>
        </w:tc>
        <w:tc>
          <w:tcPr>
            <w:tcW w:w="876" w:type="dxa"/>
          </w:tcPr>
          <w:p w14:paraId="1F44B1B8"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c>
          <w:tcPr>
            <w:tcW w:w="766" w:type="dxa"/>
          </w:tcPr>
          <w:p w14:paraId="29629066"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r w:rsidR="00020B23" w14:paraId="7DF65E90" w14:textId="77777777" w:rsidTr="00020B23">
        <w:tc>
          <w:tcPr>
            <w:tcW w:w="1316" w:type="dxa"/>
          </w:tcPr>
          <w:p w14:paraId="5271A085"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is.nan(x)</w:t>
            </w:r>
          </w:p>
        </w:tc>
        <w:tc>
          <w:tcPr>
            <w:tcW w:w="876" w:type="dxa"/>
          </w:tcPr>
          <w:p w14:paraId="6C27F44B"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FALSE</w:t>
            </w:r>
          </w:p>
        </w:tc>
        <w:tc>
          <w:tcPr>
            <w:tcW w:w="766" w:type="dxa"/>
          </w:tcPr>
          <w:p w14:paraId="53D3C340"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bl>
    <w:p w14:paraId="7C0ABBA0" w14:textId="23D66C36" w:rsidR="00020B23" w:rsidRDefault="00020B23" w:rsidP="009C6EBE">
      <w:pPr>
        <w:spacing w:after="0"/>
        <w:ind w:firstLine="0"/>
      </w:pPr>
    </w:p>
    <w:p w14:paraId="7402121B" w14:textId="77777777" w:rsidR="00020B23" w:rsidRDefault="00020B23" w:rsidP="009C6EBE">
      <w:pPr>
        <w:spacing w:after="0"/>
        <w:ind w:firstLine="0"/>
      </w:pPr>
    </w:p>
    <w:p w14:paraId="14327A7D" w14:textId="6037475B" w:rsidR="009C6EBE" w:rsidRDefault="009C6EBE" w:rsidP="009C6EBE">
      <w:pPr>
        <w:spacing w:after="0"/>
        <w:rPr>
          <w:rFonts w:ascii="Consolas" w:hAnsi="Consolas"/>
          <w:color w:val="000000"/>
          <w:sz w:val="20"/>
          <w:szCs w:val="20"/>
        </w:rPr>
      </w:pPr>
    </w:p>
    <w:p w14:paraId="43B95E14" w14:textId="51A7403A" w:rsidR="00020B23" w:rsidRPr="009C6EBE" w:rsidRDefault="00020B23" w:rsidP="009C6EBE">
      <w:pPr>
        <w:spacing w:after="0"/>
        <w:rPr>
          <w:rFonts w:ascii="Consolas" w:hAnsi="Consolas"/>
          <w:color w:val="000000"/>
          <w:sz w:val="20"/>
          <w:szCs w:val="20"/>
        </w:rPr>
      </w:pPr>
    </w:p>
    <w:p w14:paraId="18512744" w14:textId="3D6C72C1" w:rsidR="00342787" w:rsidRDefault="00342787" w:rsidP="00D9508B">
      <w:pPr>
        <w:pStyle w:val="Heading3"/>
      </w:pPr>
      <w:bookmarkStart w:id="30" w:name="_Toc71586111"/>
      <w:r>
        <w:t>Complex types</w:t>
      </w:r>
      <w:bookmarkEnd w:id="30"/>
    </w:p>
    <w:p w14:paraId="60308846" w14:textId="74A512FE" w:rsidR="006E7C23" w:rsidRDefault="006E7C23" w:rsidP="006E7C23">
      <w:pPr>
        <w:spacing w:after="0"/>
      </w:pPr>
      <w:r w:rsidRPr="004C1EB2">
        <w:rPr>
          <w:u w:val="single"/>
        </w:rPr>
        <w:t>vector</w:t>
      </w:r>
      <w:r>
        <w:t xml:space="preserve"> (for storing elements with the same class):</w:t>
      </w:r>
    </w:p>
    <w:p w14:paraId="7BD682B8" w14:textId="056EE74A" w:rsidR="006E7C23"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 xml:space="preserve">rep(NA, </w:t>
      </w:r>
      <w:r w:rsidR="00A76C95">
        <w:rPr>
          <w:rFonts w:ascii="Consolas" w:hAnsi="Consolas"/>
          <w:color w:val="000000"/>
          <w:sz w:val="20"/>
          <w:szCs w:val="20"/>
        </w:rPr>
        <w:t>times=5</w:t>
      </w:r>
      <w:r>
        <w:rPr>
          <w:rFonts w:ascii="Consolas" w:hAnsi="Consolas"/>
          <w:color w:val="000000"/>
          <w:sz w:val="20"/>
          <w:szCs w:val="20"/>
        </w:rPr>
        <w:t>)</w:t>
      </w:r>
      <w:r>
        <w:rPr>
          <w:rFonts w:ascii="Consolas" w:hAnsi="Consolas"/>
          <w:color w:val="000000"/>
          <w:sz w:val="20"/>
          <w:szCs w:val="20"/>
        </w:rPr>
        <w:tab/>
      </w:r>
      <w:r w:rsidRPr="009C6EBE">
        <w:rPr>
          <w:rFonts w:ascii="Consolas" w:hAnsi="Consolas"/>
          <w:color w:val="000000"/>
          <w:sz w:val="20"/>
          <w:szCs w:val="20"/>
        </w:rPr>
        <w:tab/>
        <w:t>#</w:t>
      </w:r>
      <w:r>
        <w:rPr>
          <w:rFonts w:ascii="Consolas" w:hAnsi="Consolas"/>
          <w:color w:val="000000"/>
          <w:sz w:val="20"/>
          <w:szCs w:val="20"/>
        </w:rPr>
        <w:t>NA NA NA NA NA</w:t>
      </w:r>
    </w:p>
    <w:p w14:paraId="0AABC1CD" w14:textId="61B5D1C5" w:rsidR="00A76C95" w:rsidRDefault="00A76C95" w:rsidP="006E7C23">
      <w:pPr>
        <w:spacing w:after="0"/>
      </w:pPr>
      <w:r>
        <w:rPr>
          <w:rFonts w:ascii="Consolas" w:hAnsi="Consolas"/>
          <w:color w:val="000000"/>
          <w:sz w:val="20"/>
          <w:szCs w:val="20"/>
        </w:rPr>
        <w:tab/>
        <w:t>x &lt;- rep(c(1, 2), each=2)</w:t>
      </w:r>
      <w:r>
        <w:rPr>
          <w:rFonts w:ascii="Consolas" w:hAnsi="Consolas"/>
          <w:color w:val="000000"/>
          <w:sz w:val="20"/>
          <w:szCs w:val="20"/>
        </w:rPr>
        <w:tab/>
      </w:r>
      <w:r>
        <w:rPr>
          <w:rFonts w:ascii="Consolas" w:hAnsi="Consolas"/>
          <w:color w:val="000000"/>
          <w:sz w:val="20"/>
          <w:szCs w:val="20"/>
        </w:rPr>
        <w:tab/>
        <w:t>#1 1 2 2</w:t>
      </w:r>
    </w:p>
    <w:p w14:paraId="2D6AEBBC" w14:textId="441991B4" w:rsidR="006E7C23" w:rsidRPr="009C6EBE"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numeric</w:t>
      </w:r>
      <w:r w:rsidRPr="006E7C23">
        <w:rPr>
          <w:rFonts w:ascii="Consolas" w:hAnsi="Consolas"/>
          <w:color w:val="000000"/>
          <w:sz w:val="20"/>
          <w:szCs w:val="20"/>
        </w:rPr>
        <w:t>"</w:t>
      </w:r>
      <w:r>
        <w:rPr>
          <w:rFonts w:ascii="Consolas" w:hAnsi="Consolas"/>
          <w:color w:val="000000"/>
          <w:sz w:val="20"/>
          <w:szCs w:val="20"/>
        </w:rPr>
        <w:t>, length=5)</w:t>
      </w:r>
      <w:r w:rsidRPr="009C6EBE">
        <w:rPr>
          <w:rFonts w:ascii="Consolas" w:hAnsi="Consolas"/>
          <w:color w:val="000000"/>
          <w:sz w:val="20"/>
          <w:szCs w:val="20"/>
        </w:rPr>
        <w:tab/>
        <w:t>#</w:t>
      </w:r>
      <w:r>
        <w:rPr>
          <w:rFonts w:ascii="Consolas" w:hAnsi="Consolas"/>
          <w:color w:val="000000"/>
          <w:sz w:val="20"/>
          <w:szCs w:val="20"/>
        </w:rPr>
        <w:t>0 0 0 0 0</w:t>
      </w:r>
    </w:p>
    <w:p w14:paraId="33A99E29" w14:textId="22E5A005" w:rsidR="006E7C23" w:rsidRPr="009C6EBE"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c(1 + 0i, 2 + 3i)</w:t>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explicitly telling the elements</w:t>
      </w:r>
    </w:p>
    <w:p w14:paraId="33648F1C" w14:textId="578453FA" w:rsidR="006E7C23"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c(x, 3 + 2i)</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appending to vector</w:t>
      </w:r>
    </w:p>
    <w:p w14:paraId="0A9692A3" w14:textId="18FD4693" w:rsidR="004C1EB2" w:rsidRDefault="004C1EB2" w:rsidP="006E7C23">
      <w:pPr>
        <w:spacing w:after="0"/>
        <w:ind w:left="720"/>
        <w:rPr>
          <w:rFonts w:ascii="Consolas" w:hAnsi="Consolas"/>
          <w:color w:val="000000"/>
          <w:sz w:val="20"/>
          <w:szCs w:val="20"/>
        </w:rPr>
      </w:pPr>
      <w:r>
        <w:rPr>
          <w:rFonts w:ascii="Consolas" w:hAnsi="Consolas"/>
          <w:color w:val="000000"/>
          <w:sz w:val="20"/>
          <w:szCs w:val="20"/>
        </w:rPr>
        <w:lastRenderedPageBreak/>
        <w:t>x &lt;- c(col1 = 1, col2 = 2)</w:t>
      </w:r>
      <w:r>
        <w:rPr>
          <w:rFonts w:ascii="Consolas" w:hAnsi="Consolas"/>
          <w:color w:val="000000"/>
          <w:sz w:val="20"/>
          <w:szCs w:val="20"/>
        </w:rPr>
        <w:tab/>
      </w:r>
      <w:r>
        <w:rPr>
          <w:rFonts w:ascii="Consolas" w:hAnsi="Consolas"/>
          <w:color w:val="000000"/>
          <w:sz w:val="20"/>
          <w:szCs w:val="20"/>
        </w:rPr>
        <w:tab/>
        <w:t>#named vector (names(object))</w:t>
      </w:r>
    </w:p>
    <w:p w14:paraId="47892D39" w14:textId="43ED5E1C" w:rsidR="00CD7AAB" w:rsidRDefault="00CD7AAB" w:rsidP="006E7C23">
      <w:pPr>
        <w:spacing w:after="0"/>
        <w:ind w:left="720"/>
        <w:rPr>
          <w:rFonts w:ascii="Consolas" w:hAnsi="Consolas"/>
          <w:color w:val="000000"/>
          <w:sz w:val="20"/>
          <w:szCs w:val="20"/>
        </w:rPr>
      </w:pPr>
      <w:r>
        <w:rPr>
          <w:rFonts w:ascii="Consolas" w:hAnsi="Consolas"/>
          <w:color w:val="000000"/>
          <w:sz w:val="20"/>
          <w:szCs w:val="20"/>
        </w:rPr>
        <w:t>x &lt;- 1:5</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#int sequence: 1 2 3 4 5</w:t>
      </w:r>
    </w:p>
    <w:p w14:paraId="0440250D" w14:textId="26206221"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2, by=0.5)</w:t>
      </w:r>
      <w:r>
        <w:rPr>
          <w:rFonts w:ascii="Consolas" w:hAnsi="Consolas"/>
          <w:color w:val="000000"/>
          <w:sz w:val="20"/>
          <w:szCs w:val="20"/>
        </w:rPr>
        <w:tab/>
      </w:r>
      <w:r>
        <w:rPr>
          <w:rFonts w:ascii="Consolas" w:hAnsi="Consolas"/>
          <w:color w:val="000000"/>
          <w:sz w:val="20"/>
          <w:szCs w:val="20"/>
        </w:rPr>
        <w:tab/>
        <w:t>#0.0 0.5 1.0 1.5 2.0</w:t>
      </w:r>
    </w:p>
    <w:p w14:paraId="4361465C" w14:textId="15F87119"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1, length=5)</w:t>
      </w:r>
      <w:r>
        <w:rPr>
          <w:rFonts w:ascii="Consolas" w:hAnsi="Consolas"/>
          <w:color w:val="000000"/>
          <w:sz w:val="20"/>
          <w:szCs w:val="20"/>
        </w:rPr>
        <w:tab/>
      </w:r>
      <w:r>
        <w:rPr>
          <w:rFonts w:ascii="Consolas" w:hAnsi="Consolas"/>
          <w:color w:val="000000"/>
          <w:sz w:val="20"/>
          <w:szCs w:val="20"/>
        </w:rPr>
        <w:tab/>
        <w:t>#0.0 0.25 0.5 0.75 1</w:t>
      </w:r>
    </w:p>
    <w:p w14:paraId="5BB7192D" w14:textId="1CC6FD77" w:rsidR="00A76C95" w:rsidRDefault="00A4745C" w:rsidP="006E7C23">
      <w:pPr>
        <w:spacing w:after="0"/>
        <w:ind w:left="720"/>
        <w:rPr>
          <w:rFonts w:ascii="Consolas" w:hAnsi="Consolas"/>
          <w:color w:val="000000"/>
          <w:sz w:val="20"/>
          <w:szCs w:val="20"/>
        </w:rPr>
      </w:pPr>
      <w:r>
        <w:rPr>
          <w:rFonts w:ascii="Consolas" w:hAnsi="Consolas"/>
          <w:color w:val="000000"/>
          <w:sz w:val="20"/>
          <w:szCs w:val="20"/>
        </w:rPr>
        <w:t>x &lt;- seq_along(x)</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 ... length(x)</w:t>
      </w:r>
    </w:p>
    <w:p w14:paraId="366D8AFB" w14:textId="6BE65944" w:rsidR="00A4745C" w:rsidRDefault="0092479A" w:rsidP="006E7C23">
      <w:pPr>
        <w:spacing w:after="0"/>
        <w:ind w:left="720"/>
        <w:rPr>
          <w:rFonts w:ascii="Consolas" w:hAnsi="Consolas"/>
          <w:color w:val="000000"/>
          <w:sz w:val="20"/>
          <w:szCs w:val="20"/>
        </w:rPr>
      </w:pPr>
      <w:r>
        <w:rPr>
          <w:rFonts w:ascii="Consolas" w:hAnsi="Consolas"/>
          <w:color w:val="000000"/>
          <w:sz w:val="20"/>
          <w:szCs w:val="20"/>
        </w:rPr>
        <w:t>x &lt;- rnorm(1000)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#1000 normally distributed value</w:t>
      </w:r>
    </w:p>
    <w:p w14:paraId="7EFB7B30" w14:textId="098AF46F" w:rsidR="0092479A" w:rsidRDefault="0092479A" w:rsidP="006E7C23">
      <w:pPr>
        <w:spacing w:after="0"/>
        <w:ind w:left="720"/>
        <w:rPr>
          <w:rFonts w:ascii="Consolas" w:hAnsi="Consolas"/>
          <w:color w:val="000000"/>
          <w:sz w:val="20"/>
          <w:szCs w:val="20"/>
        </w:rPr>
      </w:pPr>
      <w:r>
        <w:rPr>
          <w:rFonts w:ascii="Consolas" w:hAnsi="Consolas"/>
          <w:color w:val="000000"/>
          <w:sz w:val="20"/>
          <w:szCs w:val="20"/>
        </w:rPr>
        <w:t>x &lt;- sample(x, 100)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#selects 100 elements randomly</w:t>
      </w:r>
    </w:p>
    <w:p w14:paraId="6EC378BC" w14:textId="77777777" w:rsidR="0092479A" w:rsidRDefault="0092479A" w:rsidP="006E7C23">
      <w:pPr>
        <w:spacing w:after="0"/>
        <w:ind w:left="720"/>
        <w:rPr>
          <w:rFonts w:ascii="Consolas" w:hAnsi="Consolas"/>
          <w:color w:val="000000"/>
          <w:sz w:val="20"/>
          <w:szCs w:val="20"/>
        </w:rPr>
      </w:pPr>
    </w:p>
    <w:p w14:paraId="667CD547" w14:textId="253634C1" w:rsidR="00A76C95" w:rsidRDefault="00A76C95" w:rsidP="006E7C23">
      <w:pPr>
        <w:spacing w:after="0"/>
        <w:ind w:left="720"/>
        <w:rPr>
          <w:rFonts w:ascii="Consolas" w:hAnsi="Consolas"/>
          <w:color w:val="000000"/>
          <w:sz w:val="20"/>
          <w:szCs w:val="20"/>
        </w:rPr>
      </w:pPr>
      <w:r w:rsidRPr="00A76C95">
        <w:t xml:space="preserve">length of vector: </w:t>
      </w:r>
      <w:r>
        <w:tab/>
      </w:r>
      <w:r>
        <w:rPr>
          <w:rFonts w:ascii="Consolas" w:hAnsi="Consolas"/>
          <w:color w:val="000000"/>
          <w:sz w:val="20"/>
          <w:szCs w:val="20"/>
        </w:rPr>
        <w:t>length(x)</w:t>
      </w:r>
    </w:p>
    <w:p w14:paraId="148124DE" w14:textId="6CA7BD47" w:rsidR="001539C5" w:rsidRDefault="001539C5" w:rsidP="001539C5">
      <w:pPr>
        <w:spacing w:after="0"/>
        <w:rPr>
          <w:rFonts w:ascii="Consolas" w:hAnsi="Consolas"/>
          <w:color w:val="000000"/>
          <w:sz w:val="20"/>
          <w:szCs w:val="20"/>
        </w:rPr>
      </w:pPr>
    </w:p>
    <w:p w14:paraId="7A15377D" w14:textId="0488C21C" w:rsidR="001539C5" w:rsidRPr="001539C5" w:rsidRDefault="001539C5" w:rsidP="001539C5">
      <w:pPr>
        <w:spacing w:after="0"/>
      </w:pPr>
      <w:r w:rsidRPr="001539C5">
        <w:rPr>
          <w:u w:val="single"/>
        </w:rPr>
        <w:t>list</w:t>
      </w:r>
      <w:r w:rsidRPr="001539C5">
        <w:t xml:space="preserve"> (for storing elements even with different types):</w:t>
      </w:r>
    </w:p>
    <w:p w14:paraId="5758D380" w14:textId="77777777" w:rsidR="001539C5" w:rsidRDefault="001539C5"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list(1, TRUE, 1+2i)</w:t>
      </w:r>
      <w:r>
        <w:rPr>
          <w:rFonts w:ascii="Consolas" w:hAnsi="Consolas"/>
          <w:color w:val="000000"/>
          <w:sz w:val="20"/>
          <w:szCs w:val="20"/>
        </w:rPr>
        <w:tab/>
      </w:r>
    </w:p>
    <w:p w14:paraId="61D47324" w14:textId="77777777" w:rsidR="000A00E2" w:rsidRDefault="001539C5" w:rsidP="001539C5">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list(c1=1, c2=TRUE, c3=1+2i)</w:t>
      </w:r>
    </w:p>
    <w:p w14:paraId="7A98C32B" w14:textId="77777777" w:rsidR="000A00E2" w:rsidRDefault="000A00E2" w:rsidP="001539C5">
      <w:pPr>
        <w:spacing w:after="0"/>
        <w:ind w:left="720"/>
        <w:rPr>
          <w:rFonts w:ascii="Consolas" w:hAnsi="Consolas"/>
          <w:color w:val="000000"/>
          <w:sz w:val="20"/>
          <w:szCs w:val="20"/>
        </w:rPr>
      </w:pPr>
    </w:p>
    <w:p w14:paraId="6579F553" w14:textId="6CFD0915" w:rsidR="000A00E2" w:rsidRPr="001539C5" w:rsidRDefault="000A00E2" w:rsidP="000A00E2">
      <w:pPr>
        <w:spacing w:after="0"/>
      </w:pPr>
      <w:r>
        <w:rPr>
          <w:u w:val="single"/>
        </w:rPr>
        <w:t>matrix</w:t>
      </w:r>
      <w:r w:rsidRPr="001539C5">
        <w:t xml:space="preserve"> (</w:t>
      </w:r>
      <w:r>
        <w:t>vector with set dimension attribute</w:t>
      </w:r>
      <w:r w:rsidRPr="001539C5">
        <w:t>):</w:t>
      </w:r>
    </w:p>
    <w:p w14:paraId="7532BC67" w14:textId="1B22511A" w:rsidR="00CD7AAB" w:rsidRDefault="001539C5" w:rsidP="000A00E2">
      <w:pPr>
        <w:spacing w:after="0"/>
        <w:rPr>
          <w:rFonts w:ascii="Consolas" w:hAnsi="Consolas"/>
          <w:color w:val="000000"/>
          <w:sz w:val="20"/>
          <w:szCs w:val="20"/>
        </w:rPr>
      </w:pPr>
      <w:r>
        <w:rPr>
          <w:rFonts w:ascii="Consolas" w:hAnsi="Consolas"/>
          <w:color w:val="000000"/>
          <w:sz w:val="20"/>
          <w:szCs w:val="20"/>
        </w:rPr>
        <w:tab/>
      </w:r>
      <w:r w:rsidR="000A00E2" w:rsidRPr="009C6EBE">
        <w:rPr>
          <w:rFonts w:ascii="Consolas" w:hAnsi="Consolas"/>
          <w:color w:val="000000"/>
          <w:sz w:val="20"/>
          <w:szCs w:val="20"/>
        </w:rPr>
        <w:t xml:space="preserve">x &lt;- </w:t>
      </w:r>
      <w:r w:rsidR="000A00E2">
        <w:rPr>
          <w:rFonts w:ascii="Consolas" w:hAnsi="Consolas"/>
          <w:color w:val="000000"/>
          <w:sz w:val="20"/>
          <w:szCs w:val="20"/>
        </w:rPr>
        <w:t>matrix(nrow=2, ncol=3)</w:t>
      </w:r>
      <w:r w:rsidR="000A00E2">
        <w:rPr>
          <w:rFonts w:ascii="Consolas" w:hAnsi="Consolas"/>
          <w:color w:val="000000"/>
          <w:sz w:val="20"/>
          <w:szCs w:val="20"/>
        </w:rPr>
        <w:tab/>
      </w:r>
      <w:r w:rsidR="000A00E2">
        <w:rPr>
          <w:rFonts w:ascii="Consolas" w:hAnsi="Consolas"/>
          <w:color w:val="000000"/>
          <w:sz w:val="20"/>
          <w:szCs w:val="20"/>
        </w:rPr>
        <w:tab/>
        <w:t>#</w:t>
      </w:r>
      <w:r w:rsidR="00CD7AAB">
        <w:rPr>
          <w:rFonts w:ascii="Consolas" w:hAnsi="Consolas"/>
          <w:color w:val="000000"/>
          <w:sz w:val="20"/>
          <w:szCs w:val="20"/>
        </w:rPr>
        <w:t xml:space="preserve"> </w:t>
      </w:r>
      <w:r w:rsidR="000A00E2">
        <w:rPr>
          <w:rFonts w:ascii="Consolas" w:hAnsi="Consolas"/>
          <w:color w:val="000000"/>
          <w:sz w:val="20"/>
          <w:szCs w:val="20"/>
        </w:rPr>
        <w:t>[NA NA NA]</w:t>
      </w:r>
    </w:p>
    <w:p w14:paraId="7234ED27" w14:textId="4864B5E8" w:rsidR="000A00E2" w:rsidRDefault="00CD7AAB" w:rsidP="00CD7AAB">
      <w:pPr>
        <w:spacing w:after="0"/>
        <w:ind w:left="5040"/>
        <w:rPr>
          <w:rFonts w:ascii="Consolas" w:hAnsi="Consolas"/>
          <w:color w:val="000000"/>
          <w:sz w:val="20"/>
          <w:szCs w:val="20"/>
        </w:rPr>
      </w:pPr>
      <w:r>
        <w:rPr>
          <w:rFonts w:ascii="Consolas" w:hAnsi="Consolas"/>
          <w:color w:val="000000"/>
          <w:sz w:val="20"/>
          <w:szCs w:val="20"/>
        </w:rPr>
        <w:t xml:space="preserve"># </w:t>
      </w:r>
      <w:r w:rsidR="000A00E2">
        <w:rPr>
          <w:rFonts w:ascii="Consolas" w:hAnsi="Consolas"/>
          <w:color w:val="000000"/>
          <w:sz w:val="20"/>
          <w:szCs w:val="20"/>
        </w:rPr>
        <w:t>[NA NA NA]</w:t>
      </w:r>
    </w:p>
    <w:p w14:paraId="2C1F0061" w14:textId="563AA36E" w:rsidR="00E239C6" w:rsidRDefault="000A00E2" w:rsidP="00E239C6">
      <w:pPr>
        <w:spacing w:after="0"/>
        <w:ind w:left="720"/>
        <w:rPr>
          <w:rFonts w:ascii="Consolas" w:hAnsi="Consolas"/>
          <w:color w:val="000000"/>
          <w:sz w:val="20"/>
          <w:szCs w:val="20"/>
        </w:rPr>
      </w:pPr>
      <w:r w:rsidRPr="009C6EBE">
        <w:rPr>
          <w:rFonts w:ascii="Consolas" w:hAnsi="Consolas"/>
          <w:color w:val="000000"/>
          <w:sz w:val="20"/>
          <w:szCs w:val="20"/>
        </w:rPr>
        <w:t xml:space="preserve">x &lt;- </w:t>
      </w:r>
      <w:r w:rsidR="00CD7AAB">
        <w:rPr>
          <w:rFonts w:ascii="Consolas" w:hAnsi="Consolas"/>
          <w:color w:val="000000"/>
          <w:sz w:val="20"/>
          <w:szCs w:val="20"/>
        </w:rPr>
        <w:t>matrix(1:6</w:t>
      </w:r>
      <w:r w:rsidR="00E239C6">
        <w:rPr>
          <w:rFonts w:ascii="Consolas" w:hAnsi="Consolas"/>
          <w:color w:val="000000"/>
          <w:sz w:val="20"/>
          <w:szCs w:val="20"/>
        </w:rPr>
        <w:t>, nrow=2, ncol=3</w:t>
      </w:r>
      <w:r>
        <w:rPr>
          <w:rFonts w:ascii="Consolas" w:hAnsi="Consolas"/>
          <w:color w:val="000000"/>
          <w:sz w:val="20"/>
          <w:szCs w:val="20"/>
        </w:rPr>
        <w:t>)</w:t>
      </w:r>
      <w:r w:rsidR="00E239C6">
        <w:rPr>
          <w:rFonts w:ascii="Consolas" w:hAnsi="Consolas"/>
          <w:color w:val="000000"/>
          <w:sz w:val="20"/>
          <w:szCs w:val="20"/>
        </w:rPr>
        <w:tab/>
      </w:r>
      <w:r w:rsidR="00E239C6">
        <w:rPr>
          <w:rFonts w:ascii="Consolas" w:hAnsi="Consolas"/>
          <w:color w:val="000000"/>
          <w:sz w:val="20"/>
          <w:szCs w:val="20"/>
        </w:rPr>
        <w:tab/>
        <w:t>#column major filling</w:t>
      </w:r>
    </w:p>
    <w:p w14:paraId="0BF5A41C" w14:textId="259B9F52"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[1 3 5]</w:t>
      </w:r>
    </w:p>
    <w:p w14:paraId="69A57945" w14:textId="6112E023"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[2 4 6]</w:t>
      </w:r>
    </w:p>
    <w:p w14:paraId="2C2D8AB0" w14:textId="2A681A14" w:rsidR="00E239C6" w:rsidRDefault="00E239C6" w:rsidP="00E239C6">
      <w:pPr>
        <w:spacing w:after="0"/>
        <w:ind w:left="5040"/>
        <w:rPr>
          <w:rFonts w:ascii="Consolas" w:hAnsi="Consolas"/>
          <w:color w:val="000000"/>
          <w:sz w:val="20"/>
          <w:szCs w:val="20"/>
        </w:rPr>
      </w:pPr>
    </w:p>
    <w:p w14:paraId="76BD29E9" w14:textId="334053E5" w:rsidR="00E239C6" w:rsidRDefault="00E239C6" w:rsidP="00020B23">
      <w:pPr>
        <w:spacing w:after="0"/>
        <w:ind w:firstLine="144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w:t>
      </w:r>
    </w:p>
    <w:p w14:paraId="45DF3BC7" w14:textId="4045BAED"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y &lt;- 6:8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6]</w:t>
      </w:r>
    </w:p>
    <w:p w14:paraId="737AF4E4" w14:textId="1DCA2F83" w:rsidR="000A00E2" w:rsidRDefault="00E239C6" w:rsidP="00020B23">
      <w:pPr>
        <w:spacing w:after="0"/>
        <w:ind w:firstLine="1440"/>
        <w:rPr>
          <w:rFonts w:ascii="Consolas" w:hAnsi="Consolas"/>
          <w:color w:val="000000"/>
          <w:sz w:val="20"/>
          <w:szCs w:val="20"/>
        </w:rPr>
      </w:pPr>
      <w:r>
        <w:rPr>
          <w:rFonts w:ascii="Consolas" w:hAnsi="Consolas"/>
          <w:color w:val="000000"/>
          <w:sz w:val="20"/>
          <w:szCs w:val="20"/>
        </w:rPr>
        <w:t>m1 &lt;- cbind(x, y)</w:t>
      </w:r>
      <w:r>
        <w:rPr>
          <w:rFonts w:ascii="Consolas" w:hAnsi="Consolas"/>
          <w:color w:val="000000"/>
          <w:sz w:val="20"/>
          <w:szCs w:val="20"/>
        </w:rPr>
        <w:tab/>
      </w:r>
      <w:r>
        <w:rPr>
          <w:rFonts w:ascii="Consolas" w:hAnsi="Consolas"/>
          <w:color w:val="000000"/>
          <w:sz w:val="20"/>
          <w:szCs w:val="20"/>
        </w:rPr>
        <w:tab/>
        <w:t>#column-wise merge</w:t>
      </w:r>
      <w:r w:rsidR="00CD7AAB">
        <w:rPr>
          <w:rFonts w:ascii="Consolas" w:hAnsi="Consolas"/>
          <w:color w:val="000000"/>
          <w:sz w:val="20"/>
          <w:szCs w:val="20"/>
        </w:rPr>
        <w:tab/>
      </w:r>
      <w:r>
        <w:rPr>
          <w:rFonts w:ascii="Consolas" w:hAnsi="Consolas"/>
          <w:color w:val="000000"/>
          <w:sz w:val="20"/>
          <w:szCs w:val="20"/>
        </w:rPr>
        <w:tab/>
        <w:t>[2 7]</w:t>
      </w:r>
    </w:p>
    <w:p w14:paraId="3D05CCF2" w14:textId="38980DC1" w:rsidR="006E7C23" w:rsidRDefault="00E239C6" w:rsidP="00020B23">
      <w:pPr>
        <w:spacing w:after="0"/>
        <w:ind w:firstLine="1440"/>
        <w:rPr>
          <w:rFonts w:ascii="Consolas" w:hAnsi="Consolas"/>
          <w:color w:val="000000"/>
          <w:sz w:val="20"/>
          <w:szCs w:val="20"/>
        </w:rPr>
      </w:pPr>
      <w:r>
        <w:tab/>
      </w:r>
      <w:r>
        <w:tab/>
      </w:r>
      <w:r>
        <w:tab/>
      </w:r>
      <w:r>
        <w:tab/>
      </w:r>
      <w:r>
        <w:tab/>
      </w:r>
      <w:r>
        <w:tab/>
      </w:r>
      <w:r>
        <w:tab/>
      </w:r>
      <w:r>
        <w:tab/>
      </w:r>
      <w:r w:rsidRPr="00E239C6">
        <w:rPr>
          <w:rFonts w:ascii="Consolas" w:hAnsi="Consolas"/>
          <w:color w:val="000000"/>
          <w:sz w:val="20"/>
          <w:szCs w:val="20"/>
        </w:rPr>
        <w:t>[3 8]</w:t>
      </w:r>
    </w:p>
    <w:p w14:paraId="3C546D0C" w14:textId="77FA380B"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m2 &lt;- rbind(x, yÖ</w:t>
      </w:r>
      <w:r>
        <w:rPr>
          <w:rFonts w:ascii="Consolas" w:hAnsi="Consolas"/>
          <w:color w:val="000000"/>
          <w:sz w:val="20"/>
          <w:szCs w:val="20"/>
        </w:rPr>
        <w:tab/>
      </w:r>
      <w:r>
        <w:rPr>
          <w:rFonts w:ascii="Consolas" w:hAnsi="Consolas"/>
          <w:color w:val="000000"/>
          <w:sz w:val="20"/>
          <w:szCs w:val="20"/>
        </w:rPr>
        <w:tab/>
        <w:t>#row-wise merge</w:t>
      </w:r>
      <w:r>
        <w:rPr>
          <w:rFonts w:ascii="Consolas" w:hAnsi="Consolas"/>
          <w:color w:val="000000"/>
          <w:sz w:val="20"/>
          <w:szCs w:val="20"/>
        </w:rPr>
        <w:tab/>
        <w:t>[1 2 3]</w:t>
      </w:r>
    </w:p>
    <w:p w14:paraId="5544FA00" w14:textId="19E4ADD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p>
    <w:p w14:paraId="74EE4BC0" w14:textId="77777777" w:rsidR="00020B23" w:rsidRDefault="00020B23" w:rsidP="00020B23">
      <w:pPr>
        <w:spacing w:after="0"/>
        <w:ind w:firstLine="1440"/>
        <w:rPr>
          <w:rFonts w:ascii="Consolas" w:hAnsi="Consolas"/>
          <w:color w:val="000000"/>
          <w:sz w:val="20"/>
          <w:szCs w:val="20"/>
        </w:rPr>
      </w:pPr>
    </w:p>
    <w:p w14:paraId="6419CFC8" w14:textId="4D3A74C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x &lt;- 1:10</w:t>
      </w:r>
      <w:r w:rsidR="00020B23">
        <w:rPr>
          <w:rFonts w:ascii="Consolas" w:hAnsi="Consolas"/>
          <w:color w:val="000000"/>
          <w:sz w:val="20"/>
          <w:szCs w:val="20"/>
        </w:rPr>
        <w:tab/>
      </w:r>
      <w:r w:rsidR="00020B23">
        <w:rPr>
          <w:rFonts w:ascii="Consolas" w:hAnsi="Consolas"/>
          <w:color w:val="000000"/>
          <w:sz w:val="20"/>
          <w:szCs w:val="20"/>
        </w:rPr>
        <w:tab/>
      </w:r>
      <w:r w:rsidR="00020B23">
        <w:rPr>
          <w:rFonts w:ascii="Consolas" w:hAnsi="Consolas"/>
          <w:color w:val="000000"/>
          <w:sz w:val="20"/>
          <w:szCs w:val="20"/>
        </w:rPr>
        <w:tab/>
        <w:t>#redefining the dimension of a vector</w:t>
      </w:r>
    </w:p>
    <w:p w14:paraId="6EF0548B" w14:textId="69B393F2"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dim(x) &lt;- c(2, 5)</w:t>
      </w:r>
      <w:r>
        <w:rPr>
          <w:rFonts w:ascii="Consolas" w:hAnsi="Consolas"/>
          <w:color w:val="000000"/>
          <w:sz w:val="20"/>
          <w:szCs w:val="20"/>
        </w:rPr>
        <w:tab/>
      </w:r>
      <w:r>
        <w:rPr>
          <w:rFonts w:ascii="Consolas" w:hAnsi="Consolas"/>
          <w:color w:val="000000"/>
          <w:sz w:val="20"/>
          <w:szCs w:val="20"/>
        </w:rPr>
        <w:tab/>
        <w:t>[</w:t>
      </w:r>
      <w:r w:rsidR="00020B23">
        <w:rPr>
          <w:rFonts w:ascii="Consolas" w:hAnsi="Consolas"/>
          <w:color w:val="000000"/>
          <w:sz w:val="20"/>
          <w:szCs w:val="20"/>
        </w:rPr>
        <w:t>1 2 3 4 5</w:t>
      </w:r>
      <w:r>
        <w:rPr>
          <w:rFonts w:ascii="Consolas" w:hAnsi="Consolas"/>
          <w:color w:val="000000"/>
          <w:sz w:val="20"/>
          <w:szCs w:val="20"/>
        </w:rPr>
        <w:t>]</w:t>
      </w:r>
    </w:p>
    <w:p w14:paraId="126B54D6" w14:textId="04C2B4B8" w:rsidR="00020B23" w:rsidRDefault="00E239C6" w:rsidP="00020B23">
      <w:pPr>
        <w:spacing w:after="0"/>
        <w:ind w:firstLine="1530"/>
      </w:pPr>
      <w:r>
        <w:tab/>
      </w:r>
      <w:r>
        <w:tab/>
      </w:r>
      <w:r>
        <w:tab/>
      </w:r>
      <w:r>
        <w:tab/>
      </w:r>
      <w:r w:rsidR="00020B23">
        <w:rPr>
          <w:rFonts w:ascii="Consolas" w:hAnsi="Consolas"/>
          <w:color w:val="000000"/>
          <w:sz w:val="20"/>
          <w:szCs w:val="20"/>
        </w:rPr>
        <w:t>[6 7 8 9 10]</w:t>
      </w:r>
      <w:r>
        <w:tab/>
      </w:r>
    </w:p>
    <w:p w14:paraId="3C9BA5F9" w14:textId="39E4676A" w:rsidR="00A76C95" w:rsidRDefault="00A76C95" w:rsidP="00020B23">
      <w:pPr>
        <w:spacing w:after="0"/>
        <w:ind w:firstLine="1530"/>
      </w:pPr>
    </w:p>
    <w:p w14:paraId="0A602CAC" w14:textId="6207B26D" w:rsidR="00A76C95" w:rsidRDefault="00A76C95" w:rsidP="00A76C95">
      <w:pPr>
        <w:spacing w:after="0"/>
      </w:pPr>
      <w:r>
        <w:tab/>
        <w:t xml:space="preserve">inverse matrix: </w:t>
      </w:r>
      <w:r>
        <w:tab/>
      </w:r>
      <w:r>
        <w:tab/>
        <w:t>solve(m)</w:t>
      </w:r>
    </w:p>
    <w:p w14:paraId="7021EF6A" w14:textId="13D1B7EF" w:rsidR="00A76C95" w:rsidRDefault="00A76C95" w:rsidP="00A76C95">
      <w:pPr>
        <w:spacing w:after="0"/>
      </w:pPr>
      <w:r>
        <w:tab/>
        <w:t xml:space="preserve">transpose matrix: </w:t>
      </w:r>
      <w:r>
        <w:tab/>
      </w:r>
      <w:r>
        <w:tab/>
        <w:t>t(m)</w:t>
      </w:r>
    </w:p>
    <w:p w14:paraId="07B1EC2B" w14:textId="3C6FF750" w:rsidR="00A76C95" w:rsidRDefault="00A76C95" w:rsidP="00A76C95">
      <w:pPr>
        <w:spacing w:after="0"/>
      </w:pPr>
      <w:r>
        <w:tab/>
        <w:t>true matrix multiplication:</w:t>
      </w:r>
      <w:r>
        <w:tab/>
        <w:t>m1 %*% m2</w:t>
      </w:r>
    </w:p>
    <w:p w14:paraId="1C994F37" w14:textId="572A722F" w:rsidR="00E239C6" w:rsidRDefault="00E239C6" w:rsidP="00020B23">
      <w:pPr>
        <w:spacing w:after="0"/>
        <w:ind w:firstLine="1530"/>
      </w:pPr>
      <w:r>
        <w:tab/>
      </w:r>
    </w:p>
    <w:p w14:paraId="3EB854A3" w14:textId="6FFC68F2" w:rsidR="00020B23" w:rsidRDefault="00020B23" w:rsidP="00020B23">
      <w:pPr>
        <w:spacing w:after="0"/>
      </w:pPr>
      <w:r>
        <w:rPr>
          <w:u w:val="single"/>
        </w:rPr>
        <w:t>factor</w:t>
      </w:r>
      <w:r w:rsidRPr="001539C5">
        <w:t xml:space="preserve"> (for </w:t>
      </w:r>
      <w:r>
        <w:t>categorizing data</w:t>
      </w:r>
      <w:r w:rsidRPr="001539C5">
        <w:t>):</w:t>
      </w:r>
    </w:p>
    <w:p w14:paraId="008F6378" w14:textId="14CD1168" w:rsidR="00020B23" w:rsidRPr="001539C5" w:rsidRDefault="007D57A0" w:rsidP="0022402E">
      <w:pPr>
        <w:spacing w:after="0"/>
      </w:pPr>
      <w:r>
        <w:tab/>
      </w:r>
      <w:r>
        <w:rPr>
          <w:rFonts w:ascii="Consolas" w:hAnsi="Consolas"/>
          <w:color w:val="000000"/>
          <w:sz w:val="20"/>
          <w:szCs w:val="20"/>
        </w:rPr>
        <w:t>dir</w:t>
      </w:r>
      <w:r w:rsidR="0022402E">
        <w:rPr>
          <w:rFonts w:ascii="Consolas" w:hAnsi="Consolas"/>
          <w:color w:val="000000"/>
          <w:sz w:val="20"/>
          <w:szCs w:val="20"/>
        </w:rPr>
        <w:t>s</w:t>
      </w:r>
      <w:r>
        <w:rPr>
          <w:rFonts w:ascii="Consolas" w:hAnsi="Consolas"/>
          <w:color w:val="000000"/>
          <w:sz w:val="20"/>
          <w:szCs w:val="20"/>
        </w:rPr>
        <w:t xml:space="preserve"> &lt;- c(</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w:t>
      </w:r>
      <w:r w:rsidR="0022402E">
        <w:t xml:space="preserve"> </w:t>
      </w:r>
      <w:r w:rsidR="0022402E" w:rsidRPr="006E7C23">
        <w:rPr>
          <w:rFonts w:ascii="Consolas" w:hAnsi="Consolas"/>
          <w:color w:val="000000"/>
          <w:sz w:val="20"/>
          <w:szCs w:val="20"/>
        </w:rPr>
        <w:t>"</w:t>
      </w:r>
      <w:r w:rsidR="0022402E">
        <w:rPr>
          <w:rFonts w:ascii="Consolas" w:hAnsi="Consolas"/>
          <w:color w:val="000000"/>
          <w:sz w:val="20"/>
          <w:szCs w:val="20"/>
        </w:rPr>
        <w:t>down</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right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w:t>
      </w:r>
    </w:p>
    <w:p w14:paraId="01363F9D" w14:textId="17A247F1" w:rsidR="00020B23" w:rsidRDefault="0022402E" w:rsidP="00E239C6">
      <w:pPr>
        <w:spacing w:after="0"/>
        <w:rPr>
          <w:rFonts w:ascii="Consolas" w:hAnsi="Consolas"/>
          <w:color w:val="000000"/>
          <w:sz w:val="20"/>
          <w:szCs w:val="20"/>
        </w:rPr>
      </w:pPr>
      <w:r>
        <w:lastRenderedPageBreak/>
        <w:tab/>
      </w:r>
      <w:r w:rsidRPr="0022402E">
        <w:rPr>
          <w:rFonts w:ascii="Consolas" w:hAnsi="Consolas"/>
          <w:color w:val="000000"/>
          <w:sz w:val="20"/>
          <w:szCs w:val="20"/>
        </w:rPr>
        <w:t>fdirs &lt;-</w:t>
      </w:r>
      <w:r>
        <w:rPr>
          <w:rFonts w:ascii="Consolas" w:hAnsi="Consolas"/>
          <w:color w:val="000000"/>
          <w:sz w:val="20"/>
          <w:szCs w:val="20"/>
        </w:rPr>
        <w:t xml:space="preserve"> factor(dirs)</w:t>
      </w:r>
      <w:r>
        <w:rPr>
          <w:rFonts w:ascii="Consolas" w:hAnsi="Consolas"/>
          <w:color w:val="000000"/>
          <w:sz w:val="20"/>
          <w:szCs w:val="20"/>
        </w:rPr>
        <w:tab/>
        <w:t># left up up down up right left</w:t>
      </w:r>
    </w:p>
    <w:p w14:paraId="47AEB235" w14:textId="46C76E2C"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down left right up</w:t>
      </w:r>
    </w:p>
    <w:p w14:paraId="6BDA6DF7" w14:textId="683B0C69"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automatically ordered</w:t>
      </w:r>
    </w:p>
    <w:p w14:paraId="3C57FA14" w14:textId="3A96A94A" w:rsidR="0022402E" w:rsidRDefault="0022402E" w:rsidP="00E239C6">
      <w:pPr>
        <w:spacing w:after="0"/>
        <w:rPr>
          <w:rFonts w:ascii="Consolas" w:hAnsi="Consolas"/>
          <w:color w:val="000000"/>
          <w:sz w:val="20"/>
          <w:szCs w:val="20"/>
        </w:rPr>
      </w:pPr>
      <w:r>
        <w:rPr>
          <w:rFonts w:ascii="Consolas" w:hAnsi="Consolas"/>
          <w:color w:val="000000"/>
          <w:sz w:val="20"/>
          <w:szCs w:val="20"/>
        </w:rPr>
        <w:tab/>
      </w:r>
    </w:p>
    <w:p w14:paraId="40E96010" w14:textId="1D814590" w:rsidR="0022402E" w:rsidRDefault="0022402E" w:rsidP="0022402E">
      <w:pPr>
        <w:spacing w:after="0"/>
        <w:rPr>
          <w:rFonts w:ascii="Consolas" w:hAnsi="Consolas"/>
          <w:color w:val="000000"/>
          <w:sz w:val="20"/>
          <w:szCs w:val="20"/>
        </w:rPr>
      </w:pPr>
      <w:r>
        <w:rPr>
          <w:rFonts w:ascii="Consolas" w:hAnsi="Consolas"/>
          <w:color w:val="000000"/>
          <w:sz w:val="20"/>
          <w:szCs w:val="20"/>
        </w:rPr>
        <w:tab/>
        <w:t>fdirs2 &lt;- factor(dirs, levels=c(</w:t>
      </w:r>
      <w:r w:rsidRPr="006E7C23">
        <w:rPr>
          <w:rFonts w:ascii="Consolas" w:hAnsi="Consolas"/>
          <w:color w:val="000000"/>
          <w:sz w:val="20"/>
          <w:szCs w:val="20"/>
        </w:rPr>
        <w:t>"</w:t>
      </w:r>
      <w:r>
        <w:rPr>
          <w:rFonts w:ascii="Consolas" w:hAnsi="Consolas"/>
          <w:color w:val="000000"/>
          <w:sz w:val="20"/>
          <w:szCs w:val="20"/>
        </w:rPr>
        <w:t>up</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down</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left</w:t>
      </w:r>
      <w:r w:rsidRPr="006E7C23">
        <w:rPr>
          <w:rFonts w:ascii="Consolas" w:hAnsi="Consolas"/>
          <w:color w:val="000000"/>
          <w:sz w:val="20"/>
          <w:szCs w:val="20"/>
        </w:rPr>
        <w:t>"</w:t>
      </w:r>
      <w:r>
        <w:rPr>
          <w:rFonts w:ascii="Consolas" w:hAnsi="Consolas"/>
          <w:color w:val="000000"/>
          <w:sz w:val="20"/>
          <w:szCs w:val="20"/>
        </w:rPr>
        <w:t>,</w:t>
      </w:r>
      <w:r>
        <w:t xml:space="preserve"> </w:t>
      </w:r>
      <w:r w:rsidRPr="006E7C23">
        <w:rPr>
          <w:rFonts w:ascii="Consolas" w:hAnsi="Consolas"/>
          <w:color w:val="000000"/>
          <w:sz w:val="20"/>
          <w:szCs w:val="20"/>
        </w:rPr>
        <w:t>"</w:t>
      </w:r>
      <w:r>
        <w:rPr>
          <w:rFonts w:ascii="Consolas" w:hAnsi="Consolas"/>
          <w:color w:val="000000"/>
          <w:sz w:val="20"/>
          <w:szCs w:val="20"/>
        </w:rPr>
        <w:t>right</w:t>
      </w:r>
      <w:r w:rsidRPr="006E7C23">
        <w:rPr>
          <w:rFonts w:ascii="Consolas" w:hAnsi="Consolas"/>
          <w:color w:val="000000"/>
          <w:sz w:val="20"/>
          <w:szCs w:val="20"/>
        </w:rPr>
        <w:t>"</w:t>
      </w:r>
      <w:r>
        <w:rPr>
          <w:rFonts w:ascii="Consolas" w:hAnsi="Consolas"/>
          <w:color w:val="000000"/>
          <w:sz w:val="20"/>
          <w:szCs w:val="20"/>
        </w:rPr>
        <w:t>)</w:t>
      </w:r>
    </w:p>
    <w:p w14:paraId="178E3738" w14:textId="191FAF94" w:rsidR="0022402E" w:rsidRDefault="0022402E" w:rsidP="002240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manually ordered</w:t>
      </w:r>
    </w:p>
    <w:p w14:paraId="6F9F7FED" w14:textId="69C704AC" w:rsidR="0022402E" w:rsidRDefault="0022402E" w:rsidP="0022402E">
      <w:pPr>
        <w:spacing w:after="0"/>
        <w:rPr>
          <w:rFonts w:ascii="Consolas" w:hAnsi="Consolas"/>
          <w:color w:val="000000"/>
          <w:sz w:val="20"/>
          <w:szCs w:val="20"/>
        </w:rPr>
      </w:pPr>
    </w:p>
    <w:p w14:paraId="130B1B72" w14:textId="2BE00161" w:rsidR="0022402E" w:rsidRDefault="0022402E" w:rsidP="0022402E">
      <w:pPr>
        <w:spacing w:after="0"/>
      </w:pPr>
      <w:r>
        <w:rPr>
          <w:rFonts w:ascii="Consolas" w:hAnsi="Consolas"/>
          <w:color w:val="000000"/>
          <w:sz w:val="20"/>
          <w:szCs w:val="20"/>
        </w:rPr>
        <w:tab/>
      </w:r>
      <w:r w:rsidRPr="0022402E">
        <w:t>Factor level generation, gl function</w:t>
      </w:r>
      <w:r>
        <w:t xml:space="preserve"> (num_leves, replications, seq)</w:t>
      </w:r>
      <w:r w:rsidRPr="0022402E">
        <w:t>:</w:t>
      </w:r>
    </w:p>
    <w:p w14:paraId="1FAAB750" w14:textId="72490B51" w:rsidR="0022402E" w:rsidRDefault="0022402E" w:rsidP="005E022E">
      <w:pPr>
        <w:spacing w:after="0"/>
        <w:rPr>
          <w:rFonts w:ascii="Consolas" w:hAnsi="Consolas"/>
          <w:color w:val="000000"/>
          <w:sz w:val="20"/>
          <w:szCs w:val="20"/>
        </w:rPr>
      </w:pPr>
      <w:r>
        <w:tab/>
      </w:r>
      <w:r>
        <w:tab/>
      </w:r>
      <w:r>
        <w:rPr>
          <w:rFonts w:ascii="Consolas" w:hAnsi="Consolas"/>
          <w:color w:val="000000"/>
          <w:sz w:val="20"/>
          <w:szCs w:val="20"/>
        </w:rPr>
        <w:t>f &lt;- gl(</w:t>
      </w:r>
      <w:r w:rsidR="005E022E">
        <w:rPr>
          <w:rFonts w:ascii="Consolas" w:hAnsi="Consolas"/>
          <w:color w:val="000000"/>
          <w:sz w:val="20"/>
          <w:szCs w:val="20"/>
        </w:rPr>
        <w:t>3, 2, c(</w:t>
      </w:r>
      <w:r w:rsidR="005E022E" w:rsidRPr="006E7C23">
        <w:rPr>
          <w:rFonts w:ascii="Consolas" w:hAnsi="Consolas"/>
          <w:color w:val="000000"/>
          <w:sz w:val="20"/>
          <w:szCs w:val="20"/>
        </w:rPr>
        <w:t>"</w:t>
      </w:r>
      <w:r w:rsidR="005E022E">
        <w:rPr>
          <w:rFonts w:ascii="Consolas" w:hAnsi="Consolas"/>
          <w:color w:val="000000"/>
          <w:sz w:val="20"/>
          <w:szCs w:val="20"/>
        </w:rPr>
        <w:t>NY</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BP</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LA</w:t>
      </w:r>
      <w:r w:rsidR="005E022E" w:rsidRPr="006E7C23">
        <w:rPr>
          <w:rFonts w:ascii="Consolas" w:hAnsi="Consolas"/>
          <w:color w:val="000000"/>
          <w:sz w:val="20"/>
          <w:szCs w:val="20"/>
        </w:rPr>
        <w:t>"</w:t>
      </w:r>
      <w:r w:rsidR="005E022E">
        <w:rPr>
          <w:rFonts w:ascii="Consolas" w:hAnsi="Consolas"/>
          <w:color w:val="000000"/>
          <w:sz w:val="20"/>
          <w:szCs w:val="20"/>
        </w:rPr>
        <w:t>))</w:t>
      </w:r>
    </w:p>
    <w:p w14:paraId="77442566" w14:textId="1083BDE9"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NY NY BP BP LA LA</w:t>
      </w:r>
    </w:p>
    <w:p w14:paraId="291949BF" w14:textId="0AC182E4"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Levels: NY BP LA</w:t>
      </w:r>
    </w:p>
    <w:p w14:paraId="3CC72E2F" w14:textId="203234B2" w:rsidR="005E022E" w:rsidRDefault="005E022E" w:rsidP="005E022E">
      <w:pPr>
        <w:spacing w:after="0"/>
        <w:rPr>
          <w:rFonts w:ascii="Consolas" w:hAnsi="Consolas"/>
          <w:color w:val="000000"/>
          <w:sz w:val="20"/>
          <w:szCs w:val="20"/>
        </w:rPr>
      </w:pPr>
    </w:p>
    <w:p w14:paraId="5BDCF778" w14:textId="2159ACC7" w:rsidR="005E022E" w:rsidRDefault="005E022E" w:rsidP="005E022E">
      <w:pPr>
        <w:spacing w:after="0"/>
        <w:rPr>
          <w:u w:val="single"/>
        </w:rPr>
      </w:pPr>
      <w:r>
        <w:rPr>
          <w:rFonts w:ascii="Consolas" w:hAnsi="Consolas"/>
          <w:color w:val="000000"/>
          <w:sz w:val="20"/>
          <w:szCs w:val="20"/>
        </w:rPr>
        <w:tab/>
      </w:r>
      <w:r w:rsidRPr="005E022E">
        <w:t xml:space="preserve">On loading tabular data, columns of strings will </w:t>
      </w:r>
      <w:r>
        <w:t>be</w:t>
      </w:r>
      <w:r w:rsidRPr="005E022E">
        <w:t xml:space="preserve"> interpreted as factors.</w:t>
      </w:r>
      <w:r w:rsidRPr="005E022E">
        <w:tab/>
      </w:r>
    </w:p>
    <w:p w14:paraId="77EC4A94" w14:textId="194923A8" w:rsidR="005E022E" w:rsidRDefault="005E022E" w:rsidP="005E022E">
      <w:pPr>
        <w:spacing w:after="0"/>
      </w:pPr>
      <w:r>
        <w:rPr>
          <w:u w:val="single"/>
        </w:rPr>
        <w:t>data frame</w:t>
      </w:r>
      <w:r w:rsidRPr="001539C5">
        <w:t xml:space="preserve"> (</w:t>
      </w:r>
      <w:r>
        <w:t>handling tabular data with different types</w:t>
      </w:r>
      <w:r w:rsidRPr="001539C5">
        <w:t>):</w:t>
      </w:r>
    </w:p>
    <w:p w14:paraId="67F9C203" w14:textId="573C1A14" w:rsidR="003C1A9E" w:rsidRDefault="003C1A9E" w:rsidP="005E022E">
      <w:pPr>
        <w:spacing w:after="0"/>
        <w:rPr>
          <w:rFonts w:ascii="Consolas" w:hAnsi="Consolas"/>
          <w:color w:val="000000"/>
          <w:sz w:val="20"/>
          <w:szCs w:val="20"/>
        </w:rPr>
      </w:pPr>
      <w:r>
        <w:tab/>
      </w:r>
      <w:r w:rsidRPr="003C1A9E">
        <w:rPr>
          <w:rFonts w:ascii="Consolas" w:hAnsi="Consolas"/>
          <w:color w:val="000000"/>
          <w:sz w:val="20"/>
          <w:szCs w:val="20"/>
        </w:rPr>
        <w:t>empty_df &lt;-</w:t>
      </w:r>
      <w:r>
        <w:rPr>
          <w:rFonts w:ascii="Consolas" w:hAnsi="Consolas"/>
          <w:color w:val="000000"/>
          <w:sz w:val="20"/>
          <w:szCs w:val="20"/>
        </w:rPr>
        <w:t xml:space="preserve"> data.frame(matrix(nrow=0, col=3))</w:t>
      </w:r>
      <w:r w:rsidR="00A76C95">
        <w:rPr>
          <w:rFonts w:ascii="Consolas" w:hAnsi="Consolas"/>
          <w:color w:val="000000"/>
          <w:sz w:val="20"/>
          <w:szCs w:val="20"/>
        </w:rPr>
        <w:tab/>
      </w:r>
    </w:p>
    <w:p w14:paraId="0CAB381B" w14:textId="2F66AE9D" w:rsidR="003C1A9E" w:rsidRDefault="003C1A9E" w:rsidP="005E022E">
      <w:pPr>
        <w:spacing w:after="0"/>
        <w:rPr>
          <w:rFonts w:ascii="Consolas" w:hAnsi="Consolas"/>
          <w:color w:val="000000"/>
          <w:sz w:val="20"/>
          <w:szCs w:val="20"/>
        </w:rPr>
      </w:pPr>
      <w:r>
        <w:rPr>
          <w:rFonts w:ascii="Consolas" w:hAnsi="Consolas"/>
          <w:color w:val="000000"/>
          <w:sz w:val="20"/>
          <w:szCs w:val="20"/>
        </w:rPr>
        <w:tab/>
        <w:t>colnames(empty_df) &lt;- c(</w:t>
      </w:r>
      <w:r w:rsidRPr="006E7C23">
        <w:rPr>
          <w:rFonts w:ascii="Consolas" w:hAnsi="Consolas"/>
          <w:color w:val="000000"/>
          <w:sz w:val="20"/>
          <w:szCs w:val="20"/>
        </w:rPr>
        <w:t>"</w:t>
      </w:r>
      <w:r>
        <w:rPr>
          <w:rFonts w:ascii="Consolas" w:hAnsi="Consolas"/>
          <w:color w:val="000000"/>
          <w:sz w:val="20"/>
          <w:szCs w:val="20"/>
        </w:rPr>
        <w:t>col1</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col2</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col3</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p>
    <w:p w14:paraId="6D3A33C0" w14:textId="77777777" w:rsidR="003C1A9E" w:rsidRDefault="003C1A9E" w:rsidP="005E022E">
      <w:pPr>
        <w:spacing w:after="0"/>
      </w:pPr>
    </w:p>
    <w:p w14:paraId="730DA75A" w14:textId="4CDBECD4" w:rsidR="005E022E" w:rsidRPr="0022402E" w:rsidRDefault="005E022E" w:rsidP="005E022E">
      <w:pPr>
        <w:spacing w:after="0"/>
      </w:pPr>
      <w:r>
        <w:tab/>
      </w:r>
      <w:r>
        <w:rPr>
          <w:rFonts w:ascii="Consolas" w:hAnsi="Consolas"/>
          <w:color w:val="000000"/>
          <w:sz w:val="20"/>
          <w:szCs w:val="20"/>
        </w:rPr>
        <w:t>df &lt;- data.frame(col1 = 1:4, col2 = c(T,F,F,F))</w:t>
      </w:r>
    </w:p>
    <w:p w14:paraId="3339BD29" w14:textId="0F19B8FA" w:rsidR="006E7C23" w:rsidRDefault="006E7C23" w:rsidP="006E7C23">
      <w:pPr>
        <w:spacing w:after="0"/>
      </w:pPr>
      <w:r>
        <w:tab/>
      </w:r>
    </w:p>
    <w:p w14:paraId="68DA0969" w14:textId="24EFCCBF" w:rsidR="005E022E" w:rsidRDefault="005E022E" w:rsidP="003609A4">
      <w:pPr>
        <w:tabs>
          <w:tab w:val="left" w:pos="3870"/>
        </w:tabs>
        <w:spacing w:after="0"/>
        <w:ind w:left="720"/>
        <w:rPr>
          <w:rFonts w:ascii="Consolas" w:hAnsi="Consolas"/>
          <w:color w:val="000000"/>
          <w:sz w:val="20"/>
          <w:szCs w:val="20"/>
        </w:rPr>
      </w:pPr>
      <w:r>
        <w:t xml:space="preserve">add rows by calling: </w:t>
      </w:r>
      <w:r w:rsidR="003609A4">
        <w:tab/>
        <w:t xml:space="preserve">   </w:t>
      </w:r>
      <w:r w:rsidR="003609A4">
        <w:rPr>
          <w:rFonts w:ascii="Consolas" w:hAnsi="Consolas"/>
          <w:color w:val="000000"/>
          <w:sz w:val="20"/>
          <w:szCs w:val="20"/>
        </w:rPr>
        <w:t xml:space="preserve">df &lt;- </w:t>
      </w:r>
      <w:r w:rsidRPr="005E022E">
        <w:rPr>
          <w:rFonts w:ascii="Consolas" w:hAnsi="Consolas"/>
          <w:color w:val="000000"/>
          <w:sz w:val="20"/>
          <w:szCs w:val="20"/>
        </w:rPr>
        <w:t>rbind(</w:t>
      </w:r>
      <w:r>
        <w:rPr>
          <w:rFonts w:ascii="Consolas" w:hAnsi="Consolas"/>
          <w:color w:val="000000"/>
          <w:sz w:val="20"/>
          <w:szCs w:val="20"/>
        </w:rPr>
        <w:t>df, list</w:t>
      </w:r>
      <w:r w:rsidRPr="005E022E">
        <w:rPr>
          <w:rFonts w:ascii="Consolas" w:hAnsi="Consolas"/>
          <w:color w:val="000000"/>
          <w:sz w:val="20"/>
          <w:szCs w:val="20"/>
        </w:rPr>
        <w:t>(col1 = 1, col2 = F))</w:t>
      </w:r>
    </w:p>
    <w:p w14:paraId="0EFACED7" w14:textId="09B34F6D" w:rsidR="003609A4" w:rsidRDefault="003609A4" w:rsidP="003609A4">
      <w:pPr>
        <w:tabs>
          <w:tab w:val="left" w:pos="4050"/>
        </w:tabs>
        <w:spacing w:after="0"/>
        <w:ind w:left="720"/>
        <w:rPr>
          <w:rFonts w:ascii="Consolas" w:hAnsi="Consolas"/>
          <w:color w:val="000000"/>
          <w:sz w:val="20"/>
          <w:szCs w:val="20"/>
        </w:rPr>
      </w:pPr>
      <w:r>
        <w:t xml:space="preserve">add columns by calling: </w:t>
      </w:r>
      <w:r>
        <w:tab/>
      </w:r>
      <w:r>
        <w:rPr>
          <w:rFonts w:ascii="Consolas" w:hAnsi="Consolas"/>
          <w:color w:val="000000"/>
          <w:sz w:val="20"/>
          <w:szCs w:val="20"/>
        </w:rPr>
        <w:t xml:space="preserve">df &lt;- </w:t>
      </w:r>
      <w:r w:rsidR="003C1A9E">
        <w:rPr>
          <w:rFonts w:ascii="Consolas" w:hAnsi="Consolas"/>
          <w:color w:val="000000"/>
          <w:sz w:val="20"/>
          <w:szCs w:val="20"/>
        </w:rPr>
        <w:t>c</w:t>
      </w:r>
      <w:r w:rsidRPr="005E022E">
        <w:rPr>
          <w:rFonts w:ascii="Consolas" w:hAnsi="Consolas"/>
          <w:color w:val="000000"/>
          <w:sz w:val="20"/>
          <w:szCs w:val="20"/>
        </w:rPr>
        <w:t>bind(</w:t>
      </w:r>
      <w:r>
        <w:rPr>
          <w:rFonts w:ascii="Consolas" w:hAnsi="Consolas"/>
          <w:color w:val="000000"/>
          <w:sz w:val="20"/>
          <w:szCs w:val="20"/>
        </w:rPr>
        <w:t>df, col3 = c(</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w:t>
      </w:r>
      <w:r w:rsidRPr="005E022E">
        <w:rPr>
          <w:rFonts w:ascii="Consolas" w:hAnsi="Consolas"/>
          <w:color w:val="000000"/>
          <w:sz w:val="20"/>
          <w:szCs w:val="20"/>
        </w:rPr>
        <w:t>)</w:t>
      </w:r>
    </w:p>
    <w:p w14:paraId="4021A76A" w14:textId="78569806" w:rsidR="003609A4" w:rsidRDefault="003609A4" w:rsidP="003609A4">
      <w:pPr>
        <w:spacing w:after="0"/>
        <w:ind w:left="720"/>
      </w:pPr>
    </w:p>
    <w:p w14:paraId="51936929" w14:textId="33A28BD1" w:rsidR="003C1A9E" w:rsidRDefault="003C1A9E" w:rsidP="003609A4">
      <w:pPr>
        <w:spacing w:after="0"/>
        <w:ind w:left="720"/>
        <w:rPr>
          <w:rFonts w:ascii="Consolas" w:hAnsi="Consolas"/>
          <w:color w:val="000000"/>
          <w:sz w:val="20"/>
          <w:szCs w:val="20"/>
        </w:rPr>
      </w:pPr>
      <w:r>
        <w:t>printing dataframe:</w:t>
      </w:r>
      <w:r>
        <w:tab/>
      </w:r>
      <w:r>
        <w:tab/>
      </w:r>
      <w:r>
        <w:rPr>
          <w:rFonts w:ascii="Consolas" w:hAnsi="Consolas"/>
          <w:color w:val="000000"/>
          <w:sz w:val="20"/>
          <w:szCs w:val="20"/>
        </w:rPr>
        <w:t>head(df, n)</w:t>
      </w:r>
      <w:r>
        <w:rPr>
          <w:rFonts w:ascii="Consolas" w:hAnsi="Consolas"/>
          <w:color w:val="000000"/>
          <w:sz w:val="20"/>
          <w:szCs w:val="20"/>
        </w:rPr>
        <w:tab/>
        <w:t>tail(df, n)</w:t>
      </w:r>
    </w:p>
    <w:p w14:paraId="4B8B6E47" w14:textId="535DA719" w:rsidR="003C1A9E" w:rsidRDefault="003C1A9E" w:rsidP="003609A4">
      <w:pPr>
        <w:spacing w:after="0"/>
        <w:ind w:left="720"/>
        <w:rPr>
          <w:rFonts w:ascii="Consolas" w:hAnsi="Consolas"/>
          <w:color w:val="000000"/>
          <w:sz w:val="20"/>
          <w:szCs w:val="20"/>
        </w:rPr>
      </w:pPr>
      <w:r>
        <w:t>dimensions</w:t>
      </w:r>
      <w:r w:rsidRPr="003C1A9E">
        <w:t xml:space="preserve"> of dataframe:</w:t>
      </w:r>
      <w:r>
        <w:tab/>
      </w:r>
      <w:r w:rsidRPr="003C1A9E">
        <w:rPr>
          <w:rFonts w:ascii="Consolas" w:hAnsi="Consolas"/>
          <w:color w:val="000000"/>
          <w:sz w:val="20"/>
          <w:szCs w:val="20"/>
        </w:rPr>
        <w:t>nrow(df)</w:t>
      </w:r>
      <w:r w:rsidRPr="003C1A9E">
        <w:rPr>
          <w:rFonts w:ascii="Consolas" w:hAnsi="Consolas"/>
          <w:color w:val="000000"/>
          <w:sz w:val="20"/>
          <w:szCs w:val="20"/>
        </w:rPr>
        <w:tab/>
        <w:t>ncol(df)</w:t>
      </w:r>
    </w:p>
    <w:p w14:paraId="6C1B8536" w14:textId="3D28FBC2" w:rsidR="006D10F6" w:rsidRDefault="006D10F6" w:rsidP="00D9508B">
      <w:pPr>
        <w:pStyle w:val="Heading3"/>
      </w:pPr>
      <w:bookmarkStart w:id="31" w:name="_Toc71586112"/>
      <w:r>
        <w:t>Subsetting, indexing</w:t>
      </w:r>
      <w:bookmarkEnd w:id="31"/>
    </w:p>
    <w:p w14:paraId="684F22A8" w14:textId="452F2989" w:rsidR="006D10F6" w:rsidRDefault="006D10F6" w:rsidP="006D10F6">
      <w:r>
        <w:t xml:space="preserve">[] : </w:t>
      </w:r>
      <w:r>
        <w:tab/>
        <w:t>return an object of the same class, can be used to select multiple elements</w:t>
      </w:r>
    </w:p>
    <w:p w14:paraId="264FF652" w14:textId="5D9C5DD4" w:rsidR="006D10F6" w:rsidRDefault="006D10F6" w:rsidP="006D10F6">
      <w:pPr>
        <w:ind w:left="1440" w:hanging="720"/>
      </w:pPr>
      <w:r>
        <w:t>[[]] :</w:t>
      </w:r>
      <w:r>
        <w:tab/>
        <w:t>can only extract a single element from a list or dataframe, might return another type of object than is was called on</w:t>
      </w:r>
    </w:p>
    <w:p w14:paraId="52C873D8" w14:textId="375AAD17" w:rsidR="006D10F6" w:rsidRDefault="006D10F6" w:rsidP="006D10F6">
      <w:pPr>
        <w:ind w:left="1440" w:hanging="720"/>
      </w:pPr>
      <w:r>
        <w:t>$:</w:t>
      </w:r>
      <w:r>
        <w:tab/>
        <w:t>same as [[]], can helps us extract a single element by name</w:t>
      </w:r>
    </w:p>
    <w:p w14:paraId="2CAF1E9A" w14:textId="77BB773A" w:rsidR="00D77D76" w:rsidRDefault="00D77D76" w:rsidP="006D10F6">
      <w:pPr>
        <w:ind w:left="1440" w:hanging="720"/>
      </w:pPr>
    </w:p>
    <w:p w14:paraId="6DD9DEA2" w14:textId="451E44D0" w:rsidR="00D77D76" w:rsidRDefault="00D77D76" w:rsidP="00D77D76">
      <w:pPr>
        <w:spacing w:after="0"/>
        <w:ind w:left="1440" w:hanging="720"/>
        <w:rPr>
          <w:u w:val="single"/>
        </w:rPr>
      </w:pPr>
      <w:r w:rsidRPr="00D77D76">
        <w:rPr>
          <w:u w:val="single"/>
        </w:rPr>
        <w:t>vector examples:</w:t>
      </w:r>
    </w:p>
    <w:p w14:paraId="3542C10C" w14:textId="33183723"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c</w:t>
      </w:r>
      <w:r w:rsidRPr="005E022E">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w:t>
      </w:r>
    </w:p>
    <w:p w14:paraId="39A9A2BE" w14:textId="26DEBE1C"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#a, indexing starts at 1 in R! </w:t>
      </w:r>
    </w:p>
    <w:p w14:paraId="4A300FEA" w14:textId="62B5FAA6"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lastRenderedPageBreak/>
        <w:t>x[1:3]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c</w:t>
      </w:r>
    </w:p>
    <w:p w14:paraId="74D6F34A" w14:textId="6E548760"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y[x %in% 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#every element in y in [1, 3]</w:t>
      </w:r>
    </w:p>
    <w:p w14:paraId="7A5D973B" w14:textId="6F5A435B"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 xml:space="preserve">x[x &lt;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b a</w:t>
      </w:r>
    </w:p>
    <w:p w14:paraId="7E4AB6E2" w14:textId="7715E8A8" w:rsidR="00D77D76" w:rsidRDefault="00D77D76" w:rsidP="00D77D76">
      <w:pPr>
        <w:spacing w:after="0"/>
      </w:pPr>
    </w:p>
    <w:p w14:paraId="1E8B5E9C" w14:textId="210B24CB" w:rsidR="00D77D76" w:rsidRDefault="00D77D76" w:rsidP="00D77D76">
      <w:pPr>
        <w:spacing w:after="0"/>
      </w:pPr>
    </w:p>
    <w:p w14:paraId="438F3C37" w14:textId="77777777" w:rsidR="00D77D76" w:rsidRDefault="00D77D76" w:rsidP="00D77D76">
      <w:pPr>
        <w:spacing w:after="0"/>
      </w:pPr>
    </w:p>
    <w:p w14:paraId="1A020054" w14:textId="2A4F3DD4" w:rsidR="00D77D76" w:rsidRDefault="00D77D76" w:rsidP="00D77D76">
      <w:pPr>
        <w:spacing w:after="0"/>
        <w:ind w:left="1440" w:hanging="720"/>
        <w:rPr>
          <w:u w:val="single"/>
        </w:rPr>
      </w:pPr>
      <w:r w:rsidRPr="00D77D76">
        <w:rPr>
          <w:u w:val="single"/>
        </w:rPr>
        <w:t>list examples:</w:t>
      </w:r>
    </w:p>
    <w:p w14:paraId="3D03AB62" w14:textId="3A5DE721"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list</w:t>
      </w:r>
      <w:r w:rsidRPr="005E022E">
        <w:rPr>
          <w:rFonts w:ascii="Consolas" w:hAnsi="Consolas"/>
          <w:color w:val="000000"/>
          <w:sz w:val="20"/>
          <w:szCs w:val="20"/>
        </w:rPr>
        <w:t>(</w:t>
      </w:r>
      <w:r>
        <w:rPr>
          <w:rFonts w:ascii="Consolas" w:hAnsi="Consolas"/>
          <w:color w:val="000000"/>
          <w:sz w:val="20"/>
          <w:szCs w:val="20"/>
        </w:rPr>
        <w:t>foo=1:4, bar=0.6)</w:t>
      </w:r>
    </w:p>
    <w:p w14:paraId="3F78B52E" w14:textId="7DB58A8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LIST!</w:t>
      </w:r>
    </w:p>
    <w:p w14:paraId="293D9014" w14:textId="195C4F08"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0550A5D3" w14:textId="10536DD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x$foo</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6BA95A2B" w14:textId="13FDF06E"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x[c(1,2)]</w:t>
      </w:r>
      <w:r>
        <w:rPr>
          <w:rFonts w:ascii="Consolas" w:hAnsi="Consolas"/>
          <w:color w:val="000000"/>
          <w:sz w:val="20"/>
          <w:szCs w:val="20"/>
        </w:rPr>
        <w:tab/>
      </w:r>
      <w:r>
        <w:rPr>
          <w:rFonts w:ascii="Consolas" w:hAnsi="Consolas"/>
          <w:color w:val="000000"/>
          <w:sz w:val="20"/>
          <w:szCs w:val="20"/>
        </w:rPr>
        <w:tab/>
        <w:t>#returns foo and bar as list</w:t>
      </w:r>
    </w:p>
    <w:p w14:paraId="73C39157" w14:textId="5AE344A0"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w:t>
      </w:r>
      <w:r w:rsidRPr="006E7C23">
        <w:rPr>
          <w:rFonts w:ascii="Consolas" w:hAnsi="Consolas"/>
          <w:color w:val="000000"/>
          <w:sz w:val="20"/>
          <w:szCs w:val="20"/>
        </w:rPr>
        <w:t>"</w:t>
      </w:r>
      <w:r>
        <w:rPr>
          <w:rFonts w:ascii="Consolas" w:hAnsi="Consolas"/>
          <w:color w:val="000000"/>
          <w:sz w:val="20"/>
          <w:szCs w:val="20"/>
        </w:rPr>
        <w:t>foo</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bar</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#returns foo and bar as list</w:t>
      </w:r>
    </w:p>
    <w:p w14:paraId="5BCC935A" w14:textId="14D6C424" w:rsidR="000140AA" w:rsidRPr="00D77D76" w:rsidRDefault="000140AA" w:rsidP="00D77D76">
      <w:pPr>
        <w:spacing w:after="0"/>
        <w:ind w:left="1440" w:hanging="720"/>
      </w:pPr>
      <w:r>
        <w:rPr>
          <w:rFonts w:ascii="Consolas" w:hAnsi="Consolas"/>
          <w:color w:val="000000"/>
          <w:sz w:val="20"/>
          <w:szCs w:val="20"/>
        </w:rPr>
        <w:tab/>
        <w:t>x$f</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#partial matching, autocompleted to foo</w:t>
      </w:r>
    </w:p>
    <w:p w14:paraId="570497C6" w14:textId="77777777" w:rsidR="000140AA" w:rsidRDefault="000140AA" w:rsidP="00D77D76">
      <w:pPr>
        <w:spacing w:after="0"/>
        <w:ind w:left="1440" w:hanging="720"/>
      </w:pPr>
    </w:p>
    <w:p w14:paraId="33B2E409" w14:textId="6EF440A1" w:rsidR="00D77D76" w:rsidRDefault="000140AA" w:rsidP="00D77D76">
      <w:pPr>
        <w:spacing w:after="0"/>
        <w:ind w:left="1440" w:hanging="720"/>
        <w:rPr>
          <w:u w:val="single"/>
        </w:rPr>
      </w:pPr>
      <w:r w:rsidRPr="000140AA">
        <w:rPr>
          <w:u w:val="single"/>
        </w:rPr>
        <w:t>matrix examples:</w:t>
      </w:r>
    </w:p>
    <w:p w14:paraId="2B6059F3" w14:textId="61ED3139" w:rsidR="000140AA" w:rsidRDefault="000140AA" w:rsidP="00D77D76">
      <w:pPr>
        <w:spacing w:after="0"/>
        <w:ind w:left="1440" w:hanging="720"/>
        <w:rPr>
          <w:rFonts w:ascii="Consolas" w:hAnsi="Consolas"/>
          <w:color w:val="000000"/>
          <w:sz w:val="20"/>
          <w:szCs w:val="20"/>
        </w:rPr>
      </w:pPr>
      <w:r>
        <w:tab/>
      </w:r>
      <w:r>
        <w:rPr>
          <w:rFonts w:ascii="Consolas" w:hAnsi="Consolas"/>
          <w:color w:val="000000"/>
          <w:sz w:val="20"/>
          <w:szCs w:val="20"/>
        </w:rPr>
        <w:t>x &lt;- matrix</w:t>
      </w:r>
      <w:r w:rsidRPr="005E022E">
        <w:rPr>
          <w:rFonts w:ascii="Consolas" w:hAnsi="Consolas"/>
          <w:color w:val="000000"/>
          <w:sz w:val="20"/>
          <w:szCs w:val="20"/>
        </w:rPr>
        <w:t>(</w:t>
      </w:r>
      <w:r>
        <w:rPr>
          <w:rFonts w:ascii="Consolas" w:hAnsi="Consolas"/>
          <w:color w:val="000000"/>
          <w:sz w:val="20"/>
          <w:szCs w:val="20"/>
        </w:rPr>
        <w:t>rep(1, 6), 3, 2)</w:t>
      </w:r>
    </w:p>
    <w:p w14:paraId="638647B9" w14:textId="66CAFD70"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 as numeric</w:t>
      </w:r>
    </w:p>
    <w:p w14:paraId="237141F3" w14:textId="70ACA91D"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the first row as vector of numerics</w:t>
      </w:r>
    </w:p>
    <w:p w14:paraId="0FE25DB3" w14:textId="518C6EB7"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 drop=FALSE]</w:t>
      </w:r>
      <w:r>
        <w:rPr>
          <w:rFonts w:ascii="Consolas" w:hAnsi="Consolas"/>
          <w:color w:val="000000"/>
          <w:sz w:val="20"/>
          <w:szCs w:val="20"/>
        </w:rPr>
        <w:tab/>
        <w:t>#returns the first row as a matrix</w:t>
      </w:r>
    </w:p>
    <w:p w14:paraId="2D6F2EFD" w14:textId="370BF9F9"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x[c(1, 2), ]</w:t>
      </w:r>
      <w:r>
        <w:rPr>
          <w:rFonts w:ascii="Consolas" w:hAnsi="Consolas"/>
          <w:color w:val="000000"/>
          <w:sz w:val="20"/>
          <w:szCs w:val="20"/>
        </w:rPr>
        <w:tab/>
      </w:r>
      <w:r>
        <w:rPr>
          <w:rFonts w:ascii="Consolas" w:hAnsi="Consolas"/>
          <w:color w:val="000000"/>
          <w:sz w:val="20"/>
          <w:szCs w:val="20"/>
        </w:rPr>
        <w:tab/>
        <w:t>#returns the 1st and 2nd row as a matrix</w:t>
      </w:r>
    </w:p>
    <w:p w14:paraId="440AD9A1" w14:textId="03D49655" w:rsidR="00F27A40" w:rsidRDefault="00F27A40" w:rsidP="00D77D76">
      <w:pPr>
        <w:spacing w:after="0"/>
        <w:ind w:left="1440" w:hanging="720"/>
        <w:rPr>
          <w:rFonts w:ascii="Consolas" w:hAnsi="Consolas"/>
          <w:color w:val="000000"/>
          <w:sz w:val="20"/>
          <w:szCs w:val="20"/>
        </w:rPr>
      </w:pPr>
    </w:p>
    <w:p w14:paraId="0D97FAB9" w14:textId="519DAE2F" w:rsidR="00F27A40" w:rsidRDefault="00F27A40" w:rsidP="00D77D76">
      <w:pPr>
        <w:spacing w:after="0"/>
        <w:ind w:left="1440" w:hanging="720"/>
        <w:rPr>
          <w:u w:val="single"/>
        </w:rPr>
      </w:pPr>
      <w:r w:rsidRPr="00F27A40">
        <w:rPr>
          <w:u w:val="single"/>
        </w:rPr>
        <w:t>data frame examples:</w:t>
      </w:r>
    </w:p>
    <w:p w14:paraId="29303105" w14:textId="6D7C4776" w:rsidR="00F27A40" w:rsidRDefault="00F27A40" w:rsidP="00F27A40">
      <w:pPr>
        <w:tabs>
          <w:tab w:val="left" w:pos="4770"/>
        </w:tabs>
        <w:spacing w:after="0"/>
        <w:ind w:left="1440" w:hanging="720"/>
        <w:rPr>
          <w:rFonts w:ascii="Consolas" w:hAnsi="Consolas"/>
          <w:color w:val="000000"/>
          <w:sz w:val="20"/>
          <w:szCs w:val="20"/>
        </w:rPr>
      </w:pPr>
      <w:r>
        <w:tab/>
      </w:r>
      <w:r w:rsidRPr="00F27A40">
        <w:rPr>
          <w:rFonts w:ascii="Consolas" w:hAnsi="Consolas"/>
          <w:color w:val="000000"/>
          <w:sz w:val="20"/>
          <w:szCs w:val="20"/>
        </w:rPr>
        <w:t>df &lt;-</w:t>
      </w:r>
      <w:r>
        <w:rPr>
          <w:rFonts w:ascii="Consolas" w:hAnsi="Consolas"/>
          <w:color w:val="000000"/>
          <w:sz w:val="20"/>
          <w:szCs w:val="20"/>
        </w:rPr>
        <w:t xml:space="preserve"> df[!is.na(df), c1]</w:t>
      </w:r>
      <w:r>
        <w:rPr>
          <w:rFonts w:ascii="Consolas" w:hAnsi="Consolas"/>
          <w:color w:val="000000"/>
          <w:sz w:val="20"/>
          <w:szCs w:val="20"/>
        </w:rPr>
        <w:tab/>
        <w:t>#returns every non-NA elem under c1</w:t>
      </w:r>
    </w:p>
    <w:p w14:paraId="180AFE30" w14:textId="4A9C6E91" w:rsidR="00F27A40" w:rsidRPr="00F27A40" w:rsidRDefault="00F27A40" w:rsidP="00F27A40">
      <w:pPr>
        <w:tabs>
          <w:tab w:val="left" w:pos="4770"/>
        </w:tabs>
        <w:spacing w:after="0"/>
        <w:ind w:left="1440" w:hanging="720"/>
      </w:pPr>
      <w:r>
        <w:rPr>
          <w:rFonts w:ascii="Consolas" w:hAnsi="Consolas"/>
          <w:color w:val="000000"/>
          <w:sz w:val="20"/>
          <w:szCs w:val="20"/>
        </w:rPr>
        <w:tab/>
        <w:t>df &lt;- df[complete.cases(df),]</w:t>
      </w:r>
      <w:r>
        <w:rPr>
          <w:rFonts w:ascii="Consolas" w:hAnsi="Consolas"/>
          <w:color w:val="000000"/>
          <w:sz w:val="20"/>
          <w:szCs w:val="20"/>
        </w:rPr>
        <w:tab/>
        <w:t>#returns NA-free rows</w:t>
      </w:r>
    </w:p>
    <w:p w14:paraId="3A7070D6" w14:textId="77777777" w:rsidR="000140AA" w:rsidRPr="000140AA" w:rsidRDefault="000140AA" w:rsidP="00D77D76">
      <w:pPr>
        <w:spacing w:after="0"/>
        <w:ind w:left="1440" w:hanging="720"/>
        <w:rPr>
          <w:u w:val="single"/>
        </w:rPr>
      </w:pPr>
    </w:p>
    <w:p w14:paraId="781DF08B" w14:textId="03C88688" w:rsidR="00342787" w:rsidRDefault="00342787" w:rsidP="00D9508B">
      <w:pPr>
        <w:pStyle w:val="Heading3"/>
      </w:pPr>
      <w:bookmarkStart w:id="32" w:name="_Toc71586113"/>
      <w:r>
        <w:t>Date &amp; time</w:t>
      </w:r>
      <w:bookmarkEnd w:id="32"/>
    </w:p>
    <w:p w14:paraId="3EDDB1B9" w14:textId="0812054F" w:rsidR="00763781" w:rsidRDefault="00763781" w:rsidP="00763781">
      <w:pPr>
        <w:spacing w:after="0"/>
      </w:pPr>
      <w:r w:rsidRPr="00763781">
        <w:rPr>
          <w:u w:val="single"/>
        </w:rPr>
        <w:t>time</w:t>
      </w:r>
      <w:r w:rsidRPr="00763781">
        <w:t>:</w:t>
      </w:r>
    </w:p>
    <w:p w14:paraId="0E94B551" w14:textId="1F60F3DA" w:rsidR="00853A49" w:rsidRDefault="00763781" w:rsidP="00853A49">
      <w:pPr>
        <w:spacing w:after="0"/>
        <w:rPr>
          <w:rFonts w:ascii="Consolas" w:hAnsi="Consolas"/>
          <w:color w:val="000000"/>
          <w:sz w:val="20"/>
          <w:szCs w:val="20"/>
        </w:rPr>
      </w:pPr>
      <w:r>
        <w:tab/>
      </w:r>
      <w:r w:rsidR="00853A49">
        <w:rPr>
          <w:rFonts w:ascii="Consolas" w:hAnsi="Consolas"/>
          <w:color w:val="000000"/>
          <w:sz w:val="20"/>
          <w:szCs w:val="20"/>
        </w:rPr>
        <w:t>t</w:t>
      </w:r>
      <w:r w:rsidR="00853A49" w:rsidRPr="00F27A40">
        <w:rPr>
          <w:rFonts w:ascii="Consolas" w:hAnsi="Consolas"/>
          <w:color w:val="000000"/>
          <w:sz w:val="20"/>
          <w:szCs w:val="20"/>
        </w:rPr>
        <w:t xml:space="preserve"> &lt;-</w:t>
      </w:r>
      <w:r w:rsidR="00853A49">
        <w:rPr>
          <w:rFonts w:ascii="Consolas" w:hAnsi="Consolas"/>
          <w:color w:val="000000"/>
          <w:sz w:val="20"/>
          <w:szCs w:val="20"/>
        </w:rPr>
        <w:t xml:space="preserve"> Sys.time()</w:t>
      </w:r>
      <w:r w:rsidR="00853A49">
        <w:rPr>
          <w:rFonts w:ascii="Consolas" w:hAnsi="Consolas"/>
          <w:color w:val="000000"/>
          <w:sz w:val="20"/>
          <w:szCs w:val="20"/>
        </w:rPr>
        <w:tab/>
        <w:t>#class(t) POSIXct (</w:t>
      </w:r>
      <w:r w:rsidR="00853A49" w:rsidRPr="006E7C23">
        <w:rPr>
          <w:rFonts w:ascii="Consolas" w:hAnsi="Consolas"/>
          <w:color w:val="000000"/>
          <w:sz w:val="20"/>
          <w:szCs w:val="20"/>
        </w:rPr>
        <w:t>"</w:t>
      </w:r>
      <w:r w:rsidR="00853A49">
        <w:rPr>
          <w:rFonts w:ascii="Consolas" w:hAnsi="Consolas"/>
          <w:color w:val="000000"/>
          <w:sz w:val="20"/>
          <w:szCs w:val="20"/>
        </w:rPr>
        <w:t>2021-03-08 22:43:50 CET</w:t>
      </w:r>
      <w:r w:rsidR="00853A49" w:rsidRPr="006E7C23">
        <w:rPr>
          <w:rFonts w:ascii="Consolas" w:hAnsi="Consolas"/>
          <w:color w:val="000000"/>
          <w:sz w:val="20"/>
          <w:szCs w:val="20"/>
        </w:rPr>
        <w:t>"</w:t>
      </w:r>
      <w:r w:rsidR="00853A49">
        <w:rPr>
          <w:rFonts w:ascii="Consolas" w:hAnsi="Consolas"/>
          <w:color w:val="000000"/>
          <w:sz w:val="20"/>
          <w:szCs w:val="20"/>
        </w:rPr>
        <w:t>)</w:t>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t>#unclass(t) integer (seconds since 1970)</w:t>
      </w:r>
    </w:p>
    <w:p w14:paraId="6577C5BD" w14:textId="77777777" w:rsidR="00853A49" w:rsidRDefault="00853A49" w:rsidP="00853A49">
      <w:pPr>
        <w:spacing w:after="0"/>
        <w:rPr>
          <w:rFonts w:ascii="Consolas" w:hAnsi="Consolas"/>
          <w:color w:val="000000"/>
          <w:sz w:val="20"/>
          <w:szCs w:val="20"/>
        </w:rPr>
      </w:pPr>
    </w:p>
    <w:p w14:paraId="3DB337A6" w14:textId="0D6860FF" w:rsidR="00853A49" w:rsidRDefault="00853A49" w:rsidP="00853A49">
      <w:pPr>
        <w:spacing w:after="0"/>
        <w:rPr>
          <w:rFonts w:ascii="Consolas" w:hAnsi="Consolas"/>
          <w:color w:val="000000"/>
          <w:sz w:val="20"/>
          <w:szCs w:val="20"/>
        </w:rPr>
      </w:pPr>
      <w:r>
        <w:rPr>
          <w:rFonts w:ascii="Consolas" w:hAnsi="Consolas"/>
          <w:color w:val="000000"/>
          <w:sz w:val="20"/>
          <w:szCs w:val="20"/>
        </w:rPr>
        <w:tab/>
        <w:t>t &lt;- as.POSIXlt(t)</w:t>
      </w:r>
      <w:r>
        <w:rPr>
          <w:rFonts w:ascii="Consolas" w:hAnsi="Consolas"/>
          <w:color w:val="000000"/>
          <w:sz w:val="20"/>
          <w:szCs w:val="20"/>
        </w:rPr>
        <w:tab/>
        <w:t>#class(t) POSIXlt (</w:t>
      </w:r>
      <w:r w:rsidRPr="006E7C23">
        <w:rPr>
          <w:rFonts w:ascii="Consolas" w:hAnsi="Consolas"/>
          <w:color w:val="000000"/>
          <w:sz w:val="20"/>
          <w:szCs w:val="20"/>
        </w:rPr>
        <w:t>"</w:t>
      </w:r>
      <w:r>
        <w:rPr>
          <w:rFonts w:ascii="Consolas" w:hAnsi="Consolas"/>
          <w:color w:val="000000"/>
          <w:sz w:val="20"/>
          <w:szCs w:val="20"/>
        </w:rPr>
        <w:t>2021-03-08 22:43:50 CET</w:t>
      </w:r>
      <w:r w:rsidRPr="006E7C23">
        <w:rPr>
          <w:rFonts w:ascii="Consolas" w:hAnsi="Consolas"/>
          <w:color w:val="000000"/>
          <w:sz w:val="20"/>
          <w:szCs w:val="20"/>
        </w:rPr>
        <w:t>"</w:t>
      </w:r>
      <w:r>
        <w:rPr>
          <w:rFonts w:ascii="Consolas" w:hAnsi="Consolas"/>
          <w:color w:val="000000"/>
          <w:sz w:val="20"/>
          <w:szCs w:val="20"/>
        </w:rPr>
        <w:t>)</w:t>
      </w:r>
    </w:p>
    <w:p w14:paraId="1E71EE5B"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#unclass(t) list with names: sec, min, ...</w:t>
      </w:r>
    </w:p>
    <w:p w14:paraId="4B318896" w14:textId="77777777" w:rsidR="00853A49" w:rsidRDefault="00853A49" w:rsidP="00853A49">
      <w:pPr>
        <w:spacing w:after="0"/>
        <w:rPr>
          <w:rFonts w:ascii="Consolas" w:hAnsi="Consolas"/>
          <w:color w:val="000000"/>
          <w:sz w:val="20"/>
          <w:szCs w:val="20"/>
        </w:rPr>
      </w:pPr>
    </w:p>
    <w:p w14:paraId="56C10A03"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t>t &lt;- strptime(</w:t>
      </w:r>
      <w:r w:rsidRPr="006E7C23">
        <w:rPr>
          <w:rFonts w:ascii="Consolas" w:hAnsi="Consolas"/>
          <w:color w:val="000000"/>
          <w:sz w:val="20"/>
          <w:szCs w:val="20"/>
        </w:rPr>
        <w:t>"</w:t>
      </w:r>
      <w:r>
        <w:rPr>
          <w:rFonts w:ascii="Consolas" w:hAnsi="Consolas"/>
          <w:color w:val="000000"/>
          <w:sz w:val="20"/>
          <w:szCs w:val="20"/>
        </w:rPr>
        <w:t>October 17, 1999 08:00</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 %d, %y %H:%M</w:t>
      </w:r>
      <w:r w:rsidRPr="006E7C23">
        <w:rPr>
          <w:rFonts w:ascii="Consolas" w:hAnsi="Consolas"/>
          <w:color w:val="000000"/>
          <w:sz w:val="20"/>
          <w:szCs w:val="20"/>
        </w:rPr>
        <w:t>"</w:t>
      </w:r>
      <w:r>
        <w:rPr>
          <w:rFonts w:ascii="Consolas" w:hAnsi="Consolas"/>
          <w:color w:val="000000"/>
          <w:sz w:val="20"/>
          <w:szCs w:val="20"/>
        </w:rPr>
        <w:t>)</w:t>
      </w:r>
    </w:p>
    <w:p w14:paraId="150A2FE8" w14:textId="322FF54E" w:rsidR="00853A49" w:rsidRPr="00763781" w:rsidRDefault="00853A49" w:rsidP="00853A49">
      <w:pPr>
        <w:spacing w:after="0"/>
      </w:pPr>
      <w:r>
        <w:rPr>
          <w:rFonts w:ascii="Consolas" w:hAnsi="Consolas"/>
          <w:color w:val="000000"/>
          <w:sz w:val="20"/>
          <w:szCs w:val="20"/>
        </w:rPr>
        <w:tab/>
        <w:t>#will create a POSIXlt object</w:t>
      </w:r>
    </w:p>
    <w:p w14:paraId="01B255DB" w14:textId="30C4021A" w:rsidR="00763781" w:rsidRDefault="00763781" w:rsidP="00853A49">
      <w:pPr>
        <w:spacing w:after="0"/>
      </w:pPr>
      <w:r w:rsidRPr="00763781">
        <w:rPr>
          <w:u w:val="single"/>
        </w:rPr>
        <w:t>date</w:t>
      </w:r>
      <w:r w:rsidRPr="00763781">
        <w:t>:</w:t>
      </w:r>
    </w:p>
    <w:p w14:paraId="6A917E87" w14:textId="43F0EFF1" w:rsidR="00763781" w:rsidRDefault="00763781" w:rsidP="00853A49">
      <w:pPr>
        <w:spacing w:after="0"/>
        <w:rPr>
          <w:rFonts w:ascii="Consolas" w:hAnsi="Consolas"/>
          <w:color w:val="000000"/>
          <w:sz w:val="20"/>
          <w:szCs w:val="20"/>
        </w:rPr>
      </w:pPr>
      <w:r>
        <w:lastRenderedPageBreak/>
        <w:tab/>
      </w:r>
      <w:r>
        <w:rPr>
          <w:rFonts w:ascii="Consolas" w:hAnsi="Consolas"/>
          <w:color w:val="000000"/>
          <w:sz w:val="20"/>
          <w:szCs w:val="20"/>
        </w:rPr>
        <w:t>d</w:t>
      </w:r>
      <w:r w:rsidRPr="00F27A40">
        <w:rPr>
          <w:rFonts w:ascii="Consolas" w:hAnsi="Consolas"/>
          <w:color w:val="000000"/>
          <w:sz w:val="20"/>
          <w:szCs w:val="20"/>
        </w:rPr>
        <w:t xml:space="preserve"> &lt;-</w:t>
      </w:r>
      <w:r>
        <w:rPr>
          <w:rFonts w:ascii="Consolas" w:hAnsi="Consolas"/>
          <w:color w:val="000000"/>
          <w:sz w:val="20"/>
          <w:szCs w:val="20"/>
        </w:rPr>
        <w:t xml:space="preserve"> Sys.Date()</w:t>
      </w:r>
      <w:r>
        <w:rPr>
          <w:rFonts w:ascii="Consolas" w:hAnsi="Consolas"/>
          <w:color w:val="000000"/>
          <w:sz w:val="20"/>
          <w:szCs w:val="20"/>
        </w:rPr>
        <w:tab/>
      </w:r>
      <w:r>
        <w:rPr>
          <w:rFonts w:ascii="Consolas" w:hAnsi="Consolas"/>
          <w:color w:val="000000"/>
          <w:sz w:val="20"/>
          <w:szCs w:val="20"/>
        </w:rPr>
        <w:tab/>
        <w:t>#class(d)</w:t>
      </w:r>
      <w:r>
        <w:rPr>
          <w:rFonts w:ascii="Consolas" w:hAnsi="Consolas"/>
          <w:color w:val="000000"/>
          <w:sz w:val="20"/>
          <w:szCs w:val="20"/>
        </w:rPr>
        <w:tab/>
        <w:t>Date (</w:t>
      </w:r>
      <w:r w:rsidRPr="006E7C23">
        <w:rPr>
          <w:rFonts w:ascii="Consolas" w:hAnsi="Consolas"/>
          <w:color w:val="000000"/>
          <w:sz w:val="20"/>
          <w:szCs w:val="20"/>
        </w:rPr>
        <w:t>"</w:t>
      </w:r>
      <w:r>
        <w:rPr>
          <w:rFonts w:ascii="Consolas" w:hAnsi="Consolas"/>
          <w:color w:val="000000"/>
          <w:sz w:val="20"/>
          <w:szCs w:val="20"/>
        </w:rPr>
        <w:t>2021-03-08</w:t>
      </w:r>
      <w:r w:rsidRPr="006E7C23">
        <w:rPr>
          <w:rFonts w:ascii="Consolas" w:hAnsi="Consolas"/>
          <w:color w:val="000000"/>
          <w:sz w:val="20"/>
          <w:szCs w:val="20"/>
        </w:rPr>
        <w:t>"</w:t>
      </w:r>
      <w:r>
        <w:rPr>
          <w:rFonts w:ascii="Consolas" w:hAnsi="Consolas"/>
          <w:color w:val="000000"/>
          <w:sz w:val="20"/>
          <w:szCs w:val="20"/>
        </w:rPr>
        <w:t>)</w:t>
      </w:r>
    </w:p>
    <w:p w14:paraId="1BB412C7" w14:textId="18E90886" w:rsidR="00763781" w:rsidRDefault="00763781"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#unclass(d) integer (days since 1970)</w:t>
      </w:r>
    </w:p>
    <w:p w14:paraId="09004997" w14:textId="7564C59C" w:rsidR="00853A49" w:rsidRDefault="00853A49" w:rsidP="00763781">
      <w:pPr>
        <w:spacing w:after="0"/>
        <w:rPr>
          <w:rFonts w:ascii="Consolas" w:hAnsi="Consolas"/>
          <w:color w:val="000000"/>
          <w:sz w:val="20"/>
          <w:szCs w:val="20"/>
        </w:rPr>
      </w:pPr>
      <w:r>
        <w:rPr>
          <w:rFonts w:ascii="Consolas" w:hAnsi="Consolas"/>
          <w:color w:val="000000"/>
          <w:sz w:val="20"/>
          <w:szCs w:val="20"/>
        </w:rPr>
        <w:tab/>
        <w:t>d &lt;- as.Date(</w:t>
      </w:r>
      <w:r w:rsidRPr="006E7C23">
        <w:rPr>
          <w:rFonts w:ascii="Consolas" w:hAnsi="Consolas"/>
          <w:color w:val="000000"/>
          <w:sz w:val="20"/>
          <w:szCs w:val="20"/>
        </w:rPr>
        <w:t>"</w:t>
      </w:r>
      <w:r>
        <w:rPr>
          <w:rFonts w:ascii="Consolas" w:hAnsi="Consolas"/>
          <w:color w:val="000000"/>
          <w:sz w:val="20"/>
          <w:szCs w:val="20"/>
        </w:rPr>
        <w:t>1969-01-01)</w:t>
      </w:r>
      <w:r>
        <w:rPr>
          <w:rFonts w:ascii="Consolas" w:hAnsi="Consolas"/>
          <w:color w:val="000000"/>
          <w:sz w:val="20"/>
          <w:szCs w:val="20"/>
        </w:rPr>
        <w:tab/>
        <w:t>#unclass(d) integer (-365)</w:t>
      </w:r>
    </w:p>
    <w:p w14:paraId="3D550C9B" w14:textId="35DCCB08" w:rsidR="00763781" w:rsidRDefault="00763781" w:rsidP="00763781">
      <w:pPr>
        <w:spacing w:after="0"/>
        <w:rPr>
          <w:rFonts w:ascii="Consolas" w:hAnsi="Consolas"/>
          <w:color w:val="000000"/>
          <w:sz w:val="20"/>
          <w:szCs w:val="20"/>
        </w:rPr>
      </w:pPr>
    </w:p>
    <w:p w14:paraId="7265B2F1" w14:textId="2A9411C4" w:rsidR="00763781" w:rsidRPr="00763781" w:rsidRDefault="00763781" w:rsidP="00763781">
      <w:pPr>
        <w:spacing w:after="0"/>
      </w:pPr>
      <w:r w:rsidRPr="00763781">
        <w:t>weekdays(d/t)</w:t>
      </w:r>
      <w:r>
        <w:t>:</w:t>
      </w:r>
      <w:r>
        <w:tab/>
      </w:r>
      <w:r>
        <w:tab/>
      </w:r>
      <w:r w:rsidRPr="00763781">
        <w:t>"</w:t>
      </w:r>
      <w:r>
        <w:t>Monday</w:t>
      </w:r>
      <w:r w:rsidRPr="00763781">
        <w:t>"</w:t>
      </w:r>
    </w:p>
    <w:p w14:paraId="0D7A459A" w14:textId="14EC70C8" w:rsidR="00763781" w:rsidRDefault="00763781" w:rsidP="00763781">
      <w:pPr>
        <w:spacing w:after="0"/>
      </w:pPr>
      <w:r w:rsidRPr="00763781">
        <w:t>months(d/t)</w:t>
      </w:r>
      <w:r w:rsidRPr="00763781">
        <w:tab/>
      </w:r>
      <w:r w:rsidRPr="00763781">
        <w:tab/>
        <w:t>"March"</w:t>
      </w:r>
    </w:p>
    <w:p w14:paraId="18EBA2DD" w14:textId="16008772" w:rsidR="00763781" w:rsidRPr="00763781" w:rsidRDefault="00763781" w:rsidP="00763781">
      <w:pPr>
        <w:spacing w:after="0"/>
      </w:pPr>
      <w:r>
        <w:t>quarters(d/t)</w:t>
      </w:r>
      <w:r>
        <w:tab/>
      </w:r>
      <w:r>
        <w:tab/>
      </w:r>
      <w:r w:rsidRPr="00763781">
        <w:t>"Q1"</w:t>
      </w:r>
    </w:p>
    <w:p w14:paraId="0AD205F5" w14:textId="7AFD8E91" w:rsidR="00342787" w:rsidRDefault="00342787" w:rsidP="00D9508B">
      <w:pPr>
        <w:pStyle w:val="Heading3"/>
      </w:pPr>
      <w:bookmarkStart w:id="33" w:name="_Toc71586114"/>
      <w:r>
        <w:t>Reading data, Files</w:t>
      </w:r>
      <w:bookmarkEnd w:id="33"/>
    </w:p>
    <w:p w14:paraId="6C53469C" w14:textId="55B304E2" w:rsidR="00A745F6" w:rsidRDefault="00A745F6" w:rsidP="00A745F6">
      <w:pPr>
        <w:spacing w:after="0"/>
        <w:rPr>
          <w:rFonts w:ascii="Consolas" w:hAnsi="Consolas"/>
          <w:color w:val="000000"/>
          <w:sz w:val="20"/>
          <w:szCs w:val="20"/>
        </w:rPr>
      </w:pPr>
      <w:r>
        <w:rPr>
          <w:rFonts w:ascii="Consolas" w:hAnsi="Consolas"/>
          <w:color w:val="000000"/>
          <w:sz w:val="20"/>
          <w:szCs w:val="20"/>
        </w:rPr>
        <w:t>file.path(path1, path2)</w:t>
      </w:r>
      <w:r>
        <w:rPr>
          <w:rFonts w:ascii="Consolas" w:hAnsi="Consolas"/>
          <w:color w:val="000000"/>
          <w:sz w:val="20"/>
          <w:szCs w:val="20"/>
        </w:rPr>
        <w:tab/>
        <w:t>#will join path1 and path2</w:t>
      </w:r>
    </w:p>
    <w:p w14:paraId="4FCF3DC6" w14:textId="1B7C7E67" w:rsidR="00A745F6" w:rsidRDefault="00A745F6" w:rsidP="00A745F6">
      <w:pPr>
        <w:spacing w:after="0"/>
        <w:rPr>
          <w:rFonts w:ascii="Consolas" w:hAnsi="Consolas"/>
          <w:color w:val="000000"/>
          <w:sz w:val="20"/>
          <w:szCs w:val="20"/>
        </w:rPr>
      </w:pPr>
      <w:r>
        <w:rPr>
          <w:rFonts w:ascii="Consolas" w:hAnsi="Consolas"/>
          <w:color w:val="000000"/>
          <w:sz w:val="20"/>
          <w:szCs w:val="20"/>
        </w:rPr>
        <w:t>paste(str1, str2, ...)</w:t>
      </w:r>
      <w:r>
        <w:rPr>
          <w:rFonts w:ascii="Consolas" w:hAnsi="Consolas"/>
          <w:color w:val="000000"/>
          <w:sz w:val="20"/>
          <w:szCs w:val="20"/>
        </w:rPr>
        <w:tab/>
        <w:t>#concatenates strings</w:t>
      </w:r>
    </w:p>
    <w:p w14:paraId="1209E5D3" w14:textId="582BA28F" w:rsidR="00A745F6" w:rsidRDefault="00A745F6" w:rsidP="00A745F6">
      <w:pPr>
        <w:spacing w:after="0"/>
        <w:rPr>
          <w:rFonts w:ascii="Consolas" w:hAnsi="Consolas"/>
          <w:color w:val="000000"/>
          <w:sz w:val="20"/>
          <w:szCs w:val="20"/>
        </w:rPr>
      </w:pPr>
      <w:r>
        <w:rPr>
          <w:rFonts w:ascii="Consolas" w:hAnsi="Consolas"/>
          <w:color w:val="000000"/>
          <w:sz w:val="20"/>
          <w:szCs w:val="20"/>
        </w:rPr>
        <w:t>read.table (</w:t>
      </w:r>
      <w:r>
        <w:rPr>
          <w:rFonts w:ascii="Consolas" w:hAnsi="Consolas"/>
          <w:color w:val="000000"/>
          <w:sz w:val="20"/>
          <w:szCs w:val="20"/>
        </w:rPr>
        <w:tab/>
        <w:t>filename, header=FALSE, sep=</w:t>
      </w:r>
      <w:r w:rsidRPr="006E7C23">
        <w:rPr>
          <w:rFonts w:ascii="Consolas" w:hAnsi="Consolas"/>
          <w:color w:val="000000"/>
          <w:sz w:val="20"/>
          <w:szCs w:val="20"/>
        </w:rPr>
        <w:t>"</w:t>
      </w:r>
      <w:r>
        <w:rPr>
          <w:rFonts w:ascii="Consolas" w:hAnsi="Consolas"/>
          <w:color w:val="000000"/>
          <w:sz w:val="20"/>
          <w:szCs w:val="20"/>
        </w:rPr>
        <w:t>\tab</w:t>
      </w:r>
      <w:r w:rsidRPr="006E7C23">
        <w:rPr>
          <w:rFonts w:ascii="Consolas" w:hAnsi="Consolas"/>
          <w:color w:val="000000"/>
          <w:sz w:val="20"/>
          <w:szCs w:val="20"/>
        </w:rPr>
        <w:t>"</w:t>
      </w:r>
      <w:r>
        <w:rPr>
          <w:rFonts w:ascii="Consolas" w:hAnsi="Consolas"/>
          <w:color w:val="000000"/>
          <w:sz w:val="20"/>
          <w:szCs w:val="20"/>
        </w:rPr>
        <w:t>, colClasses, nrows,</w:t>
      </w:r>
    </w:p>
    <w:p w14:paraId="2B818483" w14:textId="77777777" w:rsidR="00A745F6" w:rsidRDefault="00A745F6" w:rsidP="00A745F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commentChar=</w:t>
      </w:r>
      <w:r w:rsidRPr="006E7C23">
        <w:rPr>
          <w:rFonts w:ascii="Consolas" w:hAnsi="Consolas"/>
          <w:color w:val="000000"/>
          <w:sz w:val="20"/>
          <w:szCs w:val="20"/>
        </w:rPr>
        <w:t>"</w:t>
      </w:r>
      <w:r>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 skipBegin=0, stringAsFactors=TRUE)</w:t>
      </w:r>
    </w:p>
    <w:p w14:paraId="5447EE76" w14:textId="77777777" w:rsidR="00A745F6" w:rsidRDefault="00A745F6" w:rsidP="00A745F6">
      <w:pPr>
        <w:spacing w:after="0"/>
        <w:rPr>
          <w:rFonts w:ascii="Consolas" w:hAnsi="Consolas"/>
          <w:color w:val="000000"/>
          <w:sz w:val="20"/>
          <w:szCs w:val="20"/>
        </w:rPr>
      </w:pPr>
    </w:p>
    <w:p w14:paraId="6D30618D" w14:textId="11F6356A" w:rsidR="00A745F6" w:rsidRDefault="00A745F6" w:rsidP="00A745F6">
      <w:pPr>
        <w:spacing w:after="0"/>
      </w:pPr>
      <w:r w:rsidRPr="00A745F6">
        <w:t>read.csv is the same as read.table but sep is ","</w:t>
      </w:r>
      <w:r w:rsidR="002972F2">
        <w:t>.</w:t>
      </w:r>
    </w:p>
    <w:p w14:paraId="428B5882" w14:textId="58219DEC" w:rsidR="002972F2" w:rsidRDefault="002972F2" w:rsidP="00A745F6">
      <w:pPr>
        <w:spacing w:after="0"/>
      </w:pPr>
      <w:r>
        <w:t>getwd() return the currect working directory.</w:t>
      </w:r>
    </w:p>
    <w:p w14:paraId="4AF48FA4" w14:textId="76106C24" w:rsidR="00A745F6" w:rsidRDefault="00A745F6" w:rsidP="00A745F6">
      <w:pPr>
        <w:spacing w:after="0"/>
      </w:pPr>
    </w:p>
    <w:p w14:paraId="6F11A300" w14:textId="7BEE58A9" w:rsidR="00A745F6" w:rsidRDefault="00A745F6" w:rsidP="00A745F6">
      <w:pPr>
        <w:spacing w:after="0"/>
        <w:rPr>
          <w:u w:val="single"/>
        </w:rPr>
      </w:pPr>
      <w:r w:rsidRPr="00A745F6">
        <w:rPr>
          <w:u w:val="single"/>
        </w:rPr>
        <w:t>source – dump:</w:t>
      </w:r>
    </w:p>
    <w:p w14:paraId="01CC3F50" w14:textId="04D05D6E" w:rsidR="00A745F6" w:rsidRDefault="00A745F6" w:rsidP="00A745F6">
      <w:pPr>
        <w:spacing w:after="0"/>
        <w:rPr>
          <w:rFonts w:ascii="Consolas" w:hAnsi="Consolas"/>
          <w:color w:val="000000"/>
          <w:sz w:val="20"/>
          <w:szCs w:val="20"/>
        </w:rPr>
      </w:pPr>
      <w:r>
        <w:tab/>
      </w:r>
      <w:r>
        <w:rPr>
          <w:rFonts w:ascii="Consolas" w:hAnsi="Consolas"/>
          <w:color w:val="000000"/>
          <w:sz w:val="20"/>
          <w:szCs w:val="20"/>
        </w:rPr>
        <w:t>y &lt;- data.frame(a=1, b=</w:t>
      </w:r>
      <w:r w:rsidRPr="00A745F6">
        <w:rPr>
          <w:rFonts w:ascii="Consolas" w:hAnsi="Consolas"/>
          <w:color w:val="000000"/>
          <w:sz w:val="20"/>
          <w:szCs w:val="20"/>
        </w:rPr>
        <w:t>"str")</w:t>
      </w:r>
    </w:p>
    <w:p w14:paraId="489D0686" w14:textId="20B37C99" w:rsidR="00A745F6" w:rsidRDefault="00A745F6" w:rsidP="00A745F6">
      <w:pPr>
        <w:spacing w:after="0"/>
        <w:rPr>
          <w:rFonts w:ascii="Consolas" w:hAnsi="Consolas"/>
          <w:color w:val="000000"/>
          <w:sz w:val="20"/>
          <w:szCs w:val="20"/>
        </w:rPr>
      </w:pPr>
      <w:r>
        <w:rPr>
          <w:rFonts w:ascii="Consolas" w:hAnsi="Consolas"/>
          <w:color w:val="000000"/>
          <w:sz w:val="20"/>
          <w:szCs w:val="20"/>
        </w:rPr>
        <w:tab/>
        <w:t xml:space="preserve">dput(y, </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20BFC590" w14:textId="3DF70D4D" w:rsidR="00A745F6" w:rsidRDefault="00A745F6" w:rsidP="00A745F6">
      <w:pPr>
        <w:spacing w:after="0"/>
        <w:rPr>
          <w:rFonts w:ascii="Consolas" w:hAnsi="Consolas"/>
          <w:color w:val="000000"/>
          <w:sz w:val="20"/>
          <w:szCs w:val="20"/>
        </w:rPr>
      </w:pPr>
      <w:r>
        <w:rPr>
          <w:rFonts w:ascii="Consolas" w:hAnsi="Consolas"/>
          <w:color w:val="000000"/>
          <w:sz w:val="20"/>
          <w:szCs w:val="20"/>
        </w:rPr>
        <w:tab/>
        <w:t>y &lt;- dget(</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49C62A4C" w14:textId="77777777" w:rsidR="00A745F6" w:rsidRPr="00A745F6" w:rsidRDefault="00A745F6" w:rsidP="00A745F6">
      <w:pPr>
        <w:spacing w:after="0"/>
      </w:pPr>
    </w:p>
    <w:p w14:paraId="6180BD0B" w14:textId="4108E35D" w:rsidR="00A745F6" w:rsidRDefault="00A745F6" w:rsidP="00A745F6">
      <w:pPr>
        <w:spacing w:after="0"/>
        <w:rPr>
          <w:u w:val="single"/>
        </w:rPr>
      </w:pPr>
      <w:r w:rsidRPr="00A745F6">
        <w:rPr>
          <w:u w:val="single"/>
        </w:rPr>
        <w:t>dget – dput:</w:t>
      </w:r>
    </w:p>
    <w:p w14:paraId="0D07469F" w14:textId="6BC66C6F" w:rsidR="00A745F6" w:rsidRDefault="00A745F6" w:rsidP="00A745F6">
      <w:pPr>
        <w:spacing w:after="0"/>
      </w:pPr>
      <w:r>
        <w:tab/>
        <w:t>Can handle multiple data.</w:t>
      </w:r>
    </w:p>
    <w:p w14:paraId="1AEBD2FE" w14:textId="37ECDD36" w:rsidR="00A745F6" w:rsidRDefault="00A745F6" w:rsidP="00A745F6">
      <w:pPr>
        <w:spacing w:after="0"/>
        <w:ind w:left="720"/>
        <w:rPr>
          <w:rFonts w:ascii="Consolas" w:hAnsi="Consolas"/>
          <w:color w:val="000000"/>
          <w:sz w:val="20"/>
          <w:szCs w:val="20"/>
        </w:rPr>
      </w:pPr>
      <w:r>
        <w:rPr>
          <w:rFonts w:ascii="Consolas" w:hAnsi="Consolas"/>
          <w:color w:val="000000"/>
          <w:sz w:val="20"/>
          <w:szCs w:val="20"/>
        </w:rPr>
        <w:t xml:space="preserve">x &lt;- </w:t>
      </w:r>
      <w:r w:rsidRPr="00A745F6">
        <w:rPr>
          <w:rFonts w:ascii="Consolas" w:hAnsi="Consolas"/>
          <w:color w:val="000000"/>
          <w:sz w:val="20"/>
          <w:szCs w:val="20"/>
        </w:rPr>
        <w:t>"</w:t>
      </w:r>
      <w:r>
        <w:rPr>
          <w:rFonts w:ascii="Consolas" w:hAnsi="Consolas"/>
          <w:color w:val="000000"/>
          <w:sz w:val="20"/>
          <w:szCs w:val="20"/>
        </w:rPr>
        <w:t>foo</w:t>
      </w:r>
      <w:r w:rsidRPr="00A745F6">
        <w:rPr>
          <w:rFonts w:ascii="Consolas" w:hAnsi="Consolas"/>
          <w:color w:val="000000"/>
          <w:sz w:val="20"/>
          <w:szCs w:val="20"/>
        </w:rPr>
        <w:t>"</w:t>
      </w:r>
    </w:p>
    <w:p w14:paraId="14EF2F25" w14:textId="347BC5E3" w:rsidR="00A745F6" w:rsidRDefault="00A745F6" w:rsidP="00A745F6">
      <w:pPr>
        <w:spacing w:after="0"/>
        <w:ind w:left="720"/>
        <w:rPr>
          <w:rFonts w:ascii="Consolas" w:hAnsi="Consolas"/>
          <w:color w:val="000000"/>
          <w:sz w:val="20"/>
          <w:szCs w:val="20"/>
        </w:rPr>
      </w:pPr>
      <w:r>
        <w:rPr>
          <w:rFonts w:ascii="Consolas" w:hAnsi="Consolas"/>
          <w:color w:val="000000"/>
          <w:sz w:val="20"/>
          <w:szCs w:val="20"/>
        </w:rPr>
        <w:t>y &lt;-</w:t>
      </w:r>
      <w:r w:rsidR="002972F2">
        <w:rPr>
          <w:rFonts w:ascii="Consolas" w:hAnsi="Consolas"/>
          <w:color w:val="000000"/>
          <w:sz w:val="20"/>
          <w:szCs w:val="20"/>
        </w:rPr>
        <w:t xml:space="preserve"> c(1, 2, 3)</w:t>
      </w:r>
    </w:p>
    <w:p w14:paraId="0B6352E9" w14:textId="01CE0149" w:rsidR="002972F2" w:rsidRDefault="002972F2" w:rsidP="00A745F6">
      <w:pPr>
        <w:spacing w:after="0"/>
        <w:ind w:left="720"/>
        <w:rPr>
          <w:rFonts w:ascii="Consolas" w:hAnsi="Consolas"/>
          <w:color w:val="000000"/>
          <w:sz w:val="20"/>
          <w:szCs w:val="20"/>
        </w:rPr>
      </w:pPr>
      <w:r>
        <w:rPr>
          <w:rFonts w:ascii="Consolas" w:hAnsi="Consolas"/>
          <w:color w:val="000000"/>
          <w:sz w:val="20"/>
          <w:szCs w:val="20"/>
        </w:rPr>
        <w:t>dump(c(x, y), file=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#serialization</w:t>
      </w:r>
    </w:p>
    <w:p w14:paraId="34144EEC" w14:textId="366576F4" w:rsidR="002972F2" w:rsidRDefault="002972F2" w:rsidP="00A745F6">
      <w:pPr>
        <w:spacing w:after="0"/>
        <w:ind w:left="720"/>
        <w:rPr>
          <w:rFonts w:ascii="Consolas" w:hAnsi="Consolas"/>
          <w:color w:val="000000"/>
          <w:sz w:val="20"/>
          <w:szCs w:val="20"/>
        </w:rPr>
      </w:pPr>
      <w:r>
        <w:rPr>
          <w:rFonts w:ascii="Consolas" w:hAnsi="Consolas"/>
          <w:color w:val="000000"/>
          <w:sz w:val="20"/>
          <w:szCs w:val="20"/>
        </w:rPr>
        <w:t>rm(x, y)</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#clears variable from enviroment</w:t>
      </w:r>
    </w:p>
    <w:p w14:paraId="2F0EDA71" w14:textId="381829A5" w:rsidR="00A745F6" w:rsidRPr="00A745F6" w:rsidRDefault="002972F2" w:rsidP="00A745F6">
      <w:pPr>
        <w:spacing w:after="0"/>
      </w:pPr>
      <w:r>
        <w:tab/>
      </w:r>
      <w:r w:rsidRPr="002972F2">
        <w:rPr>
          <w:rFonts w:ascii="Consolas" w:hAnsi="Consolas"/>
          <w:color w:val="000000"/>
          <w:sz w:val="20"/>
          <w:szCs w:val="20"/>
        </w:rPr>
        <w:t>source(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sidR="00A745F6">
        <w:tab/>
      </w:r>
      <w:r>
        <w:tab/>
      </w:r>
      <w:r>
        <w:tab/>
      </w:r>
      <w:r w:rsidRPr="002972F2">
        <w:rPr>
          <w:rFonts w:ascii="Consolas" w:hAnsi="Consolas"/>
          <w:color w:val="000000"/>
          <w:sz w:val="20"/>
          <w:szCs w:val="20"/>
        </w:rPr>
        <w:t>#</w:t>
      </w:r>
      <w:r>
        <w:rPr>
          <w:rFonts w:ascii="Consolas" w:hAnsi="Consolas"/>
          <w:color w:val="000000"/>
          <w:sz w:val="20"/>
          <w:szCs w:val="20"/>
        </w:rPr>
        <w:t>deserialization</w:t>
      </w:r>
    </w:p>
    <w:p w14:paraId="0979B940" w14:textId="77777777" w:rsidR="00A745F6" w:rsidRPr="00A745F6" w:rsidRDefault="00A745F6" w:rsidP="00A745F6">
      <w:pPr>
        <w:spacing w:after="0"/>
        <w:rPr>
          <w:u w:val="single"/>
        </w:rPr>
      </w:pPr>
    </w:p>
    <w:p w14:paraId="51BBE8E1" w14:textId="5C559843" w:rsidR="00342787" w:rsidRDefault="00342787" w:rsidP="00D9508B">
      <w:pPr>
        <w:pStyle w:val="Heading3"/>
      </w:pPr>
      <w:bookmarkStart w:id="34" w:name="_Toc71586115"/>
      <w:r>
        <w:t>Control structures</w:t>
      </w:r>
      <w:bookmarkEnd w:id="34"/>
    </w:p>
    <w:p w14:paraId="5ABF28C4" w14:textId="2EB8705B" w:rsidR="00FC1C9C" w:rsidRDefault="00FC1C9C" w:rsidP="00FC1C9C">
      <w:pPr>
        <w:spacing w:after="0"/>
        <w:rPr>
          <w:rFonts w:ascii="Consolas" w:hAnsi="Consolas"/>
          <w:color w:val="000000"/>
          <w:sz w:val="20"/>
          <w:szCs w:val="20"/>
        </w:rPr>
      </w:pPr>
      <w:r w:rsidRPr="00FC1C9C">
        <w:rPr>
          <w:rFonts w:ascii="Consolas" w:hAnsi="Consolas"/>
          <w:color w:val="000000"/>
          <w:sz w:val="20"/>
          <w:szCs w:val="20"/>
        </w:rPr>
        <w:t>if() {} else if {} else {}</w:t>
      </w:r>
    </w:p>
    <w:p w14:paraId="74BB221B" w14:textId="2FE88FDD" w:rsidR="00FC1C9C" w:rsidRDefault="00FC1C9C" w:rsidP="00FC1C9C">
      <w:pPr>
        <w:spacing w:after="0"/>
        <w:rPr>
          <w:rFonts w:ascii="Consolas" w:hAnsi="Consolas"/>
          <w:color w:val="000000"/>
          <w:sz w:val="20"/>
          <w:szCs w:val="20"/>
        </w:rPr>
      </w:pPr>
      <w:r>
        <w:rPr>
          <w:rFonts w:ascii="Consolas" w:hAnsi="Consolas"/>
          <w:color w:val="000000"/>
          <w:sz w:val="20"/>
          <w:szCs w:val="20"/>
        </w:rPr>
        <w:t>y &lt;- if (x &lt; 3) { 10 } else { -10 }</w:t>
      </w:r>
    </w:p>
    <w:p w14:paraId="3AE818A2" w14:textId="77777777" w:rsidR="00FC1C9C" w:rsidRDefault="00FC1C9C" w:rsidP="00FC1C9C">
      <w:pPr>
        <w:spacing w:after="0"/>
        <w:rPr>
          <w:rFonts w:ascii="Consolas" w:hAnsi="Consolas"/>
          <w:color w:val="000000"/>
          <w:sz w:val="20"/>
          <w:szCs w:val="20"/>
        </w:rPr>
      </w:pPr>
    </w:p>
    <w:p w14:paraId="07E3E1B0" w14:textId="164046C8" w:rsidR="00FC1C9C" w:rsidRDefault="00FC1C9C" w:rsidP="00FC1C9C">
      <w:pPr>
        <w:spacing w:after="0"/>
        <w:rPr>
          <w:rFonts w:ascii="Consolas" w:hAnsi="Consolas"/>
          <w:color w:val="000000"/>
          <w:sz w:val="20"/>
          <w:szCs w:val="20"/>
        </w:rPr>
      </w:pPr>
      <w:r>
        <w:rPr>
          <w:rFonts w:ascii="Consolas" w:hAnsi="Consolas"/>
          <w:color w:val="000000"/>
          <w:sz w:val="20"/>
          <w:szCs w:val="20"/>
        </w:rPr>
        <w:t>for (i in 1:10)</w:t>
      </w:r>
    </w:p>
    <w:p w14:paraId="653698A0" w14:textId="32B2ABAB" w:rsidR="00FC1C9C" w:rsidRDefault="00FC1C9C" w:rsidP="00FC1C9C">
      <w:pPr>
        <w:spacing w:after="0"/>
        <w:rPr>
          <w:rFonts w:ascii="Consolas" w:hAnsi="Consolas"/>
          <w:color w:val="000000"/>
          <w:sz w:val="20"/>
          <w:szCs w:val="20"/>
        </w:rPr>
      </w:pPr>
      <w:r>
        <w:rPr>
          <w:rFonts w:ascii="Consolas" w:hAnsi="Consolas"/>
          <w:color w:val="000000"/>
          <w:sz w:val="20"/>
          <w:szCs w:val="20"/>
        </w:rPr>
        <w:t>for (elem in x)</w:t>
      </w:r>
    </w:p>
    <w:p w14:paraId="0B70960B" w14:textId="6FDAC9B1" w:rsidR="00FC1C9C" w:rsidRDefault="00FC1C9C" w:rsidP="00FC1C9C">
      <w:pPr>
        <w:spacing w:after="0"/>
        <w:rPr>
          <w:rFonts w:ascii="Consolas" w:hAnsi="Consolas"/>
          <w:color w:val="000000"/>
          <w:sz w:val="20"/>
          <w:szCs w:val="20"/>
        </w:rPr>
      </w:pPr>
      <w:r>
        <w:rPr>
          <w:rFonts w:ascii="Consolas" w:hAnsi="Consolas"/>
          <w:color w:val="000000"/>
          <w:sz w:val="20"/>
          <w:szCs w:val="20"/>
        </w:rPr>
        <w:lastRenderedPageBreak/>
        <w:t>for (i in seq_along(x)) { next }</w:t>
      </w:r>
    </w:p>
    <w:p w14:paraId="6A2DC4E7" w14:textId="78C8EEB0" w:rsidR="00FC1C9C" w:rsidRDefault="00FC1C9C" w:rsidP="00FC1C9C">
      <w:pPr>
        <w:spacing w:after="0"/>
        <w:rPr>
          <w:rFonts w:ascii="Consolas" w:hAnsi="Consolas"/>
          <w:color w:val="000000"/>
          <w:sz w:val="20"/>
          <w:szCs w:val="20"/>
        </w:rPr>
      </w:pPr>
    </w:p>
    <w:p w14:paraId="4F79CCFF" w14:textId="694E636E" w:rsidR="00FC1C9C" w:rsidRDefault="00FC1C9C" w:rsidP="00FC1C9C">
      <w:pPr>
        <w:spacing w:after="0"/>
        <w:rPr>
          <w:rFonts w:ascii="Consolas" w:hAnsi="Consolas"/>
          <w:color w:val="000000"/>
          <w:sz w:val="20"/>
          <w:szCs w:val="20"/>
        </w:rPr>
      </w:pPr>
      <w:r>
        <w:rPr>
          <w:rFonts w:ascii="Consolas" w:hAnsi="Consolas"/>
          <w:color w:val="000000"/>
          <w:sz w:val="20"/>
          <w:szCs w:val="20"/>
        </w:rPr>
        <w:t>while(cnt &lt; 10) { cnt &lt;- cnt + 1}</w:t>
      </w:r>
    </w:p>
    <w:p w14:paraId="1480379A" w14:textId="22253E7D" w:rsidR="00FC1C9C" w:rsidRDefault="00FC1C9C" w:rsidP="00FC1C9C">
      <w:pPr>
        <w:spacing w:after="0"/>
        <w:rPr>
          <w:rFonts w:ascii="Consolas" w:hAnsi="Consolas"/>
          <w:color w:val="000000"/>
          <w:sz w:val="20"/>
          <w:szCs w:val="20"/>
        </w:rPr>
      </w:pPr>
    </w:p>
    <w:p w14:paraId="09DB0320" w14:textId="217BC925" w:rsidR="00FC1C9C" w:rsidRPr="00FC1C9C" w:rsidRDefault="00FC1C9C" w:rsidP="00FC1C9C">
      <w:pPr>
        <w:spacing w:after="0"/>
        <w:rPr>
          <w:rFonts w:ascii="Consolas" w:hAnsi="Consolas"/>
          <w:color w:val="000000"/>
          <w:sz w:val="20"/>
          <w:szCs w:val="20"/>
        </w:rPr>
      </w:pPr>
      <w:r>
        <w:rPr>
          <w:rFonts w:ascii="Consolas" w:hAnsi="Consolas"/>
          <w:color w:val="000000"/>
          <w:sz w:val="20"/>
          <w:szCs w:val="20"/>
        </w:rPr>
        <w:t>repeat { ... break ...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#creates infinite loop</w:t>
      </w:r>
    </w:p>
    <w:p w14:paraId="61395B75" w14:textId="4E68ABC5" w:rsidR="00342787" w:rsidRDefault="00342787" w:rsidP="00D9508B">
      <w:pPr>
        <w:pStyle w:val="Heading3"/>
      </w:pPr>
      <w:bookmarkStart w:id="35" w:name="_Toc71586116"/>
      <w:r>
        <w:t>Functions</w:t>
      </w:r>
      <w:bookmarkEnd w:id="35"/>
    </w:p>
    <w:p w14:paraId="20928706" w14:textId="4C6D2C2E" w:rsidR="002972F2" w:rsidRDefault="002972F2" w:rsidP="002972F2">
      <w:pPr>
        <w:ind w:left="720" w:firstLine="0"/>
      </w:pPr>
      <w:r>
        <w:t>Usually functions are written in a .R file which is then included to the current environment with sourcing (source(</w:t>
      </w:r>
      <w:r w:rsidRPr="00A745F6">
        <w:rPr>
          <w:rFonts w:ascii="Consolas" w:hAnsi="Consolas"/>
          <w:color w:val="000000"/>
          <w:sz w:val="20"/>
          <w:szCs w:val="20"/>
        </w:rPr>
        <w:t>"</w:t>
      </w:r>
      <w:r>
        <w:rPr>
          <w:rFonts w:ascii="Consolas" w:hAnsi="Consolas"/>
          <w:color w:val="000000"/>
          <w:sz w:val="20"/>
          <w:szCs w:val="20"/>
        </w:rPr>
        <w:t>XYZ.R</w:t>
      </w:r>
      <w:r w:rsidRPr="00A745F6">
        <w:rPr>
          <w:rFonts w:ascii="Consolas" w:hAnsi="Consolas"/>
          <w:color w:val="000000"/>
          <w:sz w:val="20"/>
          <w:szCs w:val="20"/>
        </w:rPr>
        <w:t>"</w:t>
      </w:r>
      <w:r>
        <w:t>)). The last row of function is the return statement.</w:t>
      </w:r>
    </w:p>
    <w:p w14:paraId="1344C112" w14:textId="6A64481D" w:rsidR="002972F2" w:rsidRPr="002972F2" w:rsidRDefault="002972F2" w:rsidP="002972F2">
      <w:pPr>
        <w:ind w:left="720" w:firstLine="0"/>
        <w:rPr>
          <w:u w:val="single"/>
        </w:rPr>
      </w:pPr>
      <w:r w:rsidRPr="002972F2">
        <w:rPr>
          <w:u w:val="single"/>
        </w:rPr>
        <w:t>Complex example</w:t>
      </w:r>
      <w:r w:rsidR="003236F5">
        <w:rPr>
          <w:u w:val="single"/>
        </w:rPr>
        <w:t>s</w:t>
      </w:r>
      <w:r w:rsidRPr="003236F5">
        <w:t>:</w:t>
      </w:r>
    </w:p>
    <w:p w14:paraId="35D47DA8" w14:textId="19B7F739" w:rsidR="002972F2" w:rsidRDefault="002972F2" w:rsidP="002972F2">
      <w:pPr>
        <w:spacing w:after="0"/>
        <w:ind w:left="720" w:firstLine="0"/>
        <w:rPr>
          <w:rFonts w:ascii="Consolas" w:hAnsi="Consolas"/>
          <w:color w:val="000000"/>
          <w:sz w:val="20"/>
          <w:szCs w:val="20"/>
        </w:rPr>
      </w:pPr>
      <w:r>
        <w:tab/>
      </w:r>
      <w:r>
        <w:rPr>
          <w:rFonts w:ascii="Consolas" w:hAnsi="Consolas"/>
          <w:color w:val="000000"/>
          <w:sz w:val="20"/>
          <w:szCs w:val="20"/>
        </w:rPr>
        <w:t>f &lt;- function(x=NA, fun, ...) {</w:t>
      </w:r>
    </w:p>
    <w:p w14:paraId="303E6F80" w14:textId="38B7CD59"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args &lt;- list(...)</w:t>
      </w:r>
    </w:p>
    <w:p w14:paraId="7E4D9FE0" w14:textId="36B4A45A"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y &lt;- </w:t>
      </w:r>
      <w:r w:rsidR="002972F2">
        <w:rPr>
          <w:rFonts w:ascii="Consolas" w:hAnsi="Consolas"/>
          <w:color w:val="000000"/>
          <w:sz w:val="20"/>
          <w:szCs w:val="20"/>
        </w:rPr>
        <w:t>if (arg</w:t>
      </w:r>
      <w:r>
        <w:rPr>
          <w:rFonts w:ascii="Consolas" w:hAnsi="Consolas"/>
          <w:color w:val="000000"/>
          <w:sz w:val="20"/>
          <w:szCs w:val="20"/>
        </w:rPr>
        <w:t>s[[using.fun]] == TRUE) { fun(args[[data]]</w:t>
      </w:r>
      <w:r w:rsidR="002972F2">
        <w:rPr>
          <w:rFonts w:ascii="Consolas" w:hAnsi="Consolas"/>
          <w:color w:val="000000"/>
          <w:sz w:val="20"/>
          <w:szCs w:val="20"/>
        </w:rPr>
        <w:t>) }</w:t>
      </w:r>
    </w:p>
    <w:p w14:paraId="18FB70F6" w14:textId="7D9615D8"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sidR="002972F2">
        <w:rPr>
          <w:rFonts w:ascii="Consolas" w:hAnsi="Consolas"/>
          <w:color w:val="000000"/>
          <w:sz w:val="20"/>
          <w:szCs w:val="20"/>
        </w:rPr>
        <w:t>else { 0 }</w:t>
      </w:r>
    </w:p>
    <w:p w14:paraId="5BF96F13" w14:textId="1C9578FF"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x + y</w:t>
      </w:r>
      <w:r>
        <w:rPr>
          <w:rFonts w:ascii="Consolas" w:hAnsi="Consolas"/>
          <w:color w:val="000000"/>
          <w:sz w:val="20"/>
          <w:szCs w:val="20"/>
        </w:rPr>
        <w:tab/>
      </w:r>
      <w:r>
        <w:rPr>
          <w:rFonts w:ascii="Consolas" w:hAnsi="Consolas"/>
          <w:color w:val="000000"/>
          <w:sz w:val="20"/>
          <w:szCs w:val="20"/>
        </w:rPr>
        <w:tab/>
      </w:r>
    </w:p>
    <w:p w14:paraId="5D13971D" w14:textId="44DB44DE" w:rsidR="003236F5" w:rsidRDefault="002972F2" w:rsidP="002972F2">
      <w:pPr>
        <w:spacing w:after="0"/>
        <w:ind w:left="720"/>
        <w:rPr>
          <w:rFonts w:ascii="Consolas" w:hAnsi="Consolas"/>
          <w:color w:val="000000"/>
          <w:sz w:val="20"/>
          <w:szCs w:val="20"/>
        </w:rPr>
      </w:pPr>
      <w:r>
        <w:rPr>
          <w:rFonts w:ascii="Consolas" w:hAnsi="Consolas"/>
          <w:color w:val="000000"/>
          <w:sz w:val="20"/>
          <w:szCs w:val="20"/>
        </w:rPr>
        <w:t>}</w:t>
      </w:r>
    </w:p>
    <w:p w14:paraId="75C16E48" w14:textId="7F4A5D5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f(c(1, 2), mean, using.func=TRUE, data=c(1, 1))</w:t>
      </w:r>
    </w:p>
    <w:p w14:paraId="2DB0C1EB" w14:textId="48BDA434" w:rsidR="003236F5" w:rsidRDefault="003236F5" w:rsidP="002972F2">
      <w:pPr>
        <w:spacing w:after="0"/>
        <w:ind w:left="720"/>
        <w:rPr>
          <w:rFonts w:ascii="Consolas" w:hAnsi="Consolas"/>
          <w:color w:val="000000"/>
          <w:sz w:val="20"/>
          <w:szCs w:val="20"/>
        </w:rPr>
      </w:pPr>
    </w:p>
    <w:p w14:paraId="2E5138A8" w14:textId="77777777" w:rsidR="003236F5" w:rsidRDefault="003236F5" w:rsidP="002972F2">
      <w:pPr>
        <w:spacing w:after="0"/>
        <w:ind w:left="720"/>
        <w:rPr>
          <w:rFonts w:ascii="Consolas" w:hAnsi="Consolas"/>
          <w:color w:val="000000"/>
          <w:sz w:val="20"/>
          <w:szCs w:val="20"/>
        </w:rPr>
      </w:pPr>
    </w:p>
    <w:p w14:paraId="45AD67C6" w14:textId="7777777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 bin % &lt;- function(lhs, rhs) {</w:t>
      </w:r>
    </w:p>
    <w:p w14:paraId="25130F66" w14:textId="1701A925" w:rsidR="003236F5" w:rsidRDefault="003236F5" w:rsidP="002972F2">
      <w:pPr>
        <w:spacing w:after="0"/>
        <w:ind w:left="720"/>
        <w:rPr>
          <w:rFonts w:ascii="Consolas" w:hAnsi="Consolas"/>
          <w:color w:val="000000"/>
          <w:sz w:val="20"/>
          <w:szCs w:val="20"/>
        </w:rPr>
      </w:pPr>
      <w:r>
        <w:rPr>
          <w:rFonts w:ascii="Consolas" w:hAnsi="Consolas"/>
          <w:color w:val="000000"/>
          <w:sz w:val="20"/>
          <w:szCs w:val="20"/>
        </w:rPr>
        <w:tab/>
        <w:t>lhs %% rhs</w:t>
      </w:r>
    </w:p>
    <w:p w14:paraId="5FFA8E51" w14:textId="053F11AB" w:rsidR="002972F2" w:rsidRDefault="003236F5" w:rsidP="003236F5">
      <w:pPr>
        <w:spacing w:after="0"/>
        <w:ind w:left="720"/>
      </w:pPr>
      <w:r>
        <w:rPr>
          <w:rFonts w:ascii="Consolas" w:hAnsi="Consolas"/>
          <w:color w:val="000000"/>
          <w:sz w:val="20"/>
          <w:szCs w:val="20"/>
        </w:rPr>
        <w:t>}</w:t>
      </w:r>
      <w:r>
        <w:tab/>
      </w:r>
    </w:p>
    <w:p w14:paraId="61641D2D" w14:textId="46E5205F" w:rsidR="003236F5" w:rsidRDefault="003236F5" w:rsidP="002972F2">
      <w:pPr>
        <w:ind w:left="720" w:firstLine="0"/>
      </w:pPr>
      <w:r>
        <w:tab/>
      </w:r>
      <w:r w:rsidRPr="003236F5">
        <w:rPr>
          <w:rFonts w:ascii="Consolas" w:hAnsi="Consolas"/>
          <w:color w:val="000000"/>
          <w:sz w:val="20"/>
          <w:szCs w:val="20"/>
        </w:rPr>
        <w:t>x %bin% y</w:t>
      </w:r>
    </w:p>
    <w:p w14:paraId="611F7D61" w14:textId="77777777" w:rsidR="003236F5" w:rsidRPr="002972F2" w:rsidRDefault="003236F5" w:rsidP="002972F2">
      <w:pPr>
        <w:ind w:left="720" w:firstLine="0"/>
      </w:pPr>
    </w:p>
    <w:p w14:paraId="1F80A41D" w14:textId="4D32A1BA" w:rsidR="00342787" w:rsidRDefault="00C47A95" w:rsidP="00D9508B">
      <w:pPr>
        <w:pStyle w:val="Heading3"/>
      </w:pPr>
      <w:bookmarkStart w:id="36" w:name="_Toc71586117"/>
      <w:r>
        <w:t>Loop functions (apply-s)</w:t>
      </w:r>
      <w:bookmarkEnd w:id="36"/>
    </w:p>
    <w:p w14:paraId="2A734060" w14:textId="4E5D429E" w:rsidR="004D6A05" w:rsidRDefault="004D6A05" w:rsidP="008B7977">
      <w:pPr>
        <w:spacing w:after="0"/>
      </w:pPr>
      <w:r w:rsidRPr="004D6A05">
        <w:rPr>
          <w:u w:val="single"/>
        </w:rPr>
        <w:t>lapply</w:t>
      </w:r>
      <w:r>
        <w:t xml:space="preserve"> (x, fun, ...): Evaluates function on a list’s</w:t>
      </w:r>
      <w:r w:rsidR="008B7977">
        <w:t>/vector’s</w:t>
      </w:r>
      <w:r>
        <w:t xml:space="preserve"> each element</w:t>
      </w:r>
      <w:r w:rsidR="008B7977">
        <w:t>.</w:t>
      </w:r>
    </w:p>
    <w:p w14:paraId="6AD198D6" w14:textId="2BCE34B5" w:rsidR="008B7977" w:rsidRDefault="008B7977" w:rsidP="008B7977">
      <w:pPr>
        <w:spacing w:after="0"/>
        <w:ind w:firstLine="0"/>
      </w:pPr>
      <w:r>
        <w:tab/>
      </w:r>
      <w:r>
        <w:tab/>
        <w:t>Always returns a list.</w:t>
      </w:r>
    </w:p>
    <w:p w14:paraId="20C8D80D" w14:textId="77777777" w:rsidR="008B7977" w:rsidRDefault="008B7977" w:rsidP="008B7977">
      <w:pPr>
        <w:spacing w:after="0"/>
        <w:ind w:firstLine="0"/>
      </w:pPr>
    </w:p>
    <w:p w14:paraId="4BB4B11E" w14:textId="2EAE6BE6" w:rsidR="008B7977" w:rsidRDefault="008B7977" w:rsidP="008B7977">
      <w:pPr>
        <w:tabs>
          <w:tab w:val="left" w:pos="1170"/>
        </w:tabs>
        <w:spacing w:after="0"/>
        <w:ind w:left="1440" w:hanging="720"/>
      </w:pPr>
      <w:r>
        <w:rPr>
          <w:u w:val="single"/>
        </w:rPr>
        <w:t>sapply</w:t>
      </w:r>
      <w:r>
        <w:t xml:space="preserve"> (x, fun, ...): Same as lapply but return the simplest possible class. By simplest class we mean either a single number or a vector.</w:t>
      </w:r>
    </w:p>
    <w:p w14:paraId="746E2B25" w14:textId="77777777" w:rsidR="00D67CD6" w:rsidRDefault="00D67CD6" w:rsidP="008B7977">
      <w:pPr>
        <w:tabs>
          <w:tab w:val="left" w:pos="1170"/>
        </w:tabs>
        <w:spacing w:after="0"/>
        <w:ind w:left="1440" w:hanging="720"/>
      </w:pPr>
    </w:p>
    <w:p w14:paraId="40149991" w14:textId="5F5E3648" w:rsidR="00D67CD6" w:rsidRPr="00D67CD6" w:rsidRDefault="00D67CD6" w:rsidP="008B7977">
      <w:pPr>
        <w:tabs>
          <w:tab w:val="left" w:pos="1170"/>
        </w:tabs>
        <w:spacing w:after="0"/>
        <w:ind w:left="1440" w:hanging="720"/>
      </w:pPr>
      <w:r>
        <w:rPr>
          <w:u w:val="single"/>
        </w:rPr>
        <w:t>vapply</w:t>
      </w:r>
      <w:r>
        <w:t xml:space="preserve"> (x, fun, template, ...): Same as sapply, but check</w:t>
      </w:r>
      <w:r w:rsidR="00E43891">
        <w:t>s</w:t>
      </w:r>
      <w:r>
        <w:t xml:space="preserve"> whether the return type </w:t>
      </w:r>
      <w:r w:rsidR="00E43891">
        <w:t>matches</w:t>
      </w:r>
      <w:r>
        <w:t xml:space="preserve"> the template.</w:t>
      </w:r>
      <w:r w:rsidR="00E43891">
        <w:t xml:space="preserve"> If not it halts the program with an error. Template can be numeric(5) for example.</w:t>
      </w:r>
    </w:p>
    <w:p w14:paraId="4DC7CD30" w14:textId="6FAC44E9" w:rsidR="008B7977" w:rsidRDefault="008B7977" w:rsidP="008B7977">
      <w:pPr>
        <w:tabs>
          <w:tab w:val="left" w:pos="1170"/>
        </w:tabs>
        <w:spacing w:after="0"/>
        <w:ind w:left="1440" w:hanging="720"/>
      </w:pPr>
    </w:p>
    <w:p w14:paraId="3EDC97A7" w14:textId="585C103C" w:rsidR="008B7977" w:rsidRDefault="008B7977" w:rsidP="008B7977">
      <w:pPr>
        <w:tabs>
          <w:tab w:val="left" w:pos="1170"/>
        </w:tabs>
        <w:spacing w:after="0"/>
        <w:ind w:left="1440" w:hanging="720"/>
      </w:pPr>
      <w:r>
        <w:rPr>
          <w:u w:val="single"/>
        </w:rPr>
        <w:t>apply</w:t>
      </w:r>
      <w:r>
        <w:t xml:space="preserve"> (x, margin, fun, ...): Allows us to call functions other than on arrays. The margin parameter’s counterpart in pandas is axis. </w:t>
      </w:r>
    </w:p>
    <w:p w14:paraId="5EE7B1E6" w14:textId="0B14D54F" w:rsidR="00D67CD6" w:rsidRPr="008B7977" w:rsidRDefault="00D67CD6" w:rsidP="00D67CD6">
      <w:pPr>
        <w:tabs>
          <w:tab w:val="left" w:pos="1170"/>
        </w:tabs>
        <w:spacing w:after="0"/>
        <w:ind w:left="1440" w:hanging="720"/>
      </w:pPr>
      <w:r>
        <w:rPr>
          <w:rFonts w:ascii="Consolas" w:hAnsi="Consolas"/>
          <w:color w:val="000000"/>
          <w:sz w:val="20"/>
          <w:szCs w:val="20"/>
        </w:rPr>
        <w:tab/>
      </w:r>
      <w:r>
        <w:rPr>
          <w:rFonts w:ascii="Consolas" w:hAnsi="Consolas"/>
          <w:color w:val="000000"/>
          <w:sz w:val="20"/>
          <w:szCs w:val="20"/>
        </w:rPr>
        <w:tab/>
        <w:t>apply(m, 1, mean): mean of every row in matrix m (use rowMeans!)</w:t>
      </w:r>
    </w:p>
    <w:p w14:paraId="7E75DEE4" w14:textId="62ED1F29" w:rsidR="00D67CD6" w:rsidRDefault="00D67CD6" w:rsidP="00D67CD6">
      <w:pPr>
        <w:spacing w:after="0"/>
        <w:ind w:firstLine="0"/>
      </w:pPr>
      <w:r>
        <w:tab/>
      </w:r>
      <w:r>
        <w:tab/>
      </w:r>
    </w:p>
    <w:p w14:paraId="0AA787D4" w14:textId="203745A5" w:rsidR="00D67CD6" w:rsidRDefault="00D67CD6" w:rsidP="00D67CD6">
      <w:pPr>
        <w:spacing w:after="0"/>
        <w:ind w:firstLine="0"/>
      </w:pPr>
      <w:r>
        <w:tab/>
      </w:r>
      <w:r>
        <w:rPr>
          <w:u w:val="single"/>
        </w:rPr>
        <w:t>mapply</w:t>
      </w:r>
      <w:r>
        <w:t xml:space="preserve"> (fun, ..., more.args=NULL, simplitfy=TRUE, use.names=TRUE):</w:t>
      </w:r>
    </w:p>
    <w:p w14:paraId="037799B2" w14:textId="49BBC922" w:rsidR="00D67CD6" w:rsidRDefault="00D67CD6" w:rsidP="00D67CD6">
      <w:pPr>
        <w:spacing w:after="0"/>
        <w:ind w:firstLine="0"/>
      </w:pPr>
      <w:r>
        <w:tab/>
      </w:r>
      <w:r>
        <w:tab/>
        <w:t>With mapply we can use a function with multiple sets of arguments.</w:t>
      </w:r>
    </w:p>
    <w:p w14:paraId="441FF205" w14:textId="0C40E57B" w:rsidR="00D67CD6" w:rsidRDefault="00D67CD6" w:rsidP="00D67CD6">
      <w:pPr>
        <w:spacing w:after="0"/>
        <w:ind w:firstLine="0"/>
        <w:rPr>
          <w:rFonts w:ascii="Consolas" w:hAnsi="Consolas"/>
          <w:color w:val="000000"/>
          <w:sz w:val="20"/>
          <w:szCs w:val="20"/>
        </w:rPr>
      </w:pPr>
      <w:r>
        <w:tab/>
      </w:r>
      <w:r>
        <w:tab/>
      </w:r>
      <w:r>
        <w:rPr>
          <w:rFonts w:ascii="Consolas" w:hAnsi="Consolas"/>
          <w:color w:val="000000"/>
          <w:sz w:val="20"/>
          <w:szCs w:val="20"/>
        </w:rPr>
        <w:t>mapply(rep, 1:3, 3:1) #list(rep(1, 3), rep(2, 2), rep(3, 1))</w:t>
      </w:r>
    </w:p>
    <w:p w14:paraId="30B045AC" w14:textId="55927413" w:rsidR="00E43891" w:rsidRDefault="00E43891" w:rsidP="00D67CD6">
      <w:pPr>
        <w:spacing w:after="0"/>
        <w:ind w:firstLine="0"/>
        <w:rPr>
          <w:rFonts w:ascii="Consolas" w:hAnsi="Consolas"/>
          <w:color w:val="000000"/>
          <w:sz w:val="20"/>
          <w:szCs w:val="20"/>
        </w:rPr>
      </w:pPr>
    </w:p>
    <w:p w14:paraId="6E7BF084" w14:textId="293ABA41" w:rsidR="00E43891" w:rsidRDefault="00E43891" w:rsidP="00D67CD6">
      <w:pPr>
        <w:spacing w:after="0"/>
        <w:ind w:firstLine="0"/>
      </w:pPr>
      <w:r>
        <w:rPr>
          <w:rFonts w:ascii="Consolas" w:hAnsi="Consolas"/>
          <w:color w:val="000000"/>
          <w:sz w:val="20"/>
          <w:szCs w:val="20"/>
        </w:rPr>
        <w:tab/>
      </w:r>
      <w:r>
        <w:rPr>
          <w:u w:val="single"/>
        </w:rPr>
        <w:t>tapply</w:t>
      </w:r>
      <w:r>
        <w:t xml:space="preserve"> (x, index, fun, ..., simplify=TRUE):</w:t>
      </w:r>
    </w:p>
    <w:p w14:paraId="4D081DEA" w14:textId="1CE9F5F5" w:rsidR="00E43891" w:rsidRDefault="00E43891" w:rsidP="00E43891">
      <w:pPr>
        <w:spacing w:after="0"/>
        <w:ind w:left="1440" w:firstLine="0"/>
      </w:pPr>
      <w:r>
        <w:t>Useful when we need to break up the vector to groups defined by some classifying factor.</w:t>
      </w:r>
    </w:p>
    <w:p w14:paraId="568D6D6D" w14:textId="28B9F75D" w:rsidR="00E43891" w:rsidRDefault="00E43891" w:rsidP="00E43891">
      <w:pPr>
        <w:spacing w:after="0"/>
        <w:ind w:left="1440" w:firstLine="0"/>
        <w:rPr>
          <w:rFonts w:ascii="Consolas" w:hAnsi="Consolas"/>
          <w:color w:val="000000"/>
          <w:sz w:val="20"/>
          <w:szCs w:val="20"/>
        </w:rPr>
      </w:pPr>
    </w:p>
    <w:p w14:paraId="01537EEF" w14:textId="1B7818ED"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x &lt;- c(rnorm(10), runif(10), rnorm(10, 1))</w:t>
      </w:r>
    </w:p>
    <w:p w14:paraId="6960FA49" w14:textId="5700D903"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f &lt;- gl(3, 10)</w:t>
      </w:r>
    </w:p>
    <w:p w14:paraId="56922C1E" w14:textId="1530A4A4"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tapply(x, f, mean) #mean of rnorm, runif, rnorm1 in a list</w:t>
      </w:r>
    </w:p>
    <w:p w14:paraId="13EC17B0" w14:textId="1B29B7D1" w:rsidR="00D67CD6" w:rsidRDefault="00D67CD6" w:rsidP="00D67CD6">
      <w:pPr>
        <w:spacing w:after="0"/>
        <w:ind w:firstLine="0"/>
        <w:rPr>
          <w:rFonts w:ascii="Consolas" w:hAnsi="Consolas"/>
          <w:color w:val="000000"/>
          <w:sz w:val="20"/>
          <w:szCs w:val="20"/>
        </w:rPr>
      </w:pPr>
    </w:p>
    <w:p w14:paraId="2A7DA02C" w14:textId="323ADF0C" w:rsidR="00D67CD6" w:rsidRDefault="00D67CD6" w:rsidP="00D67CD6">
      <w:pPr>
        <w:spacing w:after="0"/>
        <w:ind w:firstLine="0"/>
      </w:pPr>
      <w:r>
        <w:rPr>
          <w:rFonts w:ascii="Consolas" w:hAnsi="Consolas"/>
          <w:color w:val="000000"/>
          <w:sz w:val="20"/>
          <w:szCs w:val="20"/>
        </w:rPr>
        <w:tab/>
      </w:r>
      <w:r w:rsidR="00E43891" w:rsidRPr="00E43891">
        <w:rPr>
          <w:u w:val="single"/>
        </w:rPr>
        <w:t>split</w:t>
      </w:r>
      <w:r w:rsidR="00E43891" w:rsidRPr="00E43891">
        <w:t xml:space="preserve"> (x, f, drop</w:t>
      </w:r>
      <w:r w:rsidR="00E43891">
        <w:t>=FALSE):</w:t>
      </w:r>
    </w:p>
    <w:p w14:paraId="178BA53B" w14:textId="6F89957A" w:rsidR="00E43891" w:rsidRDefault="00E43891" w:rsidP="00D67CD6">
      <w:pPr>
        <w:spacing w:after="0"/>
        <w:ind w:firstLine="0"/>
      </w:pPr>
      <w:r>
        <w:tab/>
      </w:r>
      <w:r>
        <w:tab/>
        <w:t>Will break up the vector to grups defined by the classifying factor f.</w:t>
      </w:r>
    </w:p>
    <w:p w14:paraId="4074C12C" w14:textId="71C4DE22" w:rsidR="00D67CD6" w:rsidRDefault="00E43891" w:rsidP="00943423">
      <w:pPr>
        <w:spacing w:after="0"/>
        <w:ind w:firstLine="0"/>
      </w:pPr>
      <w:r>
        <w:tab/>
      </w:r>
      <w:r>
        <w:tab/>
        <w:t xml:space="preserve">Will return a </w:t>
      </w:r>
      <w:r w:rsidR="00943423">
        <w:t xml:space="preserve">list of (# of levels in f) vectors. Can be used to simulate the </w:t>
      </w:r>
      <w:r w:rsidR="00943423">
        <w:tab/>
      </w:r>
      <w:r w:rsidR="00943423">
        <w:tab/>
        <w:t>group by statement.</w:t>
      </w:r>
    </w:p>
    <w:p w14:paraId="288AC0F4" w14:textId="1F525F0B" w:rsidR="001D1E87" w:rsidRDefault="001D1E87" w:rsidP="00943423">
      <w:pPr>
        <w:spacing w:after="0"/>
        <w:ind w:firstLine="0"/>
      </w:pPr>
      <w:r>
        <w:tab/>
      </w:r>
    </w:p>
    <w:p w14:paraId="3614F50D" w14:textId="121C2995" w:rsidR="001D1E87" w:rsidRDefault="001D1E87" w:rsidP="00943423">
      <w:pPr>
        <w:spacing w:after="0"/>
        <w:ind w:firstLine="0"/>
      </w:pPr>
      <w:r>
        <w:tab/>
      </w:r>
      <w:r w:rsidRPr="001D1E87">
        <w:rPr>
          <w:u w:val="single"/>
        </w:rPr>
        <w:t>table</w:t>
      </w:r>
      <w:r>
        <w:t xml:space="preserve"> (x,f):</w:t>
      </w:r>
    </w:p>
    <w:p w14:paraId="5D73FD89" w14:textId="357E9CE3" w:rsidR="001D1E87" w:rsidRDefault="001D1E87" w:rsidP="00943423">
      <w:pPr>
        <w:spacing w:after="0"/>
        <w:ind w:firstLine="0"/>
      </w:pPr>
      <w:r>
        <w:tab/>
      </w:r>
      <w:r>
        <w:tab/>
        <w:t>Maps the factor levels to their number of appearance in a tabular form.</w:t>
      </w:r>
    </w:p>
    <w:p w14:paraId="60373CA6" w14:textId="4C0C04E1" w:rsidR="00BD0183" w:rsidRDefault="00BD0183" w:rsidP="00D9508B">
      <w:pPr>
        <w:pStyle w:val="Heading3"/>
      </w:pPr>
      <w:bookmarkStart w:id="37" w:name="_Toc71586118"/>
      <w:r>
        <w:t>Statistics</w:t>
      </w:r>
      <w:bookmarkEnd w:id="37"/>
    </w:p>
    <w:p w14:paraId="555571CD" w14:textId="441F958A" w:rsidR="00BD0183" w:rsidRDefault="00BD0183" w:rsidP="00E0588E">
      <w:pPr>
        <w:spacing w:after="0"/>
        <w:ind w:left="720" w:firstLine="0"/>
      </w:pPr>
      <w:r>
        <w:t xml:space="preserve"> empirical corrected variance:    </w:t>
      </w:r>
      <w:r>
        <w:rPr>
          <w:rFonts w:ascii="Consolas" w:hAnsi="Consolas"/>
          <w:color w:val="000000"/>
          <w:sz w:val="20"/>
          <w:szCs w:val="20"/>
        </w:rPr>
        <w:t>var(x)</w:t>
      </w:r>
    </w:p>
    <w:p w14:paraId="18C8CBFD" w14:textId="54754D9A" w:rsidR="00B86400" w:rsidRDefault="00B86400" w:rsidP="00D9508B">
      <w:pPr>
        <w:pStyle w:val="Heading3"/>
      </w:pPr>
      <w:bookmarkStart w:id="38" w:name="_Toc71586119"/>
      <w:r>
        <w:t>Misc</w:t>
      </w:r>
      <w:bookmarkEnd w:id="38"/>
    </w:p>
    <w:p w14:paraId="4E67D4E4" w14:textId="71B5C52D" w:rsidR="00B86400" w:rsidRDefault="00B86400" w:rsidP="00B86400">
      <w:pPr>
        <w:spacing w:after="0"/>
        <w:rPr>
          <w:rFonts w:ascii="Consolas" w:hAnsi="Consolas"/>
          <w:color w:val="000000"/>
          <w:sz w:val="20"/>
          <w:szCs w:val="20"/>
        </w:rPr>
      </w:pPr>
      <w:r w:rsidRPr="00B86400">
        <w:rPr>
          <w:rFonts w:ascii="Consolas" w:hAnsi="Consolas"/>
          <w:color w:val="000000"/>
          <w:sz w:val="20"/>
          <w:szCs w:val="20"/>
        </w:rPr>
        <w:t>str</w:t>
      </w:r>
      <w:r>
        <w:t xml:space="preserve">: Compatly displays the internal structure of an object, alternative to </w:t>
      </w:r>
      <w:r w:rsidRPr="00B86400">
        <w:rPr>
          <w:rFonts w:ascii="Consolas" w:hAnsi="Consolas"/>
          <w:color w:val="000000"/>
          <w:sz w:val="20"/>
          <w:szCs w:val="20"/>
        </w:rPr>
        <w:t>summary</w:t>
      </w:r>
    </w:p>
    <w:p w14:paraId="655A432F" w14:textId="662A2D7A" w:rsidR="00666258" w:rsidRPr="00666258" w:rsidRDefault="00666258" w:rsidP="00B86400">
      <w:pPr>
        <w:spacing w:after="0"/>
      </w:pPr>
      <w:r>
        <w:rPr>
          <w:rFonts w:ascii="Consolas" w:hAnsi="Consolas"/>
          <w:color w:val="000000"/>
          <w:sz w:val="20"/>
          <w:szCs w:val="20"/>
        </w:rPr>
        <w:t>set.seed</w:t>
      </w:r>
      <w:r w:rsidRPr="00666258">
        <w:t>: important to set beforehand for reproducibility</w:t>
      </w:r>
    </w:p>
    <w:p w14:paraId="36F4A8B5" w14:textId="13E7B248" w:rsidR="00666258" w:rsidRDefault="00666258" w:rsidP="00B86400">
      <w:pPr>
        <w:spacing w:after="0"/>
        <w:rPr>
          <w:rFonts w:ascii="Consolas" w:hAnsi="Consolas"/>
          <w:color w:val="000000"/>
          <w:sz w:val="20"/>
          <w:szCs w:val="20"/>
        </w:rPr>
      </w:pPr>
      <w:r>
        <w:rPr>
          <w:rFonts w:ascii="Consolas" w:hAnsi="Consolas"/>
          <w:color w:val="000000"/>
          <w:sz w:val="20"/>
          <w:szCs w:val="20"/>
        </w:rPr>
        <w:t>sample(1:10, replace=FALSE)</w:t>
      </w:r>
      <w:r w:rsidRPr="00666258">
        <w:t xml:space="preserve">: will make a permutation of 1:10 </w:t>
      </w:r>
    </w:p>
    <w:p w14:paraId="5EA629C3" w14:textId="77777777" w:rsidR="00666258" w:rsidRDefault="00666258" w:rsidP="00B86400">
      <w:pPr>
        <w:spacing w:after="0"/>
        <w:rPr>
          <w:rFonts w:ascii="Consolas" w:hAnsi="Consolas"/>
          <w:color w:val="000000"/>
          <w:sz w:val="20"/>
          <w:szCs w:val="20"/>
        </w:rPr>
      </w:pPr>
    </w:p>
    <w:p w14:paraId="5A986EE2" w14:textId="45912366" w:rsidR="00B86400" w:rsidRDefault="00B86400" w:rsidP="00B86400">
      <w:pPr>
        <w:spacing w:after="0"/>
      </w:pPr>
      <w:r w:rsidRPr="00B86400">
        <w:t>R</w:t>
      </w:r>
      <w:r>
        <w:t>andom number generation:</w:t>
      </w:r>
      <w:r w:rsidR="00B0068E">
        <w:t xml:space="preserve"> (with norm, gamma, poiss, etc. postfixes)</w:t>
      </w:r>
    </w:p>
    <w:p w14:paraId="3309C1B6" w14:textId="383F956B" w:rsidR="00B86400" w:rsidRDefault="00B86400" w:rsidP="00B86400">
      <w:pPr>
        <w:spacing w:after="0"/>
      </w:pPr>
      <w:r>
        <w:tab/>
        <w:t>d: density</w:t>
      </w:r>
      <w:r w:rsidR="00182F4F">
        <w:tab/>
      </w:r>
      <w:r w:rsidR="00182F4F">
        <w:tab/>
      </w:r>
      <w:r w:rsidR="00182F4F">
        <w:tab/>
        <w:t>(evaluates f(x), Probability DF)</w:t>
      </w:r>
    </w:p>
    <w:p w14:paraId="0B711D2D" w14:textId="6CAFD026" w:rsidR="00B86400" w:rsidRDefault="00B86400" w:rsidP="00B86400">
      <w:pPr>
        <w:spacing w:after="0"/>
      </w:pPr>
      <w:r>
        <w:lastRenderedPageBreak/>
        <w:tab/>
        <w:t>r: random</w:t>
      </w:r>
    </w:p>
    <w:p w14:paraId="2FD1436F" w14:textId="677E153D" w:rsidR="00B86400" w:rsidRDefault="00B86400" w:rsidP="00B86400">
      <w:pPr>
        <w:spacing w:after="0"/>
      </w:pPr>
      <w:r>
        <w:tab/>
        <w:t>p: cumulative distribution</w:t>
      </w:r>
      <w:r w:rsidR="00182F4F">
        <w:tab/>
        <w:t>(returns F(x), CDF)</w:t>
      </w:r>
    </w:p>
    <w:p w14:paraId="674247C0" w14:textId="708BF10B" w:rsidR="00B86400" w:rsidRDefault="00B86400" w:rsidP="00B86400">
      <w:pPr>
        <w:spacing w:after="0"/>
      </w:pPr>
      <w:r>
        <w:tab/>
        <w:t>q: quantily function</w:t>
      </w:r>
      <w:r w:rsidR="00182F4F">
        <w:tab/>
      </w:r>
      <w:r w:rsidR="00182F4F">
        <w:tab/>
        <w:t>(returns F</w:t>
      </w:r>
      <w:r w:rsidR="00182F4F">
        <w:rPr>
          <w:vertAlign w:val="superscript"/>
        </w:rPr>
        <w:t>-1</w:t>
      </w:r>
      <w:r w:rsidR="00182F4F">
        <w:t>(x))</w:t>
      </w:r>
    </w:p>
    <w:p w14:paraId="43AB3226" w14:textId="1C462D06" w:rsidR="00463870" w:rsidRDefault="00463870" w:rsidP="00B86400">
      <w:pPr>
        <w:spacing w:after="0"/>
      </w:pPr>
    </w:p>
    <w:p w14:paraId="52B9C3F1" w14:textId="40ADF076" w:rsidR="00267FB7" w:rsidRDefault="00267FB7" w:rsidP="00463870">
      <w:pPr>
        <w:spacing w:after="0"/>
      </w:pPr>
      <w:r w:rsidRPr="00267FB7">
        <w:t>rbinom(100, size=1, prob = 0.7)</w:t>
      </w:r>
      <w:r>
        <w:t>: gives the result of 100 runs of 1 coin toss</w:t>
      </w:r>
      <w:r w:rsidR="0095106F">
        <w:t xml:space="preserve"> each</w:t>
      </w:r>
      <w:r>
        <w:t>.</w:t>
      </w:r>
    </w:p>
    <w:p w14:paraId="4DB2F7BB" w14:textId="77777777" w:rsidR="00267FB7" w:rsidRDefault="00267FB7" w:rsidP="00463870">
      <w:pPr>
        <w:spacing w:after="0"/>
      </w:pPr>
    </w:p>
    <w:p w14:paraId="4B3A11AD" w14:textId="776A8D13" w:rsidR="00463870" w:rsidRPr="00182F4F" w:rsidRDefault="00463870" w:rsidP="00463870">
      <w:pPr>
        <w:spacing w:after="0"/>
      </w:pPr>
      <w:r>
        <w:t xml:space="preserve">Profiling: </w:t>
      </w:r>
      <w:r>
        <w:rPr>
          <w:rFonts w:ascii="Consolas" w:hAnsi="Consolas"/>
          <w:color w:val="000000"/>
          <w:sz w:val="20"/>
          <w:szCs w:val="20"/>
        </w:rPr>
        <w:t>system.type(expr)</w:t>
      </w:r>
    </w:p>
    <w:p w14:paraId="0637E192" w14:textId="5D2E409E" w:rsidR="00463870" w:rsidRDefault="00463870" w:rsidP="00463870">
      <w:pPr>
        <w:spacing w:after="0"/>
        <w:ind w:left="720"/>
      </w:pPr>
      <w:r w:rsidRPr="00463870">
        <w:rPr>
          <w:u w:val="single"/>
        </w:rPr>
        <w:t>elapsed time (”wall clock”)</w:t>
      </w:r>
      <w:r w:rsidRPr="00643B32">
        <w:t>:</w:t>
      </w:r>
      <w:r>
        <w:t xml:space="preserve"> </w:t>
      </w:r>
      <w:r w:rsidR="00643B32">
        <w:t>time you experience</w:t>
      </w:r>
    </w:p>
    <w:p w14:paraId="059CCF23" w14:textId="6984A834" w:rsidR="00C83BB9" w:rsidRDefault="00463870" w:rsidP="00C83BB9">
      <w:pPr>
        <w:spacing w:after="0"/>
        <w:ind w:left="720"/>
      </w:pPr>
      <w:r w:rsidRPr="00463870">
        <w:rPr>
          <w:u w:val="single"/>
        </w:rPr>
        <w:t>user time</w:t>
      </w:r>
      <w:r w:rsidRPr="00643B32">
        <w:t>:</w:t>
      </w:r>
      <w:r w:rsidR="00643B32" w:rsidRPr="00643B32">
        <w:t xml:space="preserve"> </w:t>
      </w:r>
      <w:r w:rsidR="00643B32">
        <w:t>time charged to the CPU(s)</w:t>
      </w:r>
    </w:p>
    <w:p w14:paraId="3CCCDA36" w14:textId="10C9F1DC" w:rsidR="005E435F" w:rsidRPr="005E435F" w:rsidRDefault="005E435F" w:rsidP="005E435F">
      <w:pPr>
        <w:spacing w:after="0"/>
      </w:pPr>
      <w:r>
        <w:t>often: elapsed time = user time</w:t>
      </w:r>
    </w:p>
    <w:p w14:paraId="312A110E" w14:textId="26282481" w:rsidR="004D6A05" w:rsidRDefault="005E435F" w:rsidP="004D6A05">
      <w:r>
        <w:t>if (elapsed time &gt; user time): CPU waits for resources without running code</w:t>
      </w:r>
    </w:p>
    <w:p w14:paraId="4434B48F" w14:textId="1DE019BF" w:rsidR="005E435F" w:rsidRDefault="005E435F" w:rsidP="004D6A05">
      <w:r>
        <w:t>if (elapsed time &lt; user time): In case of multiple processors</w:t>
      </w:r>
    </w:p>
    <w:p w14:paraId="394882EA" w14:textId="4D1A8447" w:rsidR="00C83BB9" w:rsidRDefault="00C83BB9" w:rsidP="004D6A05"/>
    <w:p w14:paraId="0D518065" w14:textId="1E1A9A2F" w:rsidR="00C83BB9" w:rsidRDefault="00C83BB9" w:rsidP="004D6A05">
      <w:r w:rsidRPr="00C83BB9">
        <w:rPr>
          <w:rFonts w:ascii="Consolas" w:hAnsi="Consolas"/>
          <w:color w:val="000000"/>
          <w:sz w:val="20"/>
          <w:szCs w:val="20"/>
        </w:rPr>
        <w:t>Rprof(), summaryRprof()</w:t>
      </w:r>
      <w:r w:rsidRPr="00FF7103">
        <w:t>: P</w:t>
      </w:r>
      <w:r w:rsidR="00FF7103" w:rsidRPr="00FF7103">
        <w:t>rints out function call stack every 0.02s</w:t>
      </w:r>
    </w:p>
    <w:p w14:paraId="7D99CBF8" w14:textId="35335E1C" w:rsidR="00FF7103" w:rsidRPr="00FF7103" w:rsidRDefault="00FF7103" w:rsidP="004D6A05">
      <w:pPr>
        <w:rPr>
          <w:rFonts w:ascii="Consolas" w:hAnsi="Consolas"/>
          <w:color w:val="000000"/>
          <w:sz w:val="20"/>
          <w:szCs w:val="20"/>
        </w:rPr>
      </w:pPr>
      <w:r w:rsidRPr="00FF7103">
        <w:rPr>
          <w:rFonts w:ascii="Consolas" w:hAnsi="Consolas"/>
          <w:color w:val="000000"/>
          <w:sz w:val="20"/>
          <w:szCs w:val="20"/>
        </w:rPr>
        <w:t>#R</w:t>
      </w:r>
      <w:r>
        <w:rPr>
          <w:rFonts w:ascii="Consolas" w:hAnsi="Consolas"/>
          <w:color w:val="000000"/>
          <w:sz w:val="20"/>
          <w:szCs w:val="20"/>
        </w:rPr>
        <w:t>p</w:t>
      </w:r>
      <w:r w:rsidRPr="00FF7103">
        <w:rPr>
          <w:rFonts w:ascii="Consolas" w:hAnsi="Consolas"/>
          <w:color w:val="000000"/>
          <w:sz w:val="20"/>
          <w:szCs w:val="20"/>
        </w:rPr>
        <w:t>rof’s output will be just a bunch of function names</w:t>
      </w:r>
    </w:p>
    <w:p w14:paraId="65AD82FC" w14:textId="788832E9" w:rsidR="00FF7103" w:rsidRDefault="00FF7103" w:rsidP="00FF7103">
      <w:pPr>
        <w:rPr>
          <w:rFonts w:ascii="Consolas" w:hAnsi="Consolas"/>
          <w:color w:val="000000"/>
          <w:sz w:val="20"/>
          <w:szCs w:val="20"/>
        </w:rPr>
      </w:pPr>
      <w:r w:rsidRPr="00FF7103">
        <w:rPr>
          <w:rFonts w:ascii="Consolas" w:hAnsi="Consolas"/>
          <w:color w:val="000000"/>
          <w:sz w:val="20"/>
          <w:szCs w:val="20"/>
        </w:rPr>
        <w:t>#</w:t>
      </w:r>
      <w:r>
        <w:rPr>
          <w:rFonts w:ascii="Consolas" w:hAnsi="Consolas"/>
          <w:color w:val="000000"/>
          <w:sz w:val="20"/>
          <w:szCs w:val="20"/>
        </w:rPr>
        <w:t>summaryRprof will tabulate this output and will calculate how much</w:t>
      </w:r>
    </w:p>
    <w:p w14:paraId="1C161599" w14:textId="7F05F894" w:rsidR="00FF7103" w:rsidRDefault="00FF7103" w:rsidP="00FF7103">
      <w:pPr>
        <w:rPr>
          <w:rFonts w:ascii="Consolas" w:hAnsi="Consolas"/>
          <w:color w:val="000000"/>
          <w:sz w:val="20"/>
          <w:szCs w:val="20"/>
        </w:rPr>
      </w:pPr>
      <w:r>
        <w:rPr>
          <w:rFonts w:ascii="Consolas" w:hAnsi="Consolas"/>
          <w:color w:val="000000"/>
          <w:sz w:val="20"/>
          <w:szCs w:val="20"/>
        </w:rPr>
        <w:t>#time is spend in which function</w:t>
      </w:r>
    </w:p>
    <w:p w14:paraId="231E3A6E" w14:textId="4687559B" w:rsidR="00FF7103" w:rsidRDefault="00FF7103" w:rsidP="00FF7103">
      <w:pPr>
        <w:rPr>
          <w:rFonts w:ascii="Consolas" w:hAnsi="Consolas"/>
          <w:color w:val="000000"/>
          <w:sz w:val="20"/>
          <w:szCs w:val="20"/>
        </w:rPr>
      </w:pPr>
    </w:p>
    <w:p w14:paraId="50EBEA35" w14:textId="30C9FEA7" w:rsidR="00FF7103" w:rsidRDefault="00FF7103" w:rsidP="00FF7103">
      <w:pPr>
        <w:spacing w:after="0"/>
        <w:rPr>
          <w:rFonts w:ascii="Consolas" w:hAnsi="Consolas"/>
          <w:color w:val="000000"/>
          <w:sz w:val="20"/>
          <w:szCs w:val="20"/>
        </w:rPr>
      </w:pPr>
      <w:r>
        <w:rPr>
          <w:rFonts w:ascii="Consolas" w:hAnsi="Consolas"/>
          <w:color w:val="000000"/>
          <w:sz w:val="20"/>
          <w:szCs w:val="20"/>
        </w:rPr>
        <w:t xml:space="preserve">by.total: </w:t>
      </w:r>
      <w:r>
        <w:t>Divides the spent time in each function by the total runtime.</w:t>
      </w:r>
    </w:p>
    <w:p w14:paraId="2BA3536E" w14:textId="2ACE2D2F" w:rsidR="00FF7103" w:rsidRDefault="00FF7103" w:rsidP="00FF7103">
      <w:pPr>
        <w:spacing w:after="0"/>
      </w:pPr>
      <w:r>
        <w:rPr>
          <w:rFonts w:ascii="Consolas" w:hAnsi="Consolas"/>
          <w:color w:val="000000"/>
          <w:sz w:val="20"/>
          <w:szCs w:val="20"/>
        </w:rPr>
        <w:t>by.self:</w:t>
      </w:r>
      <w:r w:rsidRPr="00FF7103">
        <w:t xml:space="preserve"> </w:t>
      </w:r>
      <w:r>
        <w:t>Doest the same but subtracts the lower level function calls.</w:t>
      </w:r>
    </w:p>
    <w:p w14:paraId="42A8306D" w14:textId="468C81EC" w:rsidR="00057AFD" w:rsidRDefault="00057AFD" w:rsidP="00FF7103">
      <w:pPr>
        <w:spacing w:after="0"/>
      </w:pPr>
    </w:p>
    <w:p w14:paraId="17612762" w14:textId="1F96189D" w:rsidR="00057AFD" w:rsidRDefault="00057AFD" w:rsidP="00FF7103">
      <w:pPr>
        <w:spacing w:after="0"/>
      </w:pPr>
      <w:r>
        <w:t>LETTERS: predefined vector of every english letter</w:t>
      </w:r>
    </w:p>
    <w:p w14:paraId="5C3B0744" w14:textId="31EE8167" w:rsidR="00AB5DFF" w:rsidRDefault="00AB5DFF" w:rsidP="00FF7103">
      <w:pPr>
        <w:spacing w:after="0"/>
      </w:pPr>
    </w:p>
    <w:p w14:paraId="25E72908" w14:textId="2B5E02CE" w:rsidR="00AB5DFF" w:rsidRDefault="00AB5DFF" w:rsidP="00AB5DFF">
      <w:pPr>
        <w:spacing w:after="0"/>
        <w:ind w:firstLine="0"/>
      </w:pPr>
      <w:r>
        <w:tab/>
        <w:t>plot(x, y, xlab, ylab,</w:t>
      </w:r>
      <w:r w:rsidR="00CC188D">
        <w:t xml:space="preserve"> xlim, ylim, sub, main, pch</w:t>
      </w:r>
      <w:r>
        <w:t xml:space="preserve"> ...)</w:t>
      </w:r>
    </w:p>
    <w:p w14:paraId="509E51DB" w14:textId="1FE6C6ED" w:rsidR="00CC188D" w:rsidRPr="00FF7103" w:rsidRDefault="00CC188D" w:rsidP="00AB5DFF">
      <w:pPr>
        <w:spacing w:after="0"/>
        <w:ind w:firstLine="0"/>
        <w:rPr>
          <w:rFonts w:ascii="Consolas" w:hAnsi="Consolas"/>
          <w:color w:val="000000"/>
          <w:sz w:val="20"/>
          <w:szCs w:val="20"/>
        </w:rPr>
      </w:pPr>
      <w:r>
        <w:tab/>
        <w:t>(pch: point shape: triangle, filled circle, etc.</w:t>
      </w:r>
      <w:r w:rsidR="008B6513">
        <w:t>)</w:t>
      </w:r>
    </w:p>
    <w:p w14:paraId="2611B9B1" w14:textId="77777777" w:rsidR="00FF7103" w:rsidRPr="00C83BB9" w:rsidRDefault="00FF7103" w:rsidP="004D6A05">
      <w:pPr>
        <w:rPr>
          <w:rFonts w:ascii="Consolas" w:hAnsi="Consolas"/>
          <w:color w:val="000000"/>
          <w:sz w:val="20"/>
          <w:szCs w:val="20"/>
        </w:rPr>
      </w:pPr>
    </w:p>
    <w:p w14:paraId="20E16145" w14:textId="38416F76" w:rsidR="00581C97" w:rsidRDefault="00581C97" w:rsidP="009E5E97">
      <w:pPr>
        <w:pStyle w:val="Heading2"/>
      </w:pPr>
      <w:bookmarkStart w:id="39" w:name="_Toc71586120"/>
      <w:r>
        <w:t>SQL</w:t>
      </w:r>
      <w:r w:rsidR="008160C0">
        <w:t xml:space="preserve"> (Microsoft Server SQL)</w:t>
      </w:r>
      <w:bookmarkEnd w:id="39"/>
    </w:p>
    <w:p w14:paraId="644AC47B" w14:textId="44D42561" w:rsidR="00342787" w:rsidRDefault="007056E2" w:rsidP="007056E2">
      <w:pPr>
        <w:ind w:firstLine="0"/>
      </w:pPr>
      <w:r>
        <w:t>SQL is a Data Query/Definition/Control/Manipulation language which allows us to issue Create, Read, Update, Delete (CRUD) commands to a relational database system.</w:t>
      </w:r>
    </w:p>
    <w:p w14:paraId="528073AA" w14:textId="37AE852F" w:rsidR="007056E2" w:rsidRDefault="007056E2" w:rsidP="00D9508B">
      <w:pPr>
        <w:pStyle w:val="Heading3"/>
      </w:pPr>
      <w:bookmarkStart w:id="40" w:name="_Toc71586121"/>
      <w:r>
        <w:lastRenderedPageBreak/>
        <w:t>Data types</w:t>
      </w:r>
      <w:bookmarkEnd w:id="40"/>
    </w:p>
    <w:p w14:paraId="3643C8A3" w14:textId="0C56CCEA" w:rsidR="007056E2" w:rsidRDefault="007056E2" w:rsidP="007056E2">
      <w:pPr>
        <w:spacing w:after="0"/>
      </w:pPr>
      <w:r>
        <w:t>INT(size=255)</w:t>
      </w:r>
    </w:p>
    <w:p w14:paraId="78FFD8EA" w14:textId="543E7236" w:rsidR="007056E2" w:rsidRDefault="007056E2" w:rsidP="007056E2">
      <w:pPr>
        <w:spacing w:after="0"/>
      </w:pPr>
      <w:r>
        <w:t>DEC(size=10, precision=0)</w:t>
      </w:r>
    </w:p>
    <w:p w14:paraId="7AB06B0A" w14:textId="67DFD7CD" w:rsidR="007056E2" w:rsidRDefault="007056E2" w:rsidP="007056E2">
      <w:pPr>
        <w:spacing w:after="0"/>
      </w:pPr>
      <w:r>
        <w:t>BOOL</w:t>
      </w:r>
    </w:p>
    <w:p w14:paraId="1166C524" w14:textId="791BC3E9" w:rsidR="007056E2" w:rsidRDefault="007056E2" w:rsidP="007056E2">
      <w:pPr>
        <w:spacing w:after="0"/>
      </w:pPr>
      <w:r>
        <w:t>VARCHAR(length)</w:t>
      </w:r>
    </w:p>
    <w:p w14:paraId="3937CD16" w14:textId="397458C8" w:rsidR="007056E2" w:rsidRDefault="007056E2" w:rsidP="00F82450">
      <w:pPr>
        <w:spacing w:after="0"/>
      </w:pPr>
      <w:r>
        <w:t>BLOB</w:t>
      </w:r>
      <w:r w:rsidR="00F82450">
        <w:tab/>
      </w:r>
      <w:r w:rsidR="00F82450">
        <w:tab/>
      </w:r>
      <w:r w:rsidR="00F82450">
        <w:tab/>
      </w:r>
      <w:r w:rsidR="00F82450">
        <w:tab/>
      </w:r>
      <w:r w:rsidR="00F82450">
        <w:tab/>
        <w:t># Binary Large OBject</w:t>
      </w:r>
    </w:p>
    <w:p w14:paraId="6FF5DB1F" w14:textId="58751BBA" w:rsidR="00F82450" w:rsidRDefault="00F82450" w:rsidP="007056E2">
      <w:pPr>
        <w:spacing w:after="0"/>
      </w:pPr>
      <w:r>
        <w:t>DATA</w:t>
      </w:r>
      <w:r>
        <w:tab/>
      </w:r>
      <w:r>
        <w:tab/>
      </w:r>
      <w:r>
        <w:tab/>
      </w:r>
      <w:r>
        <w:tab/>
      </w:r>
      <w:r>
        <w:tab/>
        <w:t># YYYY-MM-DD</w:t>
      </w:r>
    </w:p>
    <w:p w14:paraId="4EDFE624" w14:textId="16208BC4" w:rsidR="00F82450" w:rsidRPr="007056E2" w:rsidRDefault="00F82450" w:rsidP="007056E2">
      <w:pPr>
        <w:spacing w:after="0"/>
      </w:pPr>
      <w:r>
        <w:t>TIMESTAMP</w:t>
      </w:r>
      <w:r>
        <w:tab/>
      </w:r>
      <w:r>
        <w:tab/>
      </w:r>
      <w:r>
        <w:tab/>
      </w:r>
      <w:r>
        <w:tab/>
        <w:t># YYYY-MM-DD HH:MM:SS</w:t>
      </w:r>
    </w:p>
    <w:p w14:paraId="1873E275" w14:textId="62294BA3" w:rsidR="007056E2" w:rsidRDefault="00F82450" w:rsidP="00D9508B">
      <w:pPr>
        <w:pStyle w:val="Heading3"/>
      </w:pPr>
      <w:bookmarkStart w:id="41" w:name="_Toc71586122"/>
      <w:r>
        <w:t>Create and alter schemes</w:t>
      </w:r>
      <w:bookmarkEnd w:id="41"/>
    </w:p>
    <w:p w14:paraId="66B789D6" w14:textId="7A6C4DEC" w:rsidR="00F82450" w:rsidRDefault="00F82450" w:rsidP="00F82450">
      <w:pPr>
        <w:spacing w:after="0"/>
      </w:pPr>
      <w:r w:rsidRPr="008160C0">
        <w:rPr>
          <w:color w:val="C45911" w:themeColor="accent2" w:themeShade="BF"/>
        </w:rPr>
        <w:t xml:space="preserve">CREATE TABLE </w:t>
      </w:r>
      <w:r>
        <w:t>student (</w:t>
      </w:r>
    </w:p>
    <w:p w14:paraId="27F65C55" w14:textId="7269A78B" w:rsidR="00F82450" w:rsidRPr="008160C0" w:rsidRDefault="00F82450" w:rsidP="00F82450">
      <w:pPr>
        <w:spacing w:after="0"/>
        <w:rPr>
          <w:color w:val="AEAAAA" w:themeColor="background2" w:themeShade="BF"/>
        </w:rPr>
      </w:pPr>
      <w:r>
        <w:tab/>
        <w:t xml:space="preserve">id </w:t>
      </w:r>
      <w:r w:rsidRPr="008160C0">
        <w:rPr>
          <w:color w:val="C45911" w:themeColor="accent2" w:themeShade="BF"/>
        </w:rPr>
        <w:t>INT</w:t>
      </w:r>
      <w:r>
        <w:t>,</w:t>
      </w:r>
      <w:r>
        <w:tab/>
      </w:r>
      <w:r>
        <w:tab/>
      </w:r>
      <w:r>
        <w:tab/>
      </w:r>
      <w:r>
        <w:tab/>
      </w:r>
      <w:r w:rsidRPr="008160C0">
        <w:rPr>
          <w:color w:val="AEAAAA" w:themeColor="background2" w:themeShade="BF"/>
        </w:rPr>
        <w:t>-- IDENTITY(1,1) for autoincrement</w:t>
      </w:r>
    </w:p>
    <w:p w14:paraId="1DB10465" w14:textId="26CE182E" w:rsidR="00F82450" w:rsidRDefault="00F82450" w:rsidP="00F82450">
      <w:pPr>
        <w:spacing w:after="0"/>
      </w:pPr>
      <w:r>
        <w:tab/>
      </w:r>
      <w:r w:rsidR="008160C0" w:rsidRPr="008160C0">
        <w:rPr>
          <w:color w:val="AEAAAA" w:themeColor="background2" w:themeShade="BF"/>
        </w:rPr>
        <w:t xml:space="preserve">-- </w:t>
      </w:r>
      <w:r w:rsidRPr="008160C0">
        <w:rPr>
          <w:color w:val="AEAAAA" w:themeColor="background2" w:themeShade="BF"/>
        </w:rPr>
        <w:t>teacher_id INT,</w:t>
      </w:r>
    </w:p>
    <w:p w14:paraId="3F67B1FE" w14:textId="74A29EBF" w:rsidR="00F82450" w:rsidRDefault="00F82450" w:rsidP="00F82450">
      <w:pPr>
        <w:spacing w:after="0"/>
        <w:ind w:left="720"/>
      </w:pPr>
      <w:r>
        <w:t xml:space="preserve">name </w:t>
      </w:r>
      <w:r w:rsidRPr="008160C0">
        <w:rPr>
          <w:color w:val="C45911" w:themeColor="accent2" w:themeShade="BF"/>
        </w:rPr>
        <w:t>VARCHAR</w:t>
      </w:r>
      <w:r>
        <w:t>(20),</w:t>
      </w:r>
      <w:r>
        <w:tab/>
      </w:r>
      <w:r w:rsidRPr="008160C0">
        <w:rPr>
          <w:color w:val="AEAAAA" w:themeColor="background2" w:themeShade="BF"/>
        </w:rPr>
        <w:t>-- NOT NULL, UNIQUE</w:t>
      </w:r>
    </w:p>
    <w:p w14:paraId="6BDFA2ED" w14:textId="7D867FD8" w:rsidR="00F82450" w:rsidRDefault="00F82450" w:rsidP="00F82450">
      <w:pPr>
        <w:spacing w:after="0"/>
      </w:pPr>
      <w:r>
        <w:tab/>
        <w:t xml:space="preserve">major </w:t>
      </w:r>
      <w:r w:rsidRPr="008160C0">
        <w:rPr>
          <w:color w:val="C45911" w:themeColor="accent2" w:themeShade="BF"/>
        </w:rPr>
        <w:t>VARCHAR</w:t>
      </w:r>
      <w:r>
        <w:t>(20),</w:t>
      </w:r>
      <w:r>
        <w:tab/>
      </w:r>
      <w:r w:rsidRPr="008160C0">
        <w:rPr>
          <w:color w:val="AEAAAA" w:themeColor="background2" w:themeShade="BF"/>
        </w:rPr>
        <w:t>-- DEFAULT ’unknown’</w:t>
      </w:r>
    </w:p>
    <w:p w14:paraId="11E2AA6F" w14:textId="0C8074E9" w:rsidR="00F82450" w:rsidRDefault="00F82450" w:rsidP="00F82450">
      <w:pPr>
        <w:spacing w:after="0"/>
      </w:pPr>
      <w:r>
        <w:tab/>
      </w:r>
    </w:p>
    <w:p w14:paraId="3711D54E" w14:textId="3A066570" w:rsidR="00F82450" w:rsidRDefault="00F82450" w:rsidP="00F82450">
      <w:pPr>
        <w:spacing w:after="0"/>
      </w:pPr>
      <w:r>
        <w:tab/>
      </w:r>
      <w:r w:rsidRPr="008160C0">
        <w:rPr>
          <w:color w:val="C45911" w:themeColor="accent2" w:themeShade="BF"/>
        </w:rPr>
        <w:t>PRIMARY KEY</w:t>
      </w:r>
      <w:r>
        <w:t>(student_id),</w:t>
      </w:r>
    </w:p>
    <w:p w14:paraId="4C4CC974" w14:textId="14A45538" w:rsidR="00F82450" w:rsidRPr="008160C0" w:rsidRDefault="00F82450" w:rsidP="00F82450">
      <w:pPr>
        <w:spacing w:after="0"/>
        <w:rPr>
          <w:color w:val="AEAAAA" w:themeColor="background2" w:themeShade="BF"/>
        </w:rPr>
      </w:pPr>
      <w:r>
        <w:tab/>
      </w:r>
      <w:r w:rsidR="008160C0" w:rsidRPr="008160C0">
        <w:rPr>
          <w:color w:val="AEAAAA" w:themeColor="background2" w:themeShade="BF"/>
        </w:rPr>
        <w:t xml:space="preserve">-- </w:t>
      </w:r>
      <w:r w:rsidRPr="008160C0">
        <w:rPr>
          <w:color w:val="AEAAAA" w:themeColor="background2" w:themeShade="BF"/>
        </w:rPr>
        <w:t>FOREIGN KEY (teacher_id) REFERENCES teacher(id)</w:t>
      </w:r>
    </w:p>
    <w:p w14:paraId="54D75863" w14:textId="14E3B0FA" w:rsidR="00F82450" w:rsidRPr="008160C0" w:rsidRDefault="00F82450" w:rsidP="00F82450">
      <w:pPr>
        <w:spacing w:after="0"/>
        <w:rPr>
          <w:color w:val="AEAAAA" w:themeColor="background2" w:themeShade="BF"/>
        </w:rPr>
      </w:pPr>
      <w:r w:rsidRPr="008160C0">
        <w:rPr>
          <w:color w:val="AEAAAA" w:themeColor="background2" w:themeShade="BF"/>
        </w:rPr>
        <w:tab/>
        <w:t>-- ON DELETE SET NULL</w:t>
      </w:r>
    </w:p>
    <w:p w14:paraId="7E0932A5" w14:textId="7CC3FE84" w:rsidR="00F82450" w:rsidRPr="008160C0" w:rsidRDefault="00F82450" w:rsidP="00F82450">
      <w:pPr>
        <w:spacing w:after="0"/>
        <w:rPr>
          <w:color w:val="AEAAAA" w:themeColor="background2" w:themeShade="BF"/>
        </w:rPr>
      </w:pPr>
      <w:r w:rsidRPr="008160C0">
        <w:rPr>
          <w:color w:val="AEAAAA" w:themeColor="background2" w:themeShade="BF"/>
        </w:rPr>
        <w:tab/>
        <w:t>-- ON DELETE CASCADE</w:t>
      </w:r>
    </w:p>
    <w:p w14:paraId="0C5FE201" w14:textId="63100A50" w:rsidR="00F82450" w:rsidRDefault="00F82450" w:rsidP="00F82450">
      <w:pPr>
        <w:spacing w:after="0"/>
      </w:pPr>
      <w:r>
        <w:t>);</w:t>
      </w:r>
    </w:p>
    <w:p w14:paraId="79688C9B" w14:textId="3F582245" w:rsidR="00F82450" w:rsidRDefault="00F82450" w:rsidP="00F82450">
      <w:pPr>
        <w:spacing w:after="0"/>
      </w:pPr>
    </w:p>
    <w:p w14:paraId="33277BFF" w14:textId="70E145D5" w:rsidR="00F82450" w:rsidRDefault="00F82450" w:rsidP="00F82450">
      <w:pPr>
        <w:spacing w:after="0"/>
      </w:pPr>
      <w:r w:rsidRPr="008160C0">
        <w:rPr>
          <w:color w:val="C45911" w:themeColor="accent2" w:themeShade="BF"/>
        </w:rPr>
        <w:t xml:space="preserve">ALTER TABLE ADD </w:t>
      </w:r>
      <w:r>
        <w:t>gpa DEC(3,2);</w:t>
      </w:r>
    </w:p>
    <w:p w14:paraId="0D40FEFB" w14:textId="00982213" w:rsidR="00F82450" w:rsidRDefault="00F82450" w:rsidP="00F82450">
      <w:pPr>
        <w:spacing w:after="0"/>
      </w:pPr>
      <w:r w:rsidRPr="008160C0">
        <w:rPr>
          <w:color w:val="C45911" w:themeColor="accent2" w:themeShade="BF"/>
        </w:rPr>
        <w:t xml:space="preserve">ALTER TABLE DROP COLUMN </w:t>
      </w:r>
      <w:r>
        <w:t>gpa;</w:t>
      </w:r>
    </w:p>
    <w:p w14:paraId="014A2D57" w14:textId="4217C147" w:rsidR="00F82450" w:rsidRDefault="00F82450" w:rsidP="00F82450">
      <w:pPr>
        <w:spacing w:after="0"/>
      </w:pPr>
      <w:r w:rsidRPr="008160C0">
        <w:rPr>
          <w:color w:val="C45911" w:themeColor="accent2" w:themeShade="BF"/>
        </w:rPr>
        <w:t xml:space="preserve">DROP TABLE </w:t>
      </w:r>
      <w:r>
        <w:t>student;</w:t>
      </w:r>
    </w:p>
    <w:p w14:paraId="245E8CEC" w14:textId="302B6989" w:rsidR="00A96F43" w:rsidRDefault="00A96F43" w:rsidP="00F82450">
      <w:pPr>
        <w:spacing w:after="0"/>
      </w:pPr>
    </w:p>
    <w:p w14:paraId="0C7C8736" w14:textId="59FD1F3C" w:rsidR="00A96F43" w:rsidRDefault="00A96F43" w:rsidP="00F82450">
      <w:pPr>
        <w:spacing w:after="0"/>
      </w:pPr>
      <w:r w:rsidRPr="00A96F43">
        <w:rPr>
          <w:u w:val="single"/>
        </w:rPr>
        <w:t>primary key</w:t>
      </w:r>
      <w:r>
        <w:t>: A minimal set of attributes that uniquely specifies a row.</w:t>
      </w:r>
    </w:p>
    <w:p w14:paraId="7E39B694" w14:textId="03AD5D32" w:rsidR="00A96F43" w:rsidRPr="00F82450" w:rsidRDefault="00A96F43" w:rsidP="00F82450">
      <w:pPr>
        <w:spacing w:after="0"/>
      </w:pPr>
      <w:r w:rsidRPr="00A96F43">
        <w:rPr>
          <w:u w:val="single"/>
        </w:rPr>
        <w:t>foreign key</w:t>
      </w:r>
      <w:r>
        <w:t>: A primary key of another scheme.</w:t>
      </w:r>
    </w:p>
    <w:p w14:paraId="46A1117C" w14:textId="72954C4C" w:rsidR="007056E2" w:rsidRDefault="008160C0" w:rsidP="00D9508B">
      <w:pPr>
        <w:pStyle w:val="Heading3"/>
      </w:pPr>
      <w:bookmarkStart w:id="42" w:name="_Toc71586123"/>
      <w:r>
        <w:t>Insert rows into table</w:t>
      </w:r>
      <w:bookmarkEnd w:id="42"/>
    </w:p>
    <w:p w14:paraId="787ED437" w14:textId="651CFABB" w:rsidR="008160C0" w:rsidRDefault="008160C0" w:rsidP="008160C0">
      <w:pPr>
        <w:spacing w:after="0"/>
      </w:pPr>
      <w:r w:rsidRPr="008160C0">
        <w:rPr>
          <w:color w:val="C45911" w:themeColor="accent2" w:themeShade="BF"/>
        </w:rPr>
        <w:t xml:space="preserve">INSERT INTO </w:t>
      </w:r>
      <w:r>
        <w:t xml:space="preserve">student </w:t>
      </w:r>
      <w:r w:rsidRPr="008160C0">
        <w:rPr>
          <w:color w:val="C45911" w:themeColor="accent2" w:themeShade="BF"/>
        </w:rPr>
        <w:t>VALUES</w:t>
      </w:r>
      <w:r>
        <w:t>(1, ’Jack’, ’CS’);</w:t>
      </w:r>
    </w:p>
    <w:p w14:paraId="61D43E49" w14:textId="60705C16" w:rsidR="008160C0" w:rsidRDefault="008160C0" w:rsidP="008160C0">
      <w:pPr>
        <w:spacing w:after="0"/>
      </w:pPr>
      <w:r w:rsidRPr="008160C0">
        <w:rPr>
          <w:color w:val="C45911" w:themeColor="accent2" w:themeShade="BF"/>
        </w:rPr>
        <w:t xml:space="preserve">INSERT INTO </w:t>
      </w:r>
      <w:r>
        <w:t xml:space="preserve">student(id, name) </w:t>
      </w:r>
      <w:r w:rsidRPr="008160C0">
        <w:rPr>
          <w:color w:val="C45911" w:themeColor="accent2" w:themeShade="BF"/>
        </w:rPr>
        <w:t>VALUES</w:t>
      </w:r>
      <w:r>
        <w:t>(2, ’Kate’);</w:t>
      </w:r>
    </w:p>
    <w:p w14:paraId="11CE1777" w14:textId="3B8F98E6" w:rsidR="008160C0" w:rsidRPr="008160C0" w:rsidRDefault="008160C0" w:rsidP="008160C0">
      <w:pPr>
        <w:spacing w:after="0"/>
      </w:pPr>
      <w:r w:rsidRPr="008160C0">
        <w:rPr>
          <w:color w:val="C45911" w:themeColor="accent2" w:themeShade="BF"/>
        </w:rPr>
        <w:t xml:space="preserve">INSERT INTO </w:t>
      </w:r>
      <w:r>
        <w:t xml:space="preserve">student(id) </w:t>
      </w:r>
      <w:r w:rsidRPr="008160C0">
        <w:rPr>
          <w:color w:val="C45911" w:themeColor="accent2" w:themeShade="BF"/>
        </w:rPr>
        <w:t>VALUES</w:t>
      </w:r>
      <w:r>
        <w:t xml:space="preserve"> (3), (4), (5), ...</w:t>
      </w:r>
      <w:r>
        <w:tab/>
        <w:t xml:space="preserve">  ;</w:t>
      </w:r>
      <w:r w:rsidR="001D1E87">
        <w:tab/>
      </w:r>
      <w:r w:rsidR="001D1E87" w:rsidRPr="001D1E87">
        <w:rPr>
          <w:color w:val="AEAAAA" w:themeColor="background2" w:themeShade="BF"/>
        </w:rPr>
        <w:t>--multiple rows</w:t>
      </w:r>
    </w:p>
    <w:p w14:paraId="50522F1A" w14:textId="21CDAEB2" w:rsidR="007056E2" w:rsidRDefault="008160C0" w:rsidP="00D9508B">
      <w:pPr>
        <w:pStyle w:val="Heading3"/>
      </w:pPr>
      <w:bookmarkStart w:id="43" w:name="_Toc71586124"/>
      <w:r>
        <w:lastRenderedPageBreak/>
        <w:t>Delete rows from table</w:t>
      </w:r>
      <w:bookmarkEnd w:id="43"/>
    </w:p>
    <w:p w14:paraId="6AB3A57F" w14:textId="6A656C34" w:rsidR="00A96F43" w:rsidRPr="00A96F43" w:rsidRDefault="00A96F43" w:rsidP="00A96F43">
      <w:r w:rsidRPr="00A96F43">
        <w:rPr>
          <w:color w:val="C45911" w:themeColor="accent2" w:themeShade="BF"/>
        </w:rPr>
        <w:t xml:space="preserve">DELETE FROM </w:t>
      </w:r>
      <w:r>
        <w:t xml:space="preserve">student </w:t>
      </w:r>
      <w:r w:rsidRPr="00A96F43">
        <w:rPr>
          <w:color w:val="C45911" w:themeColor="accent2" w:themeShade="BF"/>
        </w:rPr>
        <w:t xml:space="preserve">WHERE </w:t>
      </w:r>
      <w:r>
        <w:t>major=’Unknown’</w:t>
      </w:r>
    </w:p>
    <w:p w14:paraId="25C41B9A" w14:textId="428CB510" w:rsidR="008160C0" w:rsidRDefault="008B0622" w:rsidP="00D9508B">
      <w:pPr>
        <w:pStyle w:val="Heading3"/>
      </w:pPr>
      <w:bookmarkStart w:id="44" w:name="_Toc71586125"/>
      <w:r>
        <w:t>Queries</w:t>
      </w:r>
      <w:bookmarkEnd w:id="44"/>
    </w:p>
    <w:p w14:paraId="3503A01C" w14:textId="713913E8" w:rsidR="00A96F43" w:rsidRDefault="008B0622" w:rsidP="00D9508B">
      <w:pPr>
        <w:pStyle w:val="Heading3"/>
      </w:pPr>
      <w:bookmarkStart w:id="45" w:name="_Toc71586126"/>
      <w:r>
        <w:t>Joins</w:t>
      </w:r>
      <w:bookmarkEnd w:id="45"/>
    </w:p>
    <w:p w14:paraId="27A19151" w14:textId="3CF7242E" w:rsidR="00A96F43" w:rsidRDefault="00A96F43" w:rsidP="00D9508B">
      <w:pPr>
        <w:pStyle w:val="Heading3"/>
      </w:pPr>
      <w:bookmarkStart w:id="46" w:name="_Toc71586127"/>
      <w:r>
        <w:t>Data types</w:t>
      </w:r>
      <w:bookmarkEnd w:id="46"/>
    </w:p>
    <w:p w14:paraId="49577F10" w14:textId="3742786A" w:rsidR="00A96F43" w:rsidRDefault="00A96F43" w:rsidP="00D9508B">
      <w:pPr>
        <w:pStyle w:val="Heading3"/>
      </w:pPr>
      <w:bookmarkStart w:id="47" w:name="_Toc71586128"/>
      <w:r>
        <w:t>Data types</w:t>
      </w:r>
      <w:bookmarkEnd w:id="47"/>
    </w:p>
    <w:p w14:paraId="24B5AEB6" w14:textId="77777777" w:rsidR="00A96F43" w:rsidRPr="00A96F43" w:rsidRDefault="00A96F43" w:rsidP="00A96F43"/>
    <w:p w14:paraId="7E029421" w14:textId="77777777" w:rsidR="008160C0" w:rsidRPr="008160C0" w:rsidRDefault="008160C0" w:rsidP="008160C0"/>
    <w:p w14:paraId="19AAC34C" w14:textId="77777777" w:rsidR="007056E2" w:rsidRPr="00342787" w:rsidRDefault="007056E2" w:rsidP="007056E2">
      <w:pPr>
        <w:ind w:firstLine="0"/>
      </w:pPr>
    </w:p>
    <w:p w14:paraId="4C8EC851" w14:textId="18D47BAA" w:rsidR="00342787" w:rsidRDefault="000F319F" w:rsidP="009E5E97">
      <w:pPr>
        <w:pStyle w:val="Heading2"/>
      </w:pPr>
      <w:bookmarkStart w:id="48" w:name="_Toc71586129"/>
      <w:r>
        <w:t>Docker</w:t>
      </w:r>
      <w:bookmarkEnd w:id="48"/>
    </w:p>
    <w:p w14:paraId="2A98DF88" w14:textId="404D94C8" w:rsidR="000F319F" w:rsidRDefault="000F319F" w:rsidP="000F319F">
      <w:pPr>
        <w:ind w:firstLine="0"/>
      </w:pPr>
      <w:r>
        <w:t>Docker is an ecosystem aroun creating and running containers. In a docker image we can have dependencies and other configs</w:t>
      </w:r>
      <w:r w:rsidR="00CF3DAD">
        <w:t xml:space="preserve"> (FileSystem Snapshot)</w:t>
      </w:r>
      <w:r>
        <w:t xml:space="preserve"> from which we can launch running containers.</w:t>
      </w:r>
    </w:p>
    <w:p w14:paraId="700D10CA" w14:textId="037DA0C4" w:rsidR="000F319F" w:rsidRDefault="000F319F" w:rsidP="000F319F">
      <w:pPr>
        <w:ind w:firstLine="0"/>
      </w:pPr>
      <w:r>
        <w:t>Docker is a virtual machine with linux OS and by that it allows us to use Namespacing (define the resources that the container can use: Memory/Networking, ...</w:t>
      </w:r>
      <w:r w:rsidR="00670F76">
        <w:t>)</w:t>
      </w:r>
      <w:r>
        <w:t xml:space="preserve"> and Control Groups which helps limiting the usage of these resources.</w:t>
      </w:r>
      <w:r w:rsidR="00670F76">
        <w:t xml:space="preserve"> The docker image can contain a default</w:t>
      </w:r>
      <w:r w:rsidR="00CF3DAD">
        <w:t xml:space="preserve"> (startup)</w:t>
      </w:r>
      <w:r w:rsidR="00670F76">
        <w:t xml:space="preserve"> command (e.g: run hello-world).</w:t>
      </w:r>
    </w:p>
    <w:p w14:paraId="5513E73C" w14:textId="77777777" w:rsidR="00670F76" w:rsidRPr="00342787" w:rsidRDefault="00670F76" w:rsidP="00670F76">
      <w:pPr>
        <w:ind w:firstLine="0"/>
      </w:pPr>
    </w:p>
    <w:p w14:paraId="779ABD50" w14:textId="5578A108" w:rsidR="00670F76" w:rsidRDefault="00670F76" w:rsidP="00D9508B">
      <w:pPr>
        <w:pStyle w:val="Heading3"/>
      </w:pPr>
      <w:bookmarkStart w:id="49" w:name="_Toc71586130"/>
      <w:r>
        <w:t>Container manipulation</w:t>
      </w:r>
      <w:bookmarkEnd w:id="49"/>
    </w:p>
    <w:p w14:paraId="0FC697C3" w14:textId="4C55EDB9" w:rsidR="00CF3DAD" w:rsidRDefault="00CF3DAD" w:rsidP="00FD3B7D">
      <w:pPr>
        <w:spacing w:after="0"/>
      </w:pPr>
      <w:r>
        <w:t>docker run &lt;image name&gt;</w:t>
      </w:r>
      <w:r w:rsidR="00962651">
        <w:tab/>
      </w:r>
      <w:r w:rsidR="00FD3B7D">
        <w:t xml:space="preserve"> </w:t>
      </w:r>
      <w:r w:rsidR="00962651">
        <w:t>// docker create + docker start</w:t>
      </w:r>
    </w:p>
    <w:p w14:paraId="0F6116A9" w14:textId="2A43B134" w:rsidR="00CF3DAD" w:rsidRDefault="00FD3B7D" w:rsidP="00FD3B7D">
      <w:pPr>
        <w:spacing w:after="0"/>
      </w:pPr>
      <w:r>
        <w:t xml:space="preserve">docker run &lt;image name&gt; &lt;overriden default command&gt; </w:t>
      </w:r>
    </w:p>
    <w:p w14:paraId="01F1E273" w14:textId="158A3E4B" w:rsidR="00962651" w:rsidRDefault="00962651" w:rsidP="00FD3B7D">
      <w:pPr>
        <w:spacing w:after="0"/>
      </w:pPr>
      <w:r>
        <w:t>docker create &lt;image name&gt;</w:t>
      </w:r>
      <w:r w:rsidR="00227431">
        <w:t xml:space="preserve"> &lt;odc&gt;</w:t>
      </w:r>
      <w:r>
        <w:tab/>
        <w:t>// return a unique id</w:t>
      </w:r>
    </w:p>
    <w:p w14:paraId="04D19C32" w14:textId="77649F13" w:rsidR="00962651" w:rsidRDefault="00962651" w:rsidP="00962651">
      <w:pPr>
        <w:spacing w:after="0"/>
      </w:pPr>
      <w:r>
        <w:t>docker start –a &lt;unique_id&gt;</w:t>
      </w:r>
      <w:r>
        <w:tab/>
        <w:t>// runs the image, -a: output to console</w:t>
      </w:r>
    </w:p>
    <w:p w14:paraId="6A379F40" w14:textId="27A587C8" w:rsidR="007C773C" w:rsidRDefault="007C773C" w:rsidP="00962651">
      <w:pPr>
        <w:spacing w:after="0"/>
      </w:pPr>
      <w:r>
        <w:t>docker logs &lt;unique_id&gt;</w:t>
      </w:r>
      <w:r>
        <w:tab/>
        <w:t>// gets every log that was emitted from the run</w:t>
      </w:r>
    </w:p>
    <w:p w14:paraId="3715C9BD" w14:textId="10A8FC1A" w:rsidR="00FD3B7D" w:rsidRDefault="00962651" w:rsidP="00FD3B7D">
      <w:pPr>
        <w:spacing w:after="0"/>
      </w:pPr>
      <w:r>
        <w:t xml:space="preserve">docker ps  </w:t>
      </w:r>
      <w:r>
        <w:tab/>
      </w:r>
      <w:r>
        <w:tab/>
        <w:t>//</w:t>
      </w:r>
      <w:r w:rsidR="00FD3B7D">
        <w:t xml:space="preserve"> lists every running container</w:t>
      </w:r>
    </w:p>
    <w:p w14:paraId="29741626" w14:textId="367A4DAA" w:rsidR="00962651" w:rsidRDefault="00962651" w:rsidP="00FD3B7D">
      <w:pPr>
        <w:spacing w:after="0"/>
      </w:pPr>
      <w:r>
        <w:t xml:space="preserve">docker ps –all </w:t>
      </w:r>
      <w:r>
        <w:tab/>
      </w:r>
      <w:r>
        <w:tab/>
        <w:t>// every container that used to run</w:t>
      </w:r>
      <w:r w:rsidR="00EA2B3F">
        <w:t xml:space="preserve"> (exited can be restarted)</w:t>
      </w:r>
    </w:p>
    <w:p w14:paraId="6FD67183" w14:textId="3BDF8F6F" w:rsidR="00962651" w:rsidRDefault="00EA2B3F" w:rsidP="00FD3B7D">
      <w:pPr>
        <w:spacing w:after="0"/>
      </w:pPr>
      <w:r>
        <w:t>docker system prune</w:t>
      </w:r>
      <w:r>
        <w:tab/>
        <w:t>// deletes every stopped containers and caches</w:t>
      </w:r>
      <w:r w:rsidR="00227431">
        <w:t xml:space="preserve"> (-f force)</w:t>
      </w:r>
    </w:p>
    <w:p w14:paraId="0A8E6A4C" w14:textId="21D8E7AC" w:rsidR="00227431" w:rsidRDefault="00227431" w:rsidP="00FD3B7D">
      <w:pPr>
        <w:spacing w:after="0"/>
      </w:pPr>
      <w:r>
        <w:lastRenderedPageBreak/>
        <w:t>docker stop &lt;unique_id&gt;</w:t>
      </w:r>
      <w:r w:rsidR="00BD37DD">
        <w:tab/>
        <w:t>// SIGTERM (give time for cleanup and save)</w:t>
      </w:r>
    </w:p>
    <w:p w14:paraId="17E3D893" w14:textId="43ED9D56" w:rsidR="00227431" w:rsidRDefault="00227431" w:rsidP="00FD3B7D">
      <w:pPr>
        <w:spacing w:after="0"/>
      </w:pPr>
      <w:r>
        <w:t>docker kill &lt;unique_id&gt;</w:t>
      </w:r>
      <w:r w:rsidR="00BD37DD">
        <w:tab/>
        <w:t>// SIGKILL (instantenaous stop of the process)</w:t>
      </w:r>
    </w:p>
    <w:p w14:paraId="0DB9C2DD" w14:textId="29FDFB4D" w:rsidR="001B3118" w:rsidRDefault="001B3118" w:rsidP="00FD3B7D">
      <w:pPr>
        <w:spacing w:after="0"/>
      </w:pPr>
      <w:r>
        <w:tab/>
      </w:r>
      <w:r>
        <w:tab/>
      </w:r>
      <w:r>
        <w:tab/>
      </w:r>
      <w:r>
        <w:tab/>
        <w:t>// gets called automatically after 10s of docker stop</w:t>
      </w:r>
    </w:p>
    <w:p w14:paraId="0F9E87BA" w14:textId="2CCBDF75" w:rsidR="001B3118" w:rsidRDefault="004206A4" w:rsidP="00FD3B7D">
      <w:pPr>
        <w:spacing w:after="0"/>
      </w:pPr>
      <w:r>
        <w:t xml:space="preserve">docker exec –it &lt;unique_id&gt; &lt;command&gt; </w:t>
      </w:r>
      <w:r w:rsidR="005D44F7">
        <w:tab/>
        <w:t xml:space="preserve"> </w:t>
      </w:r>
      <w:r>
        <w:t>// input text</w:t>
      </w:r>
      <w:r w:rsidR="005D44F7">
        <w:t>, additional command</w:t>
      </w:r>
    </w:p>
    <w:p w14:paraId="48BB8E2F" w14:textId="2C36F8EA" w:rsidR="005D44F7" w:rsidRDefault="005D44F7" w:rsidP="005D44F7">
      <w:pPr>
        <w:spacing w:after="0"/>
      </w:pPr>
      <w:r>
        <w:t xml:space="preserve">docker exec –it &lt;unique_id&gt;  sh </w:t>
      </w:r>
      <w:r>
        <w:tab/>
        <w:t>// open shell in the context of container</w:t>
      </w:r>
    </w:p>
    <w:p w14:paraId="53F7FCA0" w14:textId="6CC42D07" w:rsidR="00A05F41" w:rsidRDefault="00A05F41" w:rsidP="005D44F7">
      <w:pPr>
        <w:spacing w:after="0"/>
      </w:pPr>
      <w:r>
        <w:t>docker run –it busybox sh</w:t>
      </w:r>
      <w:r>
        <w:tab/>
      </w:r>
      <w:r>
        <w:tab/>
        <w:t>// alternative</w:t>
      </w:r>
    </w:p>
    <w:p w14:paraId="40C5E92C" w14:textId="086135AB" w:rsidR="00670F76" w:rsidRDefault="005A200D" w:rsidP="00D9508B">
      <w:pPr>
        <w:pStyle w:val="Heading3"/>
      </w:pPr>
      <w:bookmarkStart w:id="50" w:name="_Toc71586131"/>
      <w:r>
        <w:t>Creating images</w:t>
      </w:r>
      <w:r w:rsidR="00302C2E">
        <w:t xml:space="preserve"> (Dockerfile)</w:t>
      </w:r>
      <w:bookmarkEnd w:id="50"/>
    </w:p>
    <w:p w14:paraId="1C1D2234" w14:textId="409178FD" w:rsidR="00104D53" w:rsidRPr="00C85A85" w:rsidRDefault="00104D53" w:rsidP="00302C2E">
      <w:pPr>
        <w:spacing w:after="0"/>
        <w:rPr>
          <w:b/>
        </w:rPr>
      </w:pPr>
      <w:r w:rsidRPr="00C85A85">
        <w:rPr>
          <w:b/>
        </w:rPr>
        <w:t xml:space="preserve">FROM --- </w:t>
      </w:r>
      <w:r w:rsidR="00111B6A" w:rsidRPr="00C85A85">
        <w:rPr>
          <w:b/>
        </w:rPr>
        <w:t xml:space="preserve">COPY --- </w:t>
      </w:r>
      <w:r w:rsidRPr="00C85A85">
        <w:rPr>
          <w:b/>
        </w:rPr>
        <w:t>RUN --- CMD</w:t>
      </w:r>
    </w:p>
    <w:p w14:paraId="27DB4CEA" w14:textId="431301E5" w:rsidR="00111B6A" w:rsidRDefault="00111B6A" w:rsidP="00302C2E">
      <w:pPr>
        <w:spacing w:after="0"/>
      </w:pPr>
      <w:r w:rsidRPr="00C85A85">
        <w:rPr>
          <w:u w:val="single"/>
        </w:rPr>
        <w:t>FROM</w:t>
      </w:r>
      <w:r>
        <w:t xml:space="preserve"> node:alpine (hub.docker.com/explore to see the popular ones)</w:t>
      </w:r>
    </w:p>
    <w:p w14:paraId="4B3C8AA7" w14:textId="3A07D0A2" w:rsidR="00C85A85" w:rsidRDefault="00302C2E" w:rsidP="00302C2E">
      <w:pPr>
        <w:spacing w:after="0"/>
      </w:pPr>
      <w:r w:rsidRPr="00302C2E">
        <w:rPr>
          <w:u w:val="single"/>
        </w:rPr>
        <w:t>W</w:t>
      </w:r>
      <w:r w:rsidR="00C85A85" w:rsidRPr="00302C2E">
        <w:rPr>
          <w:u w:val="single"/>
        </w:rPr>
        <w:t>ORKDIR</w:t>
      </w:r>
      <w:r w:rsidR="00C85A85">
        <w:t xml:space="preserve"> /usr/app</w:t>
      </w:r>
      <w:r>
        <w:t xml:space="preserve"> (against overwriting the root directory)</w:t>
      </w:r>
    </w:p>
    <w:p w14:paraId="0601E3B4" w14:textId="171BE83F" w:rsidR="00C85A85" w:rsidRDefault="00C85A85" w:rsidP="00302C2E">
      <w:pPr>
        <w:spacing w:after="0"/>
      </w:pPr>
      <w:r w:rsidRPr="00C85A85">
        <w:rPr>
          <w:u w:val="single"/>
        </w:rPr>
        <w:t>COPY</w:t>
      </w:r>
      <w:r>
        <w:t xml:space="preserve"> ./ ./ (copy everything in the wd to the container’s filesystem</w:t>
      </w:r>
      <w:r w:rsidR="00B0147B">
        <w:t>, SPLIT!</w:t>
      </w:r>
      <w:r>
        <w:t>)</w:t>
      </w:r>
    </w:p>
    <w:p w14:paraId="179733CA" w14:textId="5D8981D2" w:rsidR="00104D53" w:rsidRDefault="00C85A85" w:rsidP="00302C2E">
      <w:pPr>
        <w:spacing w:after="0"/>
      </w:pPr>
      <w:r>
        <w:rPr>
          <w:u w:val="single"/>
        </w:rPr>
        <w:t>RUN</w:t>
      </w:r>
      <w:r>
        <w:t xml:space="preserve"> npm install (will look for package.json to install)</w:t>
      </w:r>
    </w:p>
    <w:p w14:paraId="7F464348" w14:textId="6FAF60E4" w:rsidR="00C85A85" w:rsidRPr="00C85A85" w:rsidRDefault="00C85A85" w:rsidP="00302C2E">
      <w:pPr>
        <w:spacing w:after="0"/>
      </w:pPr>
      <w:r>
        <w:rPr>
          <w:u w:val="single"/>
        </w:rPr>
        <w:t>CMD</w:t>
      </w:r>
      <w:r>
        <w:t xml:space="preserve"> [”npm”, ”start”] (will look for package.json to start)</w:t>
      </w:r>
    </w:p>
    <w:p w14:paraId="2FB9B710" w14:textId="77777777" w:rsidR="00C85A85" w:rsidRPr="00104D53" w:rsidRDefault="00C85A85" w:rsidP="00302C2E">
      <w:pPr>
        <w:spacing w:after="0"/>
      </w:pPr>
    </w:p>
    <w:p w14:paraId="27D3BA97" w14:textId="60C11509" w:rsidR="00243FEF" w:rsidRDefault="00243FEF" w:rsidP="00302C2E">
      <w:pPr>
        <w:spacing w:after="0"/>
      </w:pPr>
      <w:r>
        <w:t xml:space="preserve">Dockerfile  // docker </w:t>
      </w:r>
      <w:r w:rsidR="005210C6">
        <w:t>build</w:t>
      </w:r>
      <w:r>
        <w:t xml:space="preserve"> . in its folder</w:t>
      </w:r>
    </w:p>
    <w:p w14:paraId="6A50D920" w14:textId="181B2F73" w:rsidR="00177B23" w:rsidRDefault="00177B23" w:rsidP="00302C2E">
      <w:pPr>
        <w:spacing w:after="0"/>
      </w:pPr>
      <w:r>
        <w:t>docker build &lt;unique_id&gt; //</w:t>
      </w:r>
      <w:r w:rsidR="006031D4">
        <w:t xml:space="preserve"> if we changed anything besides</w:t>
      </w:r>
      <w:r>
        <w:t xml:space="preserve"> Dockerfile!</w:t>
      </w:r>
    </w:p>
    <w:p w14:paraId="65F80C84" w14:textId="16B1E43A" w:rsidR="00066DFC" w:rsidRDefault="00066DFC" w:rsidP="00302C2E">
      <w:pPr>
        <w:spacing w:after="0"/>
      </w:pPr>
      <w:r>
        <w:t xml:space="preserve">docker build –f Dockerfile.dev . // </w:t>
      </w:r>
      <w:r w:rsidR="000D2994">
        <w:t xml:space="preserve">allows </w:t>
      </w:r>
      <w:r>
        <w:t>custom dockerfile name</w:t>
      </w:r>
    </w:p>
    <w:p w14:paraId="752464BB" w14:textId="2B60476A" w:rsidR="005210C6" w:rsidRDefault="005210C6" w:rsidP="00302C2E">
      <w:pPr>
        <w:spacing w:after="0"/>
      </w:pPr>
      <w:r>
        <w:t>docker build –t mkis98/test:latest . // this way we don’t need id-s, img tagging</w:t>
      </w:r>
    </w:p>
    <w:p w14:paraId="27A0797D" w14:textId="0CE94474" w:rsidR="00302C2E" w:rsidRDefault="00302C2E" w:rsidP="00302C2E">
      <w:pPr>
        <w:spacing w:after="0"/>
        <w:ind w:left="3510" w:hanging="2790"/>
      </w:pPr>
      <w:r>
        <w:t>docker run –p 8080:8080 &lt;unique_id&gt; // every incoming request on localhost 8080 will be forwarded to the container’s 8080 port</w:t>
      </w:r>
    </w:p>
    <w:p w14:paraId="6BF3C8DD" w14:textId="77777777" w:rsidR="00302C2E" w:rsidRPr="00243FEF" w:rsidRDefault="00302C2E" w:rsidP="00302C2E">
      <w:pPr>
        <w:spacing w:after="0"/>
        <w:ind w:left="720" w:firstLine="0"/>
      </w:pPr>
    </w:p>
    <w:p w14:paraId="55DEE36C" w14:textId="656AD8A0" w:rsidR="00670F76" w:rsidRDefault="001A585B" w:rsidP="00D9508B">
      <w:pPr>
        <w:pStyle w:val="Heading3"/>
      </w:pPr>
      <w:bookmarkStart w:id="51" w:name="_Toc71586132"/>
      <w:r>
        <w:t>Docker-compose (docker-compose.yml)</w:t>
      </w:r>
      <w:bookmarkEnd w:id="51"/>
    </w:p>
    <w:p w14:paraId="4F05581A" w14:textId="40785067" w:rsidR="00C40FB4" w:rsidRDefault="00C40FB4" w:rsidP="00C40FB4">
      <w:pPr>
        <w:spacing w:after="0"/>
      </w:pPr>
      <w:r w:rsidRPr="00C40FB4">
        <w:rPr>
          <w:color w:val="5B9BD5" w:themeColor="accent1"/>
        </w:rPr>
        <w:t>version</w:t>
      </w:r>
      <w:r>
        <w:t>: ’3’</w:t>
      </w:r>
    </w:p>
    <w:p w14:paraId="62B161CC" w14:textId="529AD78F" w:rsidR="00C40FB4" w:rsidRDefault="00C40FB4" w:rsidP="00C40FB4">
      <w:pPr>
        <w:spacing w:after="0"/>
      </w:pPr>
      <w:r w:rsidRPr="00C40FB4">
        <w:rPr>
          <w:color w:val="5B9BD5" w:themeColor="accent1"/>
        </w:rPr>
        <w:t>services</w:t>
      </w:r>
      <w:r>
        <w:t>:</w:t>
      </w:r>
    </w:p>
    <w:p w14:paraId="194C61AB" w14:textId="094CAD81" w:rsidR="00C40FB4" w:rsidRDefault="00C40FB4" w:rsidP="00C40FB4">
      <w:pPr>
        <w:spacing w:after="0"/>
      </w:pPr>
      <w:r>
        <w:tab/>
      </w:r>
      <w:r w:rsidRPr="00C40FB4">
        <w:rPr>
          <w:color w:val="5B9BD5" w:themeColor="accent1"/>
        </w:rPr>
        <w:t>s1</w:t>
      </w:r>
      <w:r>
        <w:t xml:space="preserve">: </w:t>
      </w:r>
    </w:p>
    <w:p w14:paraId="0418F757" w14:textId="1C0FEF26" w:rsidR="00C40FB4" w:rsidRDefault="00C40FB4" w:rsidP="00C40FB4">
      <w:pPr>
        <w:spacing w:after="0"/>
      </w:pPr>
      <w:r>
        <w:tab/>
      </w:r>
      <w:r>
        <w:tab/>
      </w:r>
      <w:r w:rsidRPr="00C40FB4">
        <w:rPr>
          <w:color w:val="5B9BD5" w:themeColor="accent1"/>
        </w:rPr>
        <w:t>image</w:t>
      </w:r>
      <w:r>
        <w:t>: ’redis’</w:t>
      </w:r>
    </w:p>
    <w:p w14:paraId="2A5648EB" w14:textId="761CB87E" w:rsidR="00C40FB4" w:rsidRDefault="00C40FB4" w:rsidP="00C40FB4">
      <w:pPr>
        <w:spacing w:after="0"/>
      </w:pPr>
      <w:r>
        <w:tab/>
      </w:r>
      <w:r w:rsidRPr="00C40FB4">
        <w:rPr>
          <w:color w:val="5B9BD5" w:themeColor="accent1"/>
        </w:rPr>
        <w:t>s2</w:t>
      </w:r>
      <w:r>
        <w:t>:</w:t>
      </w:r>
    </w:p>
    <w:p w14:paraId="46DEC01F" w14:textId="6D62E800" w:rsidR="00C40FB4" w:rsidRDefault="00C40FB4" w:rsidP="00C40FB4">
      <w:pPr>
        <w:spacing w:after="0"/>
      </w:pPr>
      <w:r>
        <w:tab/>
      </w:r>
      <w:r>
        <w:tab/>
      </w:r>
      <w:r w:rsidRPr="00C40FB4">
        <w:rPr>
          <w:color w:val="5B9BD5" w:themeColor="accent1"/>
        </w:rPr>
        <w:t>restart</w:t>
      </w:r>
      <w:r>
        <w:t xml:space="preserve">: always       </w:t>
      </w:r>
      <w:r w:rsidRPr="00C40FB4">
        <w:rPr>
          <w:color w:val="70AD47" w:themeColor="accent6"/>
        </w:rPr>
        <w:t># on crash policy</w:t>
      </w:r>
    </w:p>
    <w:p w14:paraId="0EC71C91" w14:textId="5E7E28FB" w:rsidR="00C40FB4" w:rsidRPr="00C40FB4" w:rsidRDefault="00C40FB4" w:rsidP="00C40FB4">
      <w:pPr>
        <w:spacing w:after="0"/>
        <w:rPr>
          <w:color w:val="70AD47" w:themeColor="accent6"/>
        </w:rPr>
      </w:pPr>
      <w:r>
        <w:tab/>
      </w:r>
      <w:r>
        <w:tab/>
      </w:r>
      <w:r w:rsidRPr="00C40FB4">
        <w:rPr>
          <w:color w:val="5B9BD5" w:themeColor="accent1"/>
        </w:rPr>
        <w:t>build</w:t>
      </w:r>
      <w:r>
        <w:t>: .</w:t>
      </w:r>
      <w:r>
        <w:tab/>
      </w:r>
      <w:r>
        <w:tab/>
      </w:r>
      <w:r w:rsidRPr="00C40FB4">
        <w:rPr>
          <w:color w:val="70AD47" w:themeColor="accent6"/>
        </w:rPr>
        <w:t xml:space="preserve">      # Built from dockerfile, image defined there</w:t>
      </w:r>
    </w:p>
    <w:p w14:paraId="0B93C688" w14:textId="27A8B7F4" w:rsidR="00C40FB4" w:rsidRDefault="00C40FB4" w:rsidP="00C40FB4">
      <w:pPr>
        <w:spacing w:after="0"/>
      </w:pPr>
      <w:r>
        <w:tab/>
      </w:r>
      <w:r>
        <w:tab/>
      </w:r>
      <w:r w:rsidRPr="00C40FB4">
        <w:rPr>
          <w:color w:val="5B9BD5" w:themeColor="accent1"/>
        </w:rPr>
        <w:t>ports</w:t>
      </w:r>
      <w:r>
        <w:t>:</w:t>
      </w:r>
    </w:p>
    <w:p w14:paraId="0EA5E0D6" w14:textId="7AFF61A8" w:rsidR="00C40FB4" w:rsidRDefault="00C40FB4" w:rsidP="00C40FB4">
      <w:pPr>
        <w:spacing w:after="0"/>
        <w:ind w:left="1440"/>
      </w:pPr>
      <w:r>
        <w:t xml:space="preserve">    -  ”4001:8080”  </w:t>
      </w:r>
      <w:r w:rsidRPr="00C40FB4">
        <w:rPr>
          <w:color w:val="70AD47" w:themeColor="accent6"/>
        </w:rPr>
        <w:t># array</w:t>
      </w:r>
    </w:p>
    <w:p w14:paraId="3FC8F6C2" w14:textId="193AD11F" w:rsidR="00C40FB4" w:rsidRDefault="00C40FB4" w:rsidP="00C40FB4"/>
    <w:p w14:paraId="00755CD2" w14:textId="77777777" w:rsidR="00C40FB4" w:rsidRPr="00C40FB4" w:rsidRDefault="00C40FB4" w:rsidP="00C40FB4"/>
    <w:p w14:paraId="57684F97" w14:textId="34D42BC4" w:rsidR="001A585B" w:rsidRDefault="001A585B" w:rsidP="001A585B">
      <w:pPr>
        <w:spacing w:after="0"/>
      </w:pPr>
      <w:r>
        <w:t>docker-compose up  (= docker run &lt;image&gt;)</w:t>
      </w:r>
    </w:p>
    <w:p w14:paraId="4A9FBC9E" w14:textId="2C6C38C5" w:rsidR="001A585B" w:rsidRDefault="001A585B" w:rsidP="001A585B">
      <w:pPr>
        <w:spacing w:after="0"/>
      </w:pPr>
      <w:r>
        <w:t>docker-compose up –build (= docker build ., docker run &lt;image&gt;)</w:t>
      </w:r>
    </w:p>
    <w:p w14:paraId="4ECAB1B6" w14:textId="6348AB6D" w:rsidR="002116CF" w:rsidRDefault="002116CF" w:rsidP="001A585B">
      <w:pPr>
        <w:spacing w:after="0"/>
      </w:pPr>
    </w:p>
    <w:p w14:paraId="75E5534E" w14:textId="1E067ACD" w:rsidR="002116CF" w:rsidRDefault="002116CF" w:rsidP="001A585B">
      <w:pPr>
        <w:spacing w:after="0"/>
      </w:pPr>
      <w:r>
        <w:t>docker-compose up –d (open service in the background)</w:t>
      </w:r>
    </w:p>
    <w:p w14:paraId="79A1C6DD" w14:textId="05C3A0FA" w:rsidR="002116CF" w:rsidRDefault="002116CF" w:rsidP="001A585B">
      <w:pPr>
        <w:spacing w:after="0"/>
      </w:pPr>
      <w:r>
        <w:t>docker-compose down (stop services facilitating using ’docker stop’s)</w:t>
      </w:r>
    </w:p>
    <w:p w14:paraId="3D033B89" w14:textId="7D669954" w:rsidR="002116CF" w:rsidRDefault="002116CF" w:rsidP="001A585B">
      <w:pPr>
        <w:spacing w:after="0"/>
      </w:pPr>
    </w:p>
    <w:p w14:paraId="641534C8" w14:textId="3DB2FF52" w:rsidR="002116CF" w:rsidRDefault="002116CF" w:rsidP="00C40FB4">
      <w:pPr>
        <w:spacing w:after="0"/>
        <w:ind w:left="3240" w:hanging="2520"/>
      </w:pPr>
      <w:r>
        <w:t xml:space="preserve">On crash restart policies: </w:t>
      </w:r>
      <w:r w:rsidR="006F1644" w:rsidRPr="006F1644">
        <w:rPr>
          <w:b/>
        </w:rPr>
        <w:t>”</w:t>
      </w:r>
      <w:r w:rsidR="00C40FB4" w:rsidRPr="00C40FB4">
        <w:rPr>
          <w:b/>
        </w:rPr>
        <w:t>no</w:t>
      </w:r>
      <w:r w:rsidR="006F1644">
        <w:rPr>
          <w:b/>
        </w:rPr>
        <w:t>”</w:t>
      </w:r>
      <w:r w:rsidR="00C40FB4">
        <w:t xml:space="preserve">, </w:t>
      </w:r>
      <w:r w:rsidR="00C40FB4" w:rsidRPr="00C40FB4">
        <w:rPr>
          <w:b/>
        </w:rPr>
        <w:t>always</w:t>
      </w:r>
      <w:r w:rsidR="00C40FB4">
        <w:t xml:space="preserve">, </w:t>
      </w:r>
      <w:r w:rsidR="00C40FB4" w:rsidRPr="00C40FB4">
        <w:rPr>
          <w:b/>
        </w:rPr>
        <w:t>unless-stopped</w:t>
      </w:r>
      <w:r w:rsidR="00C40FB4">
        <w:t xml:space="preserve"> (always restart except on forced close, </w:t>
      </w:r>
      <w:r w:rsidR="00C40FB4" w:rsidRPr="00C40FB4">
        <w:rPr>
          <w:b/>
        </w:rPr>
        <w:t>on-failure</w:t>
      </w:r>
      <w:r w:rsidR="00C40FB4">
        <w:t xml:space="preserve"> (exit code is not 0)</w:t>
      </w:r>
    </w:p>
    <w:p w14:paraId="0B775B2C" w14:textId="0DCD598C" w:rsidR="00C40FB4" w:rsidRDefault="00C40FB4" w:rsidP="00C40FB4">
      <w:pPr>
        <w:spacing w:after="0"/>
        <w:ind w:left="3240" w:hanging="2520"/>
      </w:pPr>
    </w:p>
    <w:p w14:paraId="19F10B6E" w14:textId="0F364BBA" w:rsidR="00EA6B62" w:rsidRDefault="00EA6B62" w:rsidP="00EA6B62">
      <w:pPr>
        <w:spacing w:after="0"/>
        <w:ind w:left="2790" w:hanging="2070"/>
      </w:pPr>
      <w:r>
        <w:t xml:space="preserve">docker-compose ps (will look for docker-compose.yml and finds the running containters defined there) </w:t>
      </w:r>
    </w:p>
    <w:p w14:paraId="61FEAAEB" w14:textId="77777777" w:rsidR="00C40FB4" w:rsidRPr="001A585B" w:rsidRDefault="00C40FB4" w:rsidP="00C40FB4">
      <w:pPr>
        <w:spacing w:after="0"/>
        <w:ind w:left="720" w:firstLine="0"/>
      </w:pPr>
    </w:p>
    <w:p w14:paraId="110AC074" w14:textId="511597A8" w:rsidR="00670F76" w:rsidRDefault="00670F76" w:rsidP="00D9508B">
      <w:pPr>
        <w:pStyle w:val="Heading3"/>
      </w:pPr>
      <w:bookmarkStart w:id="52" w:name="_Toc71586133"/>
      <w:r>
        <w:t>Docker</w:t>
      </w:r>
      <w:r w:rsidR="005E04FD">
        <w:t xml:space="preserve"> volume</w:t>
      </w:r>
      <w:bookmarkEnd w:id="52"/>
    </w:p>
    <w:p w14:paraId="4467DDD3" w14:textId="77777777" w:rsidR="005E04FD" w:rsidRPr="005E04FD" w:rsidRDefault="005E04FD" w:rsidP="005E04FD"/>
    <w:p w14:paraId="6D045CF0" w14:textId="77777777" w:rsidR="005E04FD" w:rsidRDefault="005E04FD" w:rsidP="00D9508B">
      <w:pPr>
        <w:pStyle w:val="Heading3"/>
      </w:pPr>
      <w:bookmarkStart w:id="53" w:name="_Toc71586134"/>
      <w:r>
        <w:t>Docker</w:t>
      </w:r>
      <w:bookmarkEnd w:id="53"/>
    </w:p>
    <w:p w14:paraId="1691D2BB" w14:textId="77777777" w:rsidR="005E04FD" w:rsidRPr="005E04FD" w:rsidRDefault="005E04FD" w:rsidP="005E04FD"/>
    <w:p w14:paraId="27F691A8" w14:textId="77777777" w:rsidR="00670F76" w:rsidRPr="00670F76" w:rsidRDefault="00670F76" w:rsidP="00670F76"/>
    <w:p w14:paraId="4ED7D068" w14:textId="397C51B1" w:rsidR="00FD55BA" w:rsidRDefault="00FD55BA" w:rsidP="009E5E97">
      <w:pPr>
        <w:pStyle w:val="Heading2"/>
      </w:pPr>
      <w:bookmarkStart w:id="54" w:name="_Toc71586135"/>
      <w:r>
        <w:t>LaTeX</w:t>
      </w:r>
      <w:bookmarkEnd w:id="54"/>
    </w:p>
    <w:p w14:paraId="7156C425" w14:textId="0AD14E96" w:rsidR="00FD55BA" w:rsidRDefault="00FD55BA" w:rsidP="0019459A">
      <w:pPr>
        <w:spacing w:after="0"/>
        <w:ind w:firstLine="0"/>
      </w:pPr>
      <w:r>
        <w:t xml:space="preserve">Editor can be found here: </w:t>
      </w:r>
      <w:hyperlink r:id="rId28" w:history="1">
        <w:r w:rsidRPr="00811484">
          <w:rPr>
            <w:rStyle w:val="Hyperlink"/>
          </w:rPr>
          <w:t>https://www.overleaf.com/</w:t>
        </w:r>
      </w:hyperlink>
    </w:p>
    <w:p w14:paraId="2E4DC501" w14:textId="77777777" w:rsidR="0019459A" w:rsidRDefault="0019459A" w:rsidP="0019459A">
      <w:pPr>
        <w:spacing w:after="0"/>
        <w:ind w:firstLine="0"/>
      </w:pPr>
      <w:r>
        <w:t xml:space="preserve">useful packages to include: </w:t>
      </w:r>
    </w:p>
    <w:p w14:paraId="49FEECE2" w14:textId="44750B9D" w:rsidR="00C404AB" w:rsidRDefault="0019459A" w:rsidP="00C404AB">
      <w:pPr>
        <w:spacing w:after="0"/>
      </w:pPr>
      <w:r>
        <w:t>\usepackage{amsmath}</w:t>
      </w:r>
      <w:r>
        <w:tab/>
        <w:t>% advanced math symbols</w:t>
      </w:r>
      <w:r w:rsidR="008B6F87">
        <w:t>, spaces</w:t>
      </w:r>
    </w:p>
    <w:p w14:paraId="594B633F" w14:textId="6A29541F" w:rsidR="008D375E" w:rsidRDefault="008D375E" w:rsidP="00C404AB">
      <w:pPr>
        <w:spacing w:after="0"/>
      </w:pPr>
      <w:r>
        <w:t>\usepackage{physics}</w:t>
      </w:r>
      <w:r>
        <w:tab/>
      </w:r>
      <w:r>
        <w:tab/>
        <w:t>% for prettier vector symbols</w:t>
      </w:r>
    </w:p>
    <w:p w14:paraId="75F7EE54" w14:textId="59E9BE55" w:rsidR="0019459A" w:rsidRDefault="00C404AB" w:rsidP="00D9508B">
      <w:pPr>
        <w:pStyle w:val="Heading3"/>
      </w:pPr>
      <w:bookmarkStart w:id="55" w:name="_Toc71586136"/>
      <w:r>
        <w:t>Symbols</w:t>
      </w:r>
      <w:bookmarkEnd w:id="55"/>
    </w:p>
    <w:p w14:paraId="7737B4D7" w14:textId="71F22211" w:rsidR="00C404AB" w:rsidRPr="00C404AB" w:rsidRDefault="00C404AB" w:rsidP="00C404AB">
      <w:r w:rsidRPr="00C404AB">
        <w:rPr>
          <w:u w:val="single"/>
        </w:rPr>
        <w:t>Inline and complex formulas</w:t>
      </w:r>
      <w:r>
        <w:t xml:space="preserve">: </w:t>
      </w:r>
      <w:r w:rsidRPr="00C404AB">
        <w:rPr>
          <w:color w:val="538135" w:themeColor="accent6" w:themeShade="BF"/>
        </w:rPr>
        <w:t>$</w:t>
      </w:r>
      <w:r>
        <w:t xml:space="preserve"> e = 2.71... </w:t>
      </w:r>
      <w:r w:rsidRPr="00C404AB">
        <w:rPr>
          <w:color w:val="538135" w:themeColor="accent6" w:themeShade="BF"/>
        </w:rPr>
        <w:t>$</w:t>
      </w:r>
      <w:r>
        <w:t xml:space="preserve">   </w:t>
      </w:r>
      <w:r w:rsidRPr="00C404AB">
        <w:rPr>
          <w:color w:val="538135" w:themeColor="accent6" w:themeShade="BF"/>
        </w:rPr>
        <w:t>$$</w:t>
      </w:r>
      <w:r>
        <w:t xml:space="preserve"> complex formula </w:t>
      </w:r>
      <w:r w:rsidRPr="00C404AB">
        <w:rPr>
          <w:color w:val="538135" w:themeColor="accent6" w:themeShade="BF"/>
        </w:rPr>
        <w:t>$$</w:t>
      </w:r>
    </w:p>
    <w:p w14:paraId="5EA82699" w14:textId="22CE2E71" w:rsidR="00C404AB" w:rsidRDefault="00C404AB" w:rsidP="00C404AB">
      <w:pPr>
        <w:tabs>
          <w:tab w:val="left" w:pos="2520"/>
        </w:tabs>
        <w:spacing w:after="0"/>
        <w:rPr>
          <w:color w:val="2E74B5" w:themeColor="accent1" w:themeShade="BF"/>
        </w:rPr>
      </w:pPr>
      <w:r w:rsidRPr="00C404AB">
        <w:rPr>
          <w:u w:val="single"/>
        </w:rPr>
        <w:t>Greek alphabet</w:t>
      </w:r>
      <w:r>
        <w:t xml:space="preserve">: </w:t>
      </w:r>
      <w:r w:rsidRPr="00C404AB">
        <w:rPr>
          <w:color w:val="2E74B5" w:themeColor="accent1" w:themeShade="BF"/>
        </w:rPr>
        <w:t xml:space="preserve">\alpha \gamma </w:t>
      </w:r>
      <w:r w:rsidR="004656B9" w:rsidRPr="004656B9">
        <w:rPr>
          <w:color w:val="2E74B5" w:themeColor="accent1" w:themeShade="BF"/>
        </w:rPr>
        <w:t>\Alpha \Gamma \pi</w:t>
      </w:r>
    </w:p>
    <w:p w14:paraId="3CFF867A" w14:textId="109C4A4A" w:rsidR="008B6F87" w:rsidRPr="008B6F87" w:rsidRDefault="004656B9" w:rsidP="008B6F87">
      <w:pPr>
        <w:tabs>
          <w:tab w:val="left" w:pos="2520"/>
        </w:tabs>
        <w:spacing w:after="0"/>
        <w:rPr>
          <w:color w:val="2E74B5" w:themeColor="accent1" w:themeShade="BF"/>
        </w:rPr>
      </w:pPr>
      <w:r w:rsidRPr="004656B9">
        <w:rPr>
          <w:u w:val="single"/>
        </w:rPr>
        <w:t>Partial derivative letter</w:t>
      </w:r>
      <w:r>
        <w:t xml:space="preserve">: </w:t>
      </w:r>
      <w:r w:rsidRPr="004656B9">
        <w:rPr>
          <w:color w:val="2E74B5" w:themeColor="accent1" w:themeShade="BF"/>
        </w:rPr>
        <w:t>\partial</w:t>
      </w:r>
    </w:p>
    <w:p w14:paraId="55474DE2" w14:textId="0DE7DF72" w:rsidR="00FD55BA" w:rsidRPr="00ED4808" w:rsidRDefault="00C404AB" w:rsidP="00C404AB">
      <w:pPr>
        <w:spacing w:after="0"/>
        <w:ind w:firstLine="0"/>
        <w:rPr>
          <w:color w:val="2E74B5" w:themeColor="accent1" w:themeShade="BF"/>
        </w:rPr>
      </w:pPr>
      <w:r>
        <w:tab/>
      </w:r>
      <w:r w:rsidRPr="00C404AB">
        <w:rPr>
          <w:u w:val="single"/>
        </w:rPr>
        <w:t>Basic arithmetic</w:t>
      </w:r>
      <w:r>
        <w:t xml:space="preserve">: </w:t>
      </w:r>
      <w:r w:rsidRPr="00C404AB">
        <w:rPr>
          <w:color w:val="2E74B5" w:themeColor="accent1" w:themeShade="BF"/>
        </w:rPr>
        <w:t xml:space="preserve">\cdot </w:t>
      </w:r>
      <w:r>
        <w:t xml:space="preserve">(mult dot) </w:t>
      </w:r>
      <w:r w:rsidRPr="00C404AB">
        <w:rPr>
          <w:color w:val="2E74B5" w:themeColor="accent1" w:themeShade="BF"/>
        </w:rPr>
        <w:t xml:space="preserve">\dots </w:t>
      </w:r>
      <w:r>
        <w:t xml:space="preserve">(...) </w:t>
      </w:r>
      <w:r w:rsidRPr="00C404AB">
        <w:rPr>
          <w:color w:val="2E74B5" w:themeColor="accent1" w:themeShade="BF"/>
        </w:rPr>
        <w:t>^</w:t>
      </w:r>
      <w:r>
        <w:t>{x + 1} v</w:t>
      </w:r>
      <w:r w:rsidRPr="00C404AB">
        <w:rPr>
          <w:color w:val="2E74B5" w:themeColor="accent1" w:themeShade="BF"/>
        </w:rPr>
        <w:t>_</w:t>
      </w:r>
      <w:r>
        <w:t xml:space="preserve">{index} </w:t>
      </w:r>
      <w:r w:rsidR="000958EA" w:rsidRPr="000958EA">
        <w:rPr>
          <w:color w:val="2E74B5" w:themeColor="accent1" w:themeShade="BF"/>
        </w:rPr>
        <w:t xml:space="preserve">\vdots </w:t>
      </w:r>
      <w:r w:rsidR="00ED4808">
        <w:t xml:space="preserve">colv </w:t>
      </w:r>
      <w:r w:rsidR="00ED4808" w:rsidRPr="00ED4808">
        <w:rPr>
          <w:color w:val="2E74B5" w:themeColor="accent1" w:themeShade="BF"/>
        </w:rPr>
        <w:t>\cross</w:t>
      </w:r>
    </w:p>
    <w:p w14:paraId="1834207D" w14:textId="7FBB9B5E" w:rsidR="00C404AB" w:rsidRDefault="00C404AB" w:rsidP="00C404AB">
      <w:pPr>
        <w:spacing w:after="0"/>
        <w:ind w:firstLine="0"/>
      </w:pPr>
      <w:r>
        <w:tab/>
      </w:r>
      <w:r w:rsidRPr="00C404AB">
        <w:rPr>
          <w:u w:val="single"/>
        </w:rPr>
        <w:t>Fractions</w:t>
      </w:r>
      <w:r>
        <w:t xml:space="preserve">: </w:t>
      </w:r>
      <w:r w:rsidRPr="00C404AB">
        <w:rPr>
          <w:color w:val="2E74B5" w:themeColor="accent1" w:themeShade="BF"/>
        </w:rPr>
        <w:t>\frac</w:t>
      </w:r>
      <w:r>
        <w:t xml:space="preserve">{a}{b} </w:t>
      </w:r>
      <w:r w:rsidRPr="00C404AB">
        <w:rPr>
          <w:color w:val="2E74B5" w:themeColor="accent1" w:themeShade="BF"/>
        </w:rPr>
        <w:t>\xfrac</w:t>
      </w:r>
      <w:r>
        <w:t>{a}{b} (tilted line)</w:t>
      </w:r>
    </w:p>
    <w:p w14:paraId="5B4469EC" w14:textId="4A797DD5" w:rsidR="004656B9" w:rsidRDefault="004656B9" w:rsidP="00C404AB">
      <w:pPr>
        <w:spacing w:after="0"/>
        <w:ind w:firstLine="0"/>
      </w:pPr>
      <w:r>
        <w:lastRenderedPageBreak/>
        <w:tab/>
      </w:r>
      <w:r w:rsidRPr="004656B9">
        <w:rPr>
          <w:u w:val="single"/>
        </w:rPr>
        <w:t>Sum and product</w:t>
      </w:r>
      <w:r>
        <w:t>:</w:t>
      </w:r>
      <w:r w:rsidR="00713F5E">
        <w:t xml:space="preserve"> </w:t>
      </w:r>
      <w:r w:rsidR="00713F5E" w:rsidRPr="00713F5E">
        <w:rPr>
          <w:color w:val="2E74B5" w:themeColor="accent1" w:themeShade="BF"/>
        </w:rPr>
        <w:t>\sum</w:t>
      </w:r>
      <w:r w:rsidR="00713F5E">
        <w:t xml:space="preserve">_{}^{} </w:t>
      </w:r>
      <w:r w:rsidR="00713F5E" w:rsidRPr="00713F5E">
        <w:rPr>
          <w:color w:val="2E74B5" w:themeColor="accent1" w:themeShade="BF"/>
        </w:rPr>
        <w:t>\prod</w:t>
      </w:r>
      <w:r w:rsidR="00713F5E">
        <w:t>_{}^{} % bounds are omittable</w:t>
      </w:r>
    </w:p>
    <w:p w14:paraId="31DD229B" w14:textId="0DA8C01B" w:rsidR="002133E6" w:rsidRPr="002133E6" w:rsidRDefault="002133E6" w:rsidP="00C404AB">
      <w:pPr>
        <w:spacing w:after="0"/>
        <w:ind w:firstLine="0"/>
        <w:rPr>
          <w:u w:val="single"/>
        </w:rPr>
      </w:pPr>
      <w:r>
        <w:tab/>
      </w:r>
      <w:r w:rsidRPr="002133E6">
        <w:rPr>
          <w:u w:val="single"/>
        </w:rPr>
        <w:t>Integral</w:t>
      </w:r>
      <w:r w:rsidRPr="002133E6">
        <w:t>:</w:t>
      </w:r>
      <w:r>
        <w:t xml:space="preserve"> </w:t>
      </w:r>
      <w:r w:rsidR="008B6F87" w:rsidRPr="008B6F87">
        <w:rPr>
          <w:color w:val="2E74B5" w:themeColor="accent1" w:themeShade="BF"/>
        </w:rPr>
        <w:t>\int</w:t>
      </w:r>
      <w:r w:rsidR="008B6F87">
        <w:t>_{-</w:t>
      </w:r>
      <w:r w:rsidR="008B6F87" w:rsidRPr="008B6F87">
        <w:rPr>
          <w:color w:val="2E74B5" w:themeColor="accent1" w:themeShade="BF"/>
        </w:rPr>
        <w:t>\infty</w:t>
      </w:r>
      <w:r w:rsidR="008B6F87">
        <w:t>}^{</w:t>
      </w:r>
      <w:r w:rsidR="008B6F87" w:rsidRPr="008B6F87">
        <w:rPr>
          <w:color w:val="2E74B5" w:themeColor="accent1" w:themeShade="BF"/>
        </w:rPr>
        <w:t>\infty</w:t>
      </w:r>
      <w:r w:rsidR="008B6F87">
        <w:t xml:space="preserve">}{f(x) </w:t>
      </w:r>
      <w:r w:rsidR="008B6F87" w:rsidRPr="008B6F87">
        <w:rPr>
          <w:color w:val="2E74B5" w:themeColor="accent1" w:themeShade="BF"/>
        </w:rPr>
        <w:t>\text</w:t>
      </w:r>
      <w:r w:rsidR="008B6F87">
        <w:t>{ } dx}</w:t>
      </w:r>
    </w:p>
    <w:p w14:paraId="47E95209" w14:textId="01859E75" w:rsidR="00FD55BA" w:rsidRDefault="00C404AB" w:rsidP="00C404AB">
      <w:pPr>
        <w:spacing w:after="0"/>
        <w:ind w:firstLine="0"/>
      </w:pPr>
      <w:r>
        <w:tab/>
      </w:r>
      <w:r w:rsidR="008B6F87" w:rsidRPr="008B6F87">
        <w:rPr>
          <w:u w:val="single"/>
        </w:rPr>
        <w:t>Root</w:t>
      </w:r>
      <w:r w:rsidR="008B6F87">
        <w:t xml:space="preserve">: </w:t>
      </w:r>
      <w:r w:rsidR="008B6F87" w:rsidRPr="008B6F87">
        <w:rPr>
          <w:color w:val="2E74B5" w:themeColor="accent1" w:themeShade="BF"/>
        </w:rPr>
        <w:t>\sqrt</w:t>
      </w:r>
      <w:r w:rsidR="008B6F87">
        <w:t>[n]{...}</w:t>
      </w:r>
    </w:p>
    <w:p w14:paraId="7E1CA413" w14:textId="12024239" w:rsidR="00E5048A" w:rsidRDefault="00E5048A" w:rsidP="008D375E">
      <w:pPr>
        <w:spacing w:after="0"/>
        <w:ind w:firstLine="0"/>
      </w:pPr>
      <w:r>
        <w:tab/>
      </w:r>
      <w:r w:rsidRPr="00E5048A">
        <w:rPr>
          <w:u w:val="single"/>
        </w:rPr>
        <w:t>Limit</w:t>
      </w:r>
      <w:r>
        <w:t xml:space="preserve">: </w:t>
      </w:r>
      <w:r w:rsidRPr="00E5048A">
        <w:rPr>
          <w:color w:val="2E74B5" w:themeColor="accent1" w:themeShade="BF"/>
        </w:rPr>
        <w:t>\lim</w:t>
      </w:r>
      <w:r>
        <w:t>_{n \to \infty}</w:t>
      </w:r>
    </w:p>
    <w:p w14:paraId="4368369B" w14:textId="6AF3FDF6" w:rsidR="00E5048A" w:rsidRPr="00342787" w:rsidRDefault="00E5048A" w:rsidP="008D375E">
      <w:pPr>
        <w:spacing w:after="0"/>
        <w:ind w:firstLine="0"/>
      </w:pPr>
      <w:r>
        <w:tab/>
      </w:r>
      <w:r w:rsidRPr="00E5048A">
        <w:rPr>
          <w:u w:val="single"/>
        </w:rPr>
        <w:t>Autoscaling bracket</w:t>
      </w:r>
      <w:r>
        <w:t xml:space="preserve">: </w:t>
      </w:r>
      <w:r w:rsidRPr="00E5048A">
        <w:rPr>
          <w:color w:val="2E74B5" w:themeColor="accent1" w:themeShade="BF"/>
        </w:rPr>
        <w:t>\left</w:t>
      </w:r>
      <w:r w:rsidRPr="00E5048A">
        <w:t xml:space="preserve">(1 + </w:t>
      </w:r>
      <w:r w:rsidRPr="00E5048A">
        <w:rPr>
          <w:color w:val="2E74B5" w:themeColor="accent1" w:themeShade="BF"/>
        </w:rPr>
        <w:t>\frac</w:t>
      </w:r>
      <w:r w:rsidRPr="00E5048A">
        <w:t>{1}{n}</w:t>
      </w:r>
      <w:r w:rsidRPr="00E5048A">
        <w:rPr>
          <w:color w:val="2E74B5" w:themeColor="accent1" w:themeShade="BF"/>
        </w:rPr>
        <w:t>\right</w:t>
      </w:r>
      <w:r w:rsidRPr="00E5048A">
        <w:t>)^n</w:t>
      </w:r>
    </w:p>
    <w:p w14:paraId="105CD80E" w14:textId="51B1CCBD" w:rsidR="008D375E" w:rsidRDefault="00E5048A" w:rsidP="008D375E">
      <w:pPr>
        <w:spacing w:after="0"/>
        <w:rPr>
          <w:color w:val="2E74B5" w:themeColor="accent1" w:themeShade="BF"/>
        </w:rPr>
      </w:pPr>
      <w:r w:rsidRPr="00E5048A">
        <w:rPr>
          <w:u w:val="single"/>
        </w:rPr>
        <w:t>Sets</w:t>
      </w:r>
      <w:r>
        <w:t xml:space="preserve">: </w:t>
      </w:r>
      <w:r w:rsidRPr="00C3237E">
        <w:rPr>
          <w:color w:val="2E74B5" w:themeColor="accent1" w:themeShade="BF"/>
        </w:rPr>
        <w:t xml:space="preserve">\in \notin \subset \subseteq \cap </w:t>
      </w:r>
      <w:r>
        <w:t xml:space="preserve">(intersection) </w:t>
      </w:r>
      <w:r w:rsidRPr="00C3237E">
        <w:rPr>
          <w:color w:val="2E74B5" w:themeColor="accent1" w:themeShade="BF"/>
        </w:rPr>
        <w:t>\cup \setminus</w:t>
      </w:r>
    </w:p>
    <w:p w14:paraId="2D086041" w14:textId="535E26D3" w:rsidR="008D375E" w:rsidRDefault="008D375E" w:rsidP="008D375E">
      <w:pPr>
        <w:spacing w:after="0"/>
      </w:pPr>
      <w:r>
        <w:rPr>
          <w:u w:val="single"/>
        </w:rPr>
        <w:t>Vectors</w:t>
      </w:r>
      <w:r>
        <w:t xml:space="preserve">: </w:t>
      </w:r>
      <w:r w:rsidRPr="008D375E">
        <w:rPr>
          <w:color w:val="2E74B5" w:themeColor="accent1" w:themeShade="BF"/>
        </w:rPr>
        <w:t>\vb</w:t>
      </w:r>
      <w:r w:rsidRPr="008D375E">
        <w:t>{A_{n\cross n}}</w:t>
      </w:r>
      <w:r>
        <w:tab/>
        <w:t>% physics library</w:t>
      </w:r>
      <w:r w:rsidR="00ED4808">
        <w:t xml:space="preserve"> for bold vectors</w:t>
      </w:r>
    </w:p>
    <w:p w14:paraId="2CBE9BF5" w14:textId="1841C704" w:rsidR="008D375E" w:rsidRDefault="008D375E" w:rsidP="008D375E">
      <w:pPr>
        <w:spacing w:after="0"/>
      </w:pPr>
      <w:r w:rsidRPr="008D375E">
        <w:rPr>
          <w:u w:val="single"/>
        </w:rPr>
        <w:t>Matrix</w:t>
      </w:r>
      <w:r>
        <w:t xml:space="preserve">: </w:t>
      </w:r>
    </w:p>
    <w:p w14:paraId="5FC594EE" w14:textId="77777777" w:rsidR="000958EA" w:rsidRP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39EF5078" w14:textId="108F368C" w:rsidR="000958EA" w:rsidRPr="000958EA" w:rsidRDefault="000958EA" w:rsidP="000958EA">
      <w:pPr>
        <w:spacing w:after="0"/>
        <w:rPr>
          <w:rFonts w:ascii="Consolas" w:hAnsi="Consolas"/>
          <w:sz w:val="20"/>
          <w:szCs w:val="20"/>
        </w:rPr>
      </w:pPr>
      <w:r w:rsidRPr="000958EA">
        <w:rPr>
          <w:rFonts w:ascii="Consolas" w:hAnsi="Consolas"/>
          <w:color w:val="2E74B5" w:themeColor="accent1" w:themeShade="BF"/>
          <w:sz w:val="20"/>
          <w:szCs w:val="20"/>
        </w:rPr>
        <w:t>\begin</w:t>
      </w:r>
      <w:r w:rsidRPr="000958EA">
        <w:rPr>
          <w:rFonts w:ascii="Consolas" w:hAnsi="Consolas"/>
          <w:sz w:val="20"/>
          <w:szCs w:val="20"/>
        </w:rPr>
        <w:t>{</w:t>
      </w:r>
      <w:r w:rsidR="00797376">
        <w:rPr>
          <w:rFonts w:ascii="Consolas" w:hAnsi="Consolas"/>
          <w:sz w:val="20"/>
          <w:szCs w:val="20"/>
        </w:rPr>
        <w:t>pmatrix/</w:t>
      </w:r>
      <w:r w:rsidRPr="000958EA">
        <w:rPr>
          <w:rFonts w:ascii="Consolas" w:hAnsi="Consolas"/>
          <w:sz w:val="20"/>
          <w:szCs w:val="20"/>
        </w:rPr>
        <w:t>bmatrix}</w:t>
      </w:r>
    </w:p>
    <w:p w14:paraId="2CEED58D" w14:textId="5EE24862"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1 &amp; 2 &amp; 3 </w:t>
      </w:r>
      <w:r>
        <w:rPr>
          <w:rFonts w:ascii="Consolas" w:hAnsi="Consolas"/>
          <w:sz w:val="20"/>
          <w:szCs w:val="20"/>
        </w:rPr>
        <w:t xml:space="preserve">  </w:t>
      </w:r>
      <w:r w:rsidRPr="000958EA">
        <w:rPr>
          <w:rFonts w:ascii="Consolas" w:hAnsi="Consolas"/>
          <w:color w:val="2E74B5" w:themeColor="accent1" w:themeShade="BF"/>
          <w:sz w:val="20"/>
          <w:szCs w:val="20"/>
        </w:rPr>
        <w:t>\\</w:t>
      </w:r>
    </w:p>
    <w:p w14:paraId="61834069" w14:textId="77777777"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4 &amp; 5 &amp; a+1 </w:t>
      </w:r>
      <w:r w:rsidRPr="000958EA">
        <w:rPr>
          <w:rFonts w:ascii="Consolas" w:hAnsi="Consolas"/>
          <w:color w:val="2E74B5" w:themeColor="accent1" w:themeShade="BF"/>
          <w:sz w:val="20"/>
          <w:szCs w:val="20"/>
        </w:rPr>
        <w:t>\\</w:t>
      </w:r>
    </w:p>
    <w:p w14:paraId="034AF336" w14:textId="1BE33830" w:rsidR="000958EA" w:rsidRPr="000958EA" w:rsidRDefault="000958EA" w:rsidP="000958EA">
      <w:pPr>
        <w:spacing w:after="0"/>
        <w:rPr>
          <w:rFonts w:ascii="Consolas" w:hAnsi="Consolas"/>
          <w:sz w:val="20"/>
          <w:szCs w:val="20"/>
        </w:rPr>
      </w:pPr>
      <w:r w:rsidRPr="00FA46FC">
        <w:rPr>
          <w:rFonts w:ascii="Consolas" w:hAnsi="Consolas"/>
          <w:color w:val="2E74B5" w:themeColor="accent1" w:themeShade="BF"/>
          <w:sz w:val="20"/>
          <w:szCs w:val="20"/>
        </w:rPr>
        <w:t>\end</w:t>
      </w:r>
      <w:r w:rsidR="00797376">
        <w:rPr>
          <w:rFonts w:ascii="Consolas" w:hAnsi="Consolas"/>
          <w:sz w:val="20"/>
          <w:szCs w:val="20"/>
        </w:rPr>
        <w:t>{pmatrix/bmatrix}^T</w:t>
      </w:r>
    </w:p>
    <w:p w14:paraId="2E7CA139" w14:textId="0E16881D" w:rsid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11708386" w14:textId="42CBF1F8" w:rsidR="000958EA" w:rsidRDefault="000958EA" w:rsidP="000958EA">
      <w:pPr>
        <w:spacing w:after="0"/>
        <w:rPr>
          <w:rFonts w:ascii="Consolas" w:hAnsi="Consolas"/>
          <w:color w:val="538135" w:themeColor="accent6" w:themeShade="BF"/>
          <w:sz w:val="20"/>
          <w:szCs w:val="20"/>
        </w:rPr>
      </w:pPr>
    </w:p>
    <w:p w14:paraId="23694A12"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\def\A</w:t>
      </w:r>
      <w:r w:rsidRPr="00FA46FC">
        <w:rPr>
          <w:rFonts w:ascii="Consolas" w:hAnsi="Consolas"/>
          <w:color w:val="000000" w:themeColor="text1"/>
          <w:sz w:val="20"/>
          <w:szCs w:val="20"/>
        </w:rPr>
        <w:t>{</w:t>
      </w:r>
    </w:p>
    <w:p w14:paraId="194B664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7C9FDEE0"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x_1 &amp; x_2 &amp; </w:t>
      </w:r>
      <w:r w:rsidRPr="00FA46FC">
        <w:rPr>
          <w:rFonts w:ascii="Consolas" w:hAnsi="Consolas"/>
          <w:color w:val="2E74B5" w:themeColor="accent1" w:themeShade="BF"/>
          <w:sz w:val="20"/>
          <w:szCs w:val="20"/>
        </w:rPr>
        <w:t xml:space="preserve">\cdots </w:t>
      </w:r>
      <w:r w:rsidRPr="00FA46FC">
        <w:rPr>
          <w:rFonts w:ascii="Consolas" w:hAnsi="Consolas"/>
          <w:color w:val="000000" w:themeColor="text1"/>
          <w:sz w:val="20"/>
          <w:szCs w:val="20"/>
        </w:rPr>
        <w:t>&amp; x_N</w:t>
      </w:r>
    </w:p>
    <w:p w14:paraId="1C3627D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64A355AB" w14:textId="77777777" w:rsidR="000958EA" w:rsidRPr="00FA46FC" w:rsidRDefault="000958EA" w:rsidP="000958EA">
      <w:pPr>
        <w:spacing w:after="0"/>
        <w:rPr>
          <w:rFonts w:ascii="Consolas" w:hAnsi="Consolas"/>
          <w:color w:val="000000" w:themeColor="text1"/>
          <w:sz w:val="20"/>
          <w:szCs w:val="20"/>
        </w:rPr>
      </w:pPr>
    </w:p>
    <w:p w14:paraId="691A76E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\def\B</w:t>
      </w:r>
      <w:r w:rsidRPr="00FA46FC">
        <w:rPr>
          <w:rFonts w:ascii="Consolas" w:hAnsi="Consolas"/>
          <w:color w:val="000000" w:themeColor="text1"/>
          <w:sz w:val="20"/>
          <w:szCs w:val="20"/>
        </w:rPr>
        <w:t>{</w:t>
      </w:r>
    </w:p>
    <w:p w14:paraId="375090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28CFDF3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ax_0 + bx_1 </w:t>
      </w:r>
      <w:r w:rsidRPr="00FA46FC">
        <w:rPr>
          <w:rFonts w:ascii="Consolas" w:hAnsi="Consolas"/>
          <w:color w:val="2E74B5" w:themeColor="accent1" w:themeShade="BF"/>
          <w:sz w:val="20"/>
          <w:szCs w:val="20"/>
        </w:rPr>
        <w:t>\\</w:t>
      </w:r>
    </w:p>
    <w:p w14:paraId="49B40E0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ax_1 + bx_2 </w:t>
      </w:r>
      <w:r w:rsidRPr="00FA46FC">
        <w:rPr>
          <w:rFonts w:ascii="Consolas" w:hAnsi="Consolas"/>
          <w:color w:val="2E74B5" w:themeColor="accent1" w:themeShade="BF"/>
          <w:sz w:val="20"/>
          <w:szCs w:val="20"/>
        </w:rPr>
        <w:t>\\</w:t>
      </w:r>
    </w:p>
    <w:p w14:paraId="1B8B582C"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4BC24ED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x_{N-1} + x_N</w:t>
      </w:r>
    </w:p>
    <w:p w14:paraId="7857C3E1"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5A0281E7" w14:textId="77777777" w:rsidR="000958EA" w:rsidRPr="00FA46FC" w:rsidRDefault="000958EA" w:rsidP="000958EA">
      <w:pPr>
        <w:spacing w:after="0"/>
        <w:rPr>
          <w:rFonts w:ascii="Consolas" w:hAnsi="Consolas"/>
          <w:color w:val="000000" w:themeColor="text1"/>
          <w:sz w:val="20"/>
          <w:szCs w:val="20"/>
        </w:rPr>
      </w:pPr>
    </w:p>
    <w:p w14:paraId="2D3E5B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\def\C</w:t>
      </w:r>
      <w:r w:rsidRPr="00FA46FC">
        <w:rPr>
          <w:rFonts w:ascii="Consolas" w:hAnsi="Consolas"/>
          <w:color w:val="000000" w:themeColor="text1"/>
          <w:sz w:val="20"/>
          <w:szCs w:val="20"/>
        </w:rPr>
        <w:t>{</w:t>
      </w:r>
    </w:p>
    <w:p w14:paraId="4C549BF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64F134E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z_1 </w:t>
      </w:r>
      <w:r w:rsidRPr="00FA46FC">
        <w:rPr>
          <w:rFonts w:ascii="Consolas" w:hAnsi="Consolas"/>
          <w:color w:val="2E74B5" w:themeColor="accent1" w:themeShade="BF"/>
          <w:sz w:val="20"/>
          <w:szCs w:val="20"/>
        </w:rPr>
        <w:t>\\</w:t>
      </w:r>
    </w:p>
    <w:p w14:paraId="1487E674"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z_2 </w:t>
      </w:r>
      <w:r w:rsidRPr="00FA46FC">
        <w:rPr>
          <w:rFonts w:ascii="Consolas" w:hAnsi="Consolas"/>
          <w:color w:val="2E74B5" w:themeColor="accent1" w:themeShade="BF"/>
          <w:sz w:val="20"/>
          <w:szCs w:val="20"/>
        </w:rPr>
        <w:t>\\</w:t>
      </w:r>
    </w:p>
    <w:p w14:paraId="3CA0A3C4" w14:textId="77777777" w:rsidR="000958EA" w:rsidRPr="00FA46FC" w:rsidRDefault="000958EA" w:rsidP="000958EA">
      <w:pPr>
        <w:spacing w:after="0"/>
        <w:rPr>
          <w:rFonts w:ascii="Consolas" w:hAnsi="Consolas"/>
          <w:color w:val="2E74B5" w:themeColor="accent1" w:themeShade="BF"/>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79B775CF"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z_N</w:t>
      </w:r>
    </w:p>
    <w:p w14:paraId="0E2F7DB7"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4EF67E2A" w14:textId="77777777" w:rsidR="000958EA" w:rsidRPr="00FA46FC" w:rsidRDefault="000958EA" w:rsidP="000958EA">
      <w:pPr>
        <w:spacing w:after="0"/>
        <w:rPr>
          <w:rFonts w:ascii="Consolas" w:hAnsi="Consolas"/>
          <w:color w:val="000000" w:themeColor="text1"/>
          <w:sz w:val="20"/>
          <w:szCs w:val="20"/>
        </w:rPr>
      </w:pPr>
    </w:p>
    <w:p w14:paraId="250EA251" w14:textId="1B9F6F28" w:rsidR="000958EA" w:rsidRPr="00FA46FC" w:rsidRDefault="000958EA" w:rsidP="000958EA">
      <w:pPr>
        <w:spacing w:after="0"/>
        <w:rPr>
          <w:rFonts w:ascii="Consolas" w:hAnsi="Consolas"/>
          <w:color w:val="000000" w:themeColor="text1"/>
          <w:sz w:val="20"/>
          <w:szCs w:val="20"/>
        </w:rPr>
      </w:pPr>
      <w:r w:rsidRPr="00FA46FC">
        <w:rPr>
          <w:rFonts w:ascii="Consolas" w:hAnsi="Consolas"/>
          <w:color w:val="538135" w:themeColor="accent6" w:themeShade="BF"/>
          <w:sz w:val="20"/>
          <w:szCs w:val="20"/>
        </w:rPr>
        <w:t>$$</w:t>
      </w:r>
      <w:r w:rsidRPr="00FA46FC">
        <w:rPr>
          <w:rFonts w:ascii="Consolas" w:hAnsi="Consolas"/>
          <w:color w:val="000000" w:themeColor="text1"/>
          <w:sz w:val="20"/>
          <w:szCs w:val="20"/>
        </w:rPr>
        <w:t xml:space="preserve"> y =</w:t>
      </w:r>
      <w:r w:rsidRPr="00FA46FC">
        <w:rPr>
          <w:rFonts w:ascii="Consolas" w:hAnsi="Consolas"/>
          <w:color w:val="2E74B5" w:themeColor="accent1" w:themeShade="BF"/>
          <w:sz w:val="20"/>
          <w:szCs w:val="20"/>
        </w:rPr>
        <w:t>\A \left</w:t>
      </w:r>
      <w:r w:rsidRPr="00FA46FC">
        <w:rPr>
          <w:rFonts w:ascii="Consolas" w:hAnsi="Consolas"/>
          <w:color w:val="000000" w:themeColor="text1"/>
          <w:sz w:val="20"/>
          <w:szCs w:val="20"/>
        </w:rPr>
        <w:t>(</w:t>
      </w:r>
      <w:r w:rsidRPr="00FA46FC">
        <w:rPr>
          <w:rFonts w:ascii="Consolas" w:hAnsi="Consolas"/>
          <w:color w:val="2E74B5" w:themeColor="accent1" w:themeShade="BF"/>
          <w:sz w:val="20"/>
          <w:szCs w:val="20"/>
        </w:rPr>
        <w:t xml:space="preserve">\B </w:t>
      </w: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\C\right</w:t>
      </w:r>
      <w:r w:rsidRPr="00FA46FC">
        <w:rPr>
          <w:rFonts w:ascii="Consolas" w:hAnsi="Consolas"/>
          <w:color w:val="000000" w:themeColor="text1"/>
          <w:sz w:val="20"/>
          <w:szCs w:val="20"/>
        </w:rPr>
        <w:t xml:space="preserve">) </w:t>
      </w:r>
      <w:r w:rsidRPr="00FA46FC">
        <w:rPr>
          <w:rFonts w:ascii="Consolas" w:hAnsi="Consolas"/>
          <w:color w:val="538135" w:themeColor="accent6" w:themeShade="BF"/>
          <w:sz w:val="20"/>
          <w:szCs w:val="20"/>
        </w:rPr>
        <w:t>$$</w:t>
      </w:r>
    </w:p>
    <w:p w14:paraId="03190DD1" w14:textId="4538C6D8" w:rsidR="002D1FDC" w:rsidRPr="00AE3A75" w:rsidRDefault="00FA46FC" w:rsidP="008C5820">
      <w:pPr>
        <w:spacing w:after="0"/>
      </w:pPr>
      <w:r>
        <w:rPr>
          <w:noProof/>
          <w:lang w:eastAsia="hu-HU"/>
        </w:rPr>
        <w:lastRenderedPageBreak/>
        <w:drawing>
          <wp:anchor distT="0" distB="0" distL="114300" distR="114300" simplePos="0" relativeHeight="251695104" behindDoc="0" locked="0" layoutInCell="1" allowOverlap="1" wp14:anchorId="34C386B7" wp14:editId="4DB9ABCB">
            <wp:simplePos x="0" y="0"/>
            <wp:positionH relativeFrom="page">
              <wp:align>center</wp:align>
            </wp:positionH>
            <wp:positionV relativeFrom="paragraph">
              <wp:posOffset>197485</wp:posOffset>
            </wp:positionV>
            <wp:extent cx="3590925" cy="1019175"/>
            <wp:effectExtent l="0" t="0" r="9525" b="9525"/>
            <wp:wrapThrough wrapText="bothSides">
              <wp:wrapPolygon edited="0">
                <wp:start x="0" y="0"/>
                <wp:lineTo x="0" y="21398"/>
                <wp:lineTo x="21543" y="21398"/>
                <wp:lineTo x="2154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90925" cy="1019175"/>
                    </a:xfrm>
                    <a:prstGeom prst="rect">
                      <a:avLst/>
                    </a:prstGeom>
                  </pic:spPr>
                </pic:pic>
              </a:graphicData>
            </a:graphic>
          </wp:anchor>
        </w:drawing>
      </w:r>
    </w:p>
    <w:p w14:paraId="55BF391A" w14:textId="17727B09" w:rsidR="005D6A29" w:rsidRPr="005D6A29" w:rsidRDefault="005D6A29" w:rsidP="005D6A29"/>
    <w:p w14:paraId="1BAC083D" w14:textId="0CC38E5A" w:rsidR="005D6A29" w:rsidRPr="005D6A29" w:rsidRDefault="005D6A29" w:rsidP="005D6A29"/>
    <w:p w14:paraId="7356A68F" w14:textId="28C3C438" w:rsidR="005F5B42" w:rsidRDefault="005F5B42" w:rsidP="00D9508B">
      <w:pPr>
        <w:pStyle w:val="Heading3"/>
      </w:pPr>
      <w:bookmarkStart w:id="56" w:name="_Toc71586137"/>
      <w:r>
        <w:t>Formatting</w:t>
      </w:r>
      <w:bookmarkEnd w:id="56"/>
    </w:p>
    <w:p w14:paraId="1B9AFA39" w14:textId="3331B463" w:rsidR="005F5B42" w:rsidRDefault="005F5B42" w:rsidP="005F5B42">
      <w:pPr>
        <w:spacing w:after="0"/>
      </w:pPr>
      <w:r>
        <w:rPr>
          <w:b/>
        </w:rPr>
        <w:t xml:space="preserve">bold: </w:t>
      </w:r>
      <w:r>
        <w:t>\textbf{...}</w:t>
      </w:r>
    </w:p>
    <w:p w14:paraId="566F9C29" w14:textId="1496280A" w:rsidR="005F5B42" w:rsidRDefault="005F5B42" w:rsidP="005F5B42">
      <w:pPr>
        <w:spacing w:after="0"/>
      </w:pPr>
      <w:r>
        <w:rPr>
          <w:b/>
        </w:rPr>
        <w:t xml:space="preserve">underline: </w:t>
      </w:r>
      <w:r>
        <w:t>\underline{}</w:t>
      </w:r>
    </w:p>
    <w:p w14:paraId="5F8ABF9A" w14:textId="76339991" w:rsidR="005F5B42" w:rsidRDefault="005F5B42" w:rsidP="005F5B42">
      <w:pPr>
        <w:spacing w:after="0"/>
      </w:pPr>
      <w:r>
        <w:rPr>
          <w:b/>
        </w:rPr>
        <w:t xml:space="preserve">italic: </w:t>
      </w:r>
      <w:r>
        <w:t>\textit{...}</w:t>
      </w:r>
    </w:p>
    <w:p w14:paraId="34973EB8" w14:textId="0B20E0DB" w:rsidR="005F5B42" w:rsidRPr="005F5B42" w:rsidRDefault="005F5B42" w:rsidP="005F5B42">
      <w:pPr>
        <w:spacing w:after="0"/>
      </w:pPr>
      <w:r>
        <w:rPr>
          <w:b/>
        </w:rPr>
        <w:t xml:space="preserve">emphasize: </w:t>
      </w:r>
      <w:r>
        <w:t xml:space="preserve">\emph{...} </w:t>
      </w:r>
      <w:r>
        <w:tab/>
        <w:t>% effect depends on the context</w:t>
      </w:r>
    </w:p>
    <w:p w14:paraId="2B81549E" w14:textId="77777777" w:rsidR="005F5B42" w:rsidRDefault="005F5B42" w:rsidP="005F5B42">
      <w:pPr>
        <w:spacing w:after="0"/>
      </w:pPr>
    </w:p>
    <w:p w14:paraId="5BEDF3F4" w14:textId="3B46F066" w:rsidR="005F5B42" w:rsidRPr="005F5B42" w:rsidRDefault="005F5B42" w:rsidP="005F5B42">
      <w:pPr>
        <w:spacing w:after="0"/>
      </w:pPr>
      <w:r>
        <w:t>\chapter{Intro} \section{...} \subsection{...} \section*{no #}</w:t>
      </w:r>
    </w:p>
    <w:p w14:paraId="44FA909F" w14:textId="53A4F9B5" w:rsidR="005D6A29" w:rsidRDefault="005F5B42" w:rsidP="005F5B42">
      <w:pPr>
        <w:spacing w:after="0"/>
      </w:pPr>
      <w:r>
        <w:t>\begin{itemize/enumerate}</w:t>
      </w:r>
    </w:p>
    <w:p w14:paraId="793D0BAD" w14:textId="3329FD9B" w:rsidR="005F5B42" w:rsidRDefault="005F5B42" w:rsidP="005F5B42">
      <w:pPr>
        <w:spacing w:after="0"/>
      </w:pPr>
      <w:r>
        <w:tab/>
        <w:t>\item ... % will insert bullett/number</w:t>
      </w:r>
    </w:p>
    <w:p w14:paraId="70D8A906" w14:textId="13007D49" w:rsidR="005F5B42" w:rsidRDefault="005F5B42" w:rsidP="005F5B42">
      <w:pPr>
        <w:spacing w:after="0"/>
      </w:pPr>
      <w:r>
        <w:tab/>
        <w:t>\item ... % will insert bullett/number</w:t>
      </w:r>
    </w:p>
    <w:p w14:paraId="71AE4464" w14:textId="4100B59D" w:rsidR="005F5B42" w:rsidRDefault="005F5B42" w:rsidP="005F5B42">
      <w:pPr>
        <w:spacing w:after="0"/>
      </w:pPr>
      <w:r>
        <w:t>\end{itemize/enumerate}</w:t>
      </w:r>
    </w:p>
    <w:p w14:paraId="52E7E429" w14:textId="21B9B2BF" w:rsidR="00203E00" w:rsidRDefault="003012DF" w:rsidP="000E231D">
      <w:pPr>
        <w:pStyle w:val="Heading1"/>
      </w:pPr>
      <w:bookmarkStart w:id="57" w:name="_Toc71586138"/>
      <w:r>
        <w:lastRenderedPageBreak/>
        <w:t>Machine Learning</w:t>
      </w:r>
      <w:bookmarkEnd w:id="57"/>
    </w:p>
    <w:p w14:paraId="1CFE318F" w14:textId="77777777" w:rsidR="003012DF" w:rsidRPr="003012DF" w:rsidRDefault="003012DF" w:rsidP="003012DF">
      <w:pPr>
        <w:ind w:hanging="720"/>
      </w:pPr>
    </w:p>
    <w:p w14:paraId="64CB32D7" w14:textId="49729C2B" w:rsidR="003012DF" w:rsidRDefault="003012DF" w:rsidP="009E5E97">
      <w:pPr>
        <w:pStyle w:val="Heading2"/>
      </w:pPr>
      <w:bookmarkStart w:id="58" w:name="_Toc71586139"/>
      <w:r>
        <w:t>Types of Machine Learning systems</w:t>
      </w:r>
      <w:bookmarkEnd w:id="58"/>
    </w:p>
    <w:p w14:paraId="526936CC" w14:textId="5AA6994D" w:rsidR="003012DF" w:rsidRDefault="003012DF" w:rsidP="00D9508B">
      <w:pPr>
        <w:pStyle w:val="Heading3"/>
      </w:pPr>
      <w:bookmarkStart w:id="59" w:name="_Toc71586140"/>
      <w:r>
        <w:t>Supervised / Unsupervised / Semisupervised / Reinforcement</w:t>
      </w:r>
      <w:bookmarkEnd w:id="59"/>
    </w:p>
    <w:p w14:paraId="4454174F" w14:textId="1A74537D" w:rsidR="003012DF" w:rsidRDefault="003012DF" w:rsidP="005D49C6">
      <w:pPr>
        <w:spacing w:after="0"/>
      </w:pPr>
      <w:r>
        <w:t>Supervised: Training set includes the solutions (aka the labels) – Classification –</w:t>
      </w:r>
    </w:p>
    <w:p w14:paraId="29820DC6" w14:textId="407194DD" w:rsidR="003012DF" w:rsidRDefault="003012DF" w:rsidP="005D49C6">
      <w:pPr>
        <w:spacing w:after="0"/>
        <w:ind w:firstLine="0"/>
      </w:pPr>
      <w:r>
        <w:tab/>
        <w:t>Unsupervised: Training set is unlabeled – Clustering &amp; Anomaly Detection  –</w:t>
      </w:r>
    </w:p>
    <w:p w14:paraId="6068A977" w14:textId="4A5636FD" w:rsidR="003012DF" w:rsidRDefault="003012DF" w:rsidP="005D49C6">
      <w:pPr>
        <w:spacing w:after="0"/>
        <w:ind w:firstLine="0"/>
      </w:pPr>
      <w:r>
        <w:tab/>
        <w:t>Semisupervised: Combined version of the previous types</w:t>
      </w:r>
    </w:p>
    <w:p w14:paraId="68887454" w14:textId="42044C7A" w:rsidR="003012DF" w:rsidRDefault="003012DF" w:rsidP="005D49C6">
      <w:pPr>
        <w:spacing w:after="0"/>
        <w:ind w:firstLine="0"/>
      </w:pPr>
      <w:r>
        <w:tab/>
      </w:r>
      <w:r w:rsidR="005D49C6">
        <w:t>Reinforcement learning: Reward based training of an agent</w:t>
      </w:r>
    </w:p>
    <w:p w14:paraId="0233E818" w14:textId="588BDD22" w:rsidR="005D49C6" w:rsidRDefault="005D49C6" w:rsidP="00D9508B">
      <w:pPr>
        <w:pStyle w:val="Heading3"/>
      </w:pPr>
      <w:bookmarkStart w:id="60" w:name="_Toc71586141"/>
      <w:r>
        <w:t>Batch / Online</w:t>
      </w:r>
      <w:bookmarkEnd w:id="60"/>
    </w:p>
    <w:p w14:paraId="08AF4D7A" w14:textId="6D5362D6" w:rsidR="005D49C6" w:rsidRDefault="005D49C6" w:rsidP="005D49C6">
      <w:pPr>
        <w:spacing w:after="0"/>
        <w:ind w:left="720" w:firstLine="0"/>
      </w:pPr>
      <w:r>
        <w:t>Batch: The system must be retrained from scratch with the full dataset on every new version</w:t>
      </w:r>
    </w:p>
    <w:p w14:paraId="4103E2AD" w14:textId="77675809" w:rsidR="005D49C6" w:rsidRDefault="005D49C6" w:rsidP="005D49C6">
      <w:pPr>
        <w:spacing w:after="0"/>
        <w:ind w:left="720" w:firstLine="0"/>
      </w:pPr>
      <w:r>
        <w:t xml:space="preserve">Online: The system can be trained incrementally by feeding it data instances either </w:t>
      </w:r>
      <w:r w:rsidR="005D2EAE">
        <w:t>individually or in mini-batches</w:t>
      </w:r>
    </w:p>
    <w:p w14:paraId="2F7D3C1F" w14:textId="42590921" w:rsidR="00C16B37" w:rsidRDefault="00C16B37" w:rsidP="00D9508B">
      <w:pPr>
        <w:pStyle w:val="Heading3"/>
      </w:pPr>
      <w:bookmarkStart w:id="61" w:name="_Toc71586142"/>
      <w:r>
        <w:t>Instance-based / Model-based</w:t>
      </w:r>
      <w:bookmarkEnd w:id="61"/>
    </w:p>
    <w:p w14:paraId="6CC00FDA" w14:textId="054B1413" w:rsidR="005D2EAE" w:rsidRDefault="005D2EAE" w:rsidP="005D2EAE">
      <w:pPr>
        <w:spacing w:after="0"/>
        <w:ind w:left="720" w:firstLine="0"/>
      </w:pPr>
      <w:r>
        <w:t>Instance-based: Similarity to the already learnt examples is measured on new cases</w:t>
      </w:r>
    </w:p>
    <w:p w14:paraId="10EDCEF6" w14:textId="1BB0145D" w:rsidR="003012DF" w:rsidRPr="003012DF" w:rsidRDefault="005D2EAE" w:rsidP="008B0E2F">
      <w:pPr>
        <w:spacing w:after="0"/>
        <w:ind w:left="720" w:firstLine="0"/>
      </w:pPr>
      <w:r>
        <w:t>Model-based: Build a model from the learnt examples and make predictions according to the model.</w:t>
      </w:r>
    </w:p>
    <w:p w14:paraId="626A4AEE" w14:textId="33147D16" w:rsidR="003012DF" w:rsidRDefault="008B0E2F" w:rsidP="009E5E97">
      <w:pPr>
        <w:pStyle w:val="Heading2"/>
      </w:pPr>
      <w:bookmarkStart w:id="62" w:name="_Toc71586143"/>
      <w:r>
        <w:t>Chall</w:t>
      </w:r>
      <w:r w:rsidR="002A6328">
        <w:t>e</w:t>
      </w:r>
      <w:r>
        <w:t>nges of Machine Learning</w:t>
      </w:r>
      <w:bookmarkEnd w:id="62"/>
    </w:p>
    <w:p w14:paraId="4F42A1A8" w14:textId="6ACD7C80" w:rsidR="00442DFB" w:rsidRDefault="00442DFB" w:rsidP="00442DFB">
      <w:pPr>
        <w:spacing w:after="0"/>
      </w:pPr>
      <w:r>
        <w:t>Insufficient quantity of training data</w:t>
      </w:r>
    </w:p>
    <w:p w14:paraId="682E31C9" w14:textId="4F48A1BE" w:rsidR="00442DFB" w:rsidRDefault="00442DFB" w:rsidP="00442DFB">
      <w:pPr>
        <w:tabs>
          <w:tab w:val="left" w:pos="720"/>
        </w:tabs>
        <w:spacing w:after="0"/>
        <w:ind w:left="720" w:firstLine="0"/>
      </w:pPr>
      <w:r>
        <w:t>Nonrepresentative training data: training data must be representative of the new cases</w:t>
      </w:r>
    </w:p>
    <w:p w14:paraId="3071E48B" w14:textId="078FB5A2" w:rsidR="00442DFB" w:rsidRDefault="00442DFB" w:rsidP="00442DFB">
      <w:pPr>
        <w:tabs>
          <w:tab w:val="left" w:pos="720"/>
        </w:tabs>
        <w:spacing w:after="0"/>
        <w:ind w:left="720" w:firstLine="0"/>
      </w:pPr>
      <w:r>
        <w:t>Poor-quality: outliers, noise, errors, n/a-s</w:t>
      </w:r>
    </w:p>
    <w:p w14:paraId="2F37C119" w14:textId="02A25762" w:rsidR="00442DFB" w:rsidRDefault="00442DFB" w:rsidP="00442DFB">
      <w:pPr>
        <w:tabs>
          <w:tab w:val="left" w:pos="720"/>
        </w:tabs>
        <w:spacing w:after="0"/>
        <w:ind w:left="720" w:firstLine="0"/>
      </w:pPr>
      <w:r>
        <w:t>Redundant features</w:t>
      </w:r>
    </w:p>
    <w:p w14:paraId="28FF0CB1" w14:textId="0E826C44" w:rsidR="00442DFB" w:rsidRDefault="00442DFB" w:rsidP="00442DFB">
      <w:pPr>
        <w:tabs>
          <w:tab w:val="left" w:pos="720"/>
        </w:tabs>
        <w:spacing w:after="0"/>
        <w:ind w:left="720" w:firstLine="0"/>
      </w:pPr>
      <w:r>
        <w:t>Overfitting training data (regularization helps)</w:t>
      </w:r>
    </w:p>
    <w:p w14:paraId="3C8024FA" w14:textId="25CC745D" w:rsidR="00442DFB" w:rsidRDefault="00442DFB" w:rsidP="00442DFB">
      <w:pPr>
        <w:tabs>
          <w:tab w:val="left" w:pos="720"/>
        </w:tabs>
        <w:spacing w:after="0"/>
        <w:ind w:left="720" w:firstLine="0"/>
      </w:pPr>
      <w:r>
        <w:t>Underfitting training data (model with more params helps)</w:t>
      </w:r>
    </w:p>
    <w:p w14:paraId="4DE05C3E" w14:textId="21B33161" w:rsidR="00442DFB" w:rsidRDefault="00442DFB" w:rsidP="009E5E97">
      <w:pPr>
        <w:pStyle w:val="Heading2"/>
      </w:pPr>
      <w:bookmarkStart w:id="63" w:name="_Toc71586144"/>
      <w:r>
        <w:lastRenderedPageBreak/>
        <w:t>Testing and Validating</w:t>
      </w:r>
      <w:bookmarkEnd w:id="63"/>
    </w:p>
    <w:p w14:paraId="71A779AE" w14:textId="71B3C22F" w:rsidR="00C73F41" w:rsidRDefault="00C73F41" w:rsidP="00C73F41">
      <w:pPr>
        <w:ind w:firstLine="0"/>
      </w:pPr>
      <w:r>
        <w:t xml:space="preserve">Testing how well the model will generalize to new cases is done by splitting the data set into a </w:t>
      </w:r>
      <w:r>
        <w:rPr>
          <w:i/>
        </w:rPr>
        <w:t xml:space="preserve">training set </w:t>
      </w:r>
      <w:r>
        <w:t xml:space="preserve">and a </w:t>
      </w:r>
      <w:r>
        <w:rPr>
          <w:i/>
        </w:rPr>
        <w:t>test set</w:t>
      </w:r>
      <w:r>
        <w:t xml:space="preserve">. We then train our model with the training set and test its error rate on never previously seen cases from the testing set. This error rate is called the </w:t>
      </w:r>
      <w:r>
        <w:rPr>
          <w:i/>
        </w:rPr>
        <w:t>generalization error</w:t>
      </w:r>
      <w:r>
        <w:t>. If we evaluate our model on the training set and get a much lower training error than the generalization error of the corresponding test set then we</w:t>
      </w:r>
      <w:r w:rsidR="0024676D">
        <w:t xml:space="preserve"> have the problem of overfitting, meaning that our model only performs well on the training data and the handling of new instances is quite flawed.</w:t>
      </w:r>
    </w:p>
    <w:p w14:paraId="229E06F5" w14:textId="191BA497" w:rsidR="0024676D" w:rsidRPr="00C73F41" w:rsidRDefault="0024676D" w:rsidP="00C73F41">
      <w:pPr>
        <w:ind w:firstLine="0"/>
      </w:pPr>
      <w:r>
        <w:t>Often we hold out another</w:t>
      </w:r>
      <w:r w:rsidR="008A00B3">
        <w:t xml:space="preserve"> set called the </w:t>
      </w:r>
      <w:r w:rsidR="008A00B3" w:rsidRPr="002D0F36">
        <w:rPr>
          <w:i/>
        </w:rPr>
        <w:t>validation set</w:t>
      </w:r>
      <w:r w:rsidR="008A00B3">
        <w:t xml:space="preserve"> to avoid refining</w:t>
      </w:r>
      <w:r w:rsidR="002D0F36">
        <w:t xml:space="preserve"> (experimenting with regularization hyperparameters)</w:t>
      </w:r>
      <w:r w:rsidR="008A00B3">
        <w:t xml:space="preserve"> a model to perform well solely on a particular training set. </w:t>
      </w:r>
      <w:r w:rsidR="002D0F36">
        <w:t>We train the model with the reduced training set (full traning set minus the validation set) and choose the model that produces the lowest generalization error on the validation set. After this process we retrain this model with the full training set and lastly evaluate the final model on the test set to get an estimate of the generalization error.</w:t>
      </w:r>
    </w:p>
    <w:p w14:paraId="2F98E229" w14:textId="1A19FD8F" w:rsidR="00442DFB" w:rsidRDefault="00404FD5" w:rsidP="00404FD5">
      <w:pPr>
        <w:tabs>
          <w:tab w:val="left" w:pos="720"/>
        </w:tabs>
        <w:spacing w:after="0"/>
        <w:ind w:firstLine="0"/>
      </w:pPr>
      <w:r>
        <w:t>Cross</w:t>
      </w:r>
      <w:r w:rsidR="00D64D67">
        <w:t>-validation: The idea is to use multiple validation sets. Each model candidate (SVM, logistic regression etc) is evaluated once per validation set and trained on the rest of the training set. By averaging the evaulation results we get a realistic picture of the performance of out model at the cost of training time.</w:t>
      </w:r>
    </w:p>
    <w:p w14:paraId="72211C2E" w14:textId="47CF26C6" w:rsidR="005F06C2" w:rsidRDefault="005F06C2" w:rsidP="00404FD5">
      <w:pPr>
        <w:tabs>
          <w:tab w:val="left" w:pos="720"/>
        </w:tabs>
        <w:spacing w:after="0"/>
        <w:ind w:firstLine="0"/>
      </w:pPr>
    </w:p>
    <w:p w14:paraId="60D3922F" w14:textId="0888A063" w:rsidR="005F06C2" w:rsidRDefault="005F06C2" w:rsidP="009E5E97">
      <w:pPr>
        <w:pStyle w:val="Heading2"/>
      </w:pPr>
      <w:bookmarkStart w:id="64" w:name="_Toc71586145"/>
      <w:r>
        <w:t>Scaling</w:t>
      </w:r>
      <w:bookmarkEnd w:id="64"/>
    </w:p>
    <w:p w14:paraId="7C7DB38D" w14:textId="4B4AAD4A" w:rsidR="005F06C2" w:rsidRDefault="005F06C2" w:rsidP="005F06C2">
      <w:pPr>
        <w:ind w:firstLine="0"/>
      </w:pPr>
      <w:r>
        <w:t xml:space="preserve">Machine learning models work better when features </w:t>
      </w:r>
      <w:r w:rsidR="000A0BB3">
        <w:t xml:space="preserve">are </w:t>
      </w:r>
      <w:r>
        <w:t>on a similar scale</w:t>
      </w:r>
      <w:r w:rsidR="000A0BB3">
        <w:t>. The most often used scaling method are MinMax scaling  [0, 1] and Standard scaling N(0, 1).</w:t>
      </w:r>
    </w:p>
    <w:p w14:paraId="47EA044C" w14:textId="77777777" w:rsidR="00444219" w:rsidRDefault="000A0BB3" w:rsidP="000A0BB3">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sklearn.preprocessing </w:t>
      </w:r>
      <w:r>
        <w:rPr>
          <w:rFonts w:ascii="Consolas" w:hAnsi="Consolas"/>
          <w:b/>
          <w:bCs/>
          <w:color w:val="000080"/>
        </w:rPr>
        <w:t xml:space="preserve">import </w:t>
      </w:r>
      <w:r>
        <w:rPr>
          <w:rFonts w:ascii="Consolas" w:hAnsi="Consolas"/>
          <w:color w:val="000000"/>
        </w:rPr>
        <w:t>MinMaxScaler, StandardScaler</w:t>
      </w:r>
      <w:r>
        <w:rPr>
          <w:rFonts w:ascii="Consolas" w:hAnsi="Consolas"/>
          <w:color w:val="000000"/>
        </w:rPr>
        <w:br/>
      </w:r>
      <w:r w:rsidR="00444219">
        <w:rPr>
          <w:rFonts w:ascii="Consolas" w:hAnsi="Consolas"/>
          <w:color w:val="000000"/>
        </w:rPr>
        <w:br/>
      </w:r>
      <w:r>
        <w:rPr>
          <w:rFonts w:ascii="Consolas" w:hAnsi="Consolas"/>
          <w:color w:val="000000"/>
        </w:rPr>
        <w:t>X = np.array([[</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w:t>
      </w:r>
      <w:r>
        <w:rPr>
          <w:rFonts w:ascii="Consolas" w:hAnsi="Consolas"/>
          <w:color w:val="0000FF"/>
        </w:rPr>
        <w:t>3</w:t>
      </w:r>
      <w:r>
        <w:rPr>
          <w:rFonts w:ascii="Consolas" w:hAnsi="Consolas"/>
          <w:color w:val="000000"/>
        </w:rPr>
        <w:t>], [</w:t>
      </w:r>
      <w:r>
        <w:rPr>
          <w:rFonts w:ascii="Consolas" w:hAnsi="Consolas"/>
          <w:color w:val="0000FF"/>
        </w:rPr>
        <w:t>4</w:t>
      </w:r>
      <w:r w:rsidR="00444219">
        <w:rPr>
          <w:rFonts w:ascii="Consolas" w:hAnsi="Consolas"/>
          <w:color w:val="000000"/>
        </w:rPr>
        <w:t>]])</w:t>
      </w:r>
    </w:p>
    <w:p w14:paraId="6AA1616B" w14:textId="526FC8F1" w:rsidR="000A0BB3" w:rsidRDefault="00444219" w:rsidP="000A0BB3">
      <w:pPr>
        <w:pStyle w:val="HTMLPreformatted"/>
        <w:shd w:val="clear" w:color="auto" w:fill="FFFFFF"/>
        <w:rPr>
          <w:rFonts w:ascii="Consolas" w:hAnsi="Consolas"/>
          <w:color w:val="000000"/>
        </w:rPr>
      </w:pPr>
      <w:r>
        <w:rPr>
          <w:rFonts w:ascii="Consolas" w:hAnsi="Consolas"/>
          <w:color w:val="000000"/>
        </w:rPr>
        <w:t>scaler = MinMaxScaler()</w:t>
      </w:r>
      <w:r>
        <w:rPr>
          <w:rFonts w:ascii="Consolas" w:hAnsi="Consolas"/>
          <w:color w:val="000000"/>
        </w:rPr>
        <w:br/>
      </w:r>
      <w:r w:rsidR="000A0BB3">
        <w:rPr>
          <w:rFonts w:ascii="Consolas" w:hAnsi="Consolas"/>
          <w:color w:val="000000"/>
        </w:rPr>
        <w:t>X = scaler.fit_transform(X)</w:t>
      </w:r>
    </w:p>
    <w:p w14:paraId="35A5857A" w14:textId="2BA79B2A" w:rsidR="000A0BB3" w:rsidRPr="005F06C2" w:rsidRDefault="000A0BB3" w:rsidP="005F06C2">
      <w:pPr>
        <w:ind w:firstLine="0"/>
      </w:pPr>
    </w:p>
    <w:p w14:paraId="710F515E" w14:textId="77777777" w:rsidR="005F06C2" w:rsidRDefault="005F06C2" w:rsidP="00404FD5">
      <w:pPr>
        <w:tabs>
          <w:tab w:val="left" w:pos="720"/>
        </w:tabs>
        <w:spacing w:after="0"/>
        <w:ind w:firstLine="0"/>
      </w:pPr>
    </w:p>
    <w:p w14:paraId="6646AE9A" w14:textId="77777777" w:rsidR="00442DFB" w:rsidRPr="008B0E2F" w:rsidRDefault="00442DFB" w:rsidP="00442DFB">
      <w:pPr>
        <w:tabs>
          <w:tab w:val="left" w:pos="720"/>
        </w:tabs>
        <w:ind w:left="720" w:firstLine="0"/>
      </w:pPr>
    </w:p>
    <w:p w14:paraId="435B1822" w14:textId="77777777" w:rsidR="003012DF" w:rsidRPr="003012DF" w:rsidRDefault="003012DF" w:rsidP="003012DF"/>
    <w:p w14:paraId="58B69427" w14:textId="77777777" w:rsidR="003012DF" w:rsidRDefault="003012DF" w:rsidP="000E231D">
      <w:pPr>
        <w:pStyle w:val="Heading1"/>
      </w:pPr>
      <w:bookmarkStart w:id="65" w:name="_Toc71586146"/>
      <w:r>
        <w:lastRenderedPageBreak/>
        <w:t>Data Science workflow</w:t>
      </w:r>
      <w:bookmarkEnd w:id="65"/>
    </w:p>
    <w:p w14:paraId="26E02BA6" w14:textId="77777777" w:rsidR="003012DF" w:rsidRPr="003012DF" w:rsidRDefault="003012DF" w:rsidP="003012DF">
      <w:pPr>
        <w:ind w:firstLine="0"/>
      </w:pPr>
    </w:p>
    <w:p w14:paraId="52E2ED83" w14:textId="18EB5B36" w:rsidR="006034C7" w:rsidRDefault="00750DCE" w:rsidP="009E5E97">
      <w:pPr>
        <w:pStyle w:val="Heading2"/>
      </w:pPr>
      <w:bookmarkStart w:id="66" w:name="_Toc71586147"/>
      <w:r>
        <w:t>Panelek</w:t>
      </w:r>
      <w:bookmarkEnd w:id="66"/>
    </w:p>
    <w:p w14:paraId="66BEA8CF" w14:textId="305A03F1" w:rsidR="006034C7" w:rsidRDefault="00750DCE" w:rsidP="009E5E97">
      <w:pPr>
        <w:pStyle w:val="Heading2"/>
      </w:pPr>
      <w:bookmarkStart w:id="67" w:name="_Toc71586148"/>
      <w:r>
        <w:t>Kényelmi funkciók</w:t>
      </w:r>
      <w:bookmarkEnd w:id="67"/>
    </w:p>
    <w:p w14:paraId="61D96E5D" w14:textId="51AF4039" w:rsidR="00995BDA" w:rsidRDefault="00995BDA" w:rsidP="00203E00"/>
    <w:p w14:paraId="3FA5CD2A" w14:textId="390EAC07" w:rsidR="00F06B1A" w:rsidRPr="00F06B1A" w:rsidRDefault="00144F27" w:rsidP="000E231D">
      <w:pPr>
        <w:pStyle w:val="Heading1"/>
      </w:pPr>
      <w:bookmarkStart w:id="68" w:name="_Toc71586149"/>
      <w:bookmarkEnd w:id="0"/>
      <w:r>
        <w:lastRenderedPageBreak/>
        <w:t>Scikit-learn utilities</w:t>
      </w:r>
      <w:bookmarkEnd w:id="68"/>
    </w:p>
    <w:p w14:paraId="4491B3D2" w14:textId="29CD357B" w:rsidR="004564CE" w:rsidRDefault="00D56298" w:rsidP="009E5E97">
      <w:pPr>
        <w:pStyle w:val="Heading2"/>
      </w:pPr>
      <w:bookmarkStart w:id="69" w:name="_Toc71586150"/>
      <w:r>
        <w:t>Datasets</w:t>
      </w:r>
      <w:bookmarkEnd w:id="69"/>
    </w:p>
    <w:p w14:paraId="1114EC89" w14:textId="140AC93F" w:rsidR="00D56298" w:rsidRDefault="00D56298" w:rsidP="00D56298">
      <w:pPr>
        <w:pStyle w:val="HTMLPreformatted"/>
        <w:shd w:val="clear" w:color="auto" w:fill="FFFFFF"/>
        <w:rPr>
          <w:rFonts w:ascii="Consolas" w:hAnsi="Consolas"/>
          <w:color w:val="000000"/>
          <w:sz w:val="24"/>
          <w:szCs w:val="24"/>
        </w:rPr>
      </w:pPr>
      <w:r w:rsidRPr="00D56298">
        <w:rPr>
          <w:rFonts w:ascii="Consolas" w:hAnsi="Consolas"/>
          <w:b/>
          <w:bCs/>
          <w:color w:val="000080"/>
          <w:sz w:val="24"/>
          <w:szCs w:val="24"/>
        </w:rPr>
        <w:t xml:space="preserve">from </w:t>
      </w:r>
      <w:r w:rsidRPr="00D56298">
        <w:rPr>
          <w:rFonts w:ascii="Consolas" w:hAnsi="Consolas"/>
          <w:color w:val="000000"/>
          <w:sz w:val="24"/>
          <w:szCs w:val="24"/>
        </w:rPr>
        <w:t xml:space="preserve">sklearn.datasets </w:t>
      </w:r>
      <w:r w:rsidRPr="00D56298">
        <w:rPr>
          <w:rFonts w:ascii="Consolas" w:hAnsi="Consolas"/>
          <w:b/>
          <w:bCs/>
          <w:color w:val="000080"/>
          <w:sz w:val="24"/>
          <w:szCs w:val="24"/>
        </w:rPr>
        <w:t xml:space="preserve">import </w:t>
      </w:r>
      <w:r>
        <w:rPr>
          <w:rFonts w:ascii="Consolas" w:hAnsi="Consolas"/>
          <w:color w:val="000000"/>
          <w:sz w:val="24"/>
          <w:szCs w:val="24"/>
        </w:rPr>
        <w:t>fetch_xxx</w:t>
      </w:r>
      <w:r w:rsidR="00B9569E">
        <w:rPr>
          <w:rFonts w:ascii="Consolas" w:hAnsi="Consolas"/>
          <w:color w:val="000000"/>
          <w:sz w:val="24"/>
          <w:szCs w:val="24"/>
        </w:rPr>
        <w:t xml:space="preserve"> / load_xxx</w:t>
      </w:r>
    </w:p>
    <w:p w14:paraId="6BB9285B" w14:textId="77777777" w:rsidR="002B1EA1" w:rsidRDefault="002B1EA1" w:rsidP="00D56298">
      <w:pPr>
        <w:pStyle w:val="HTMLPreformatted"/>
        <w:shd w:val="clear" w:color="auto" w:fill="FFFFFF"/>
        <w:rPr>
          <w:rFonts w:ascii="Consolas" w:hAnsi="Consolas"/>
          <w:color w:val="000000"/>
          <w:sz w:val="24"/>
          <w:szCs w:val="24"/>
        </w:rPr>
      </w:pPr>
    </w:p>
    <w:p w14:paraId="20BF7790" w14:textId="22A5DE9B" w:rsidR="00D56298" w:rsidRPr="00D56298" w:rsidRDefault="002B1EA1" w:rsidP="00046E5F">
      <w:pPr>
        <w:pStyle w:val="HTMLPreformatted"/>
        <w:shd w:val="clear" w:color="auto" w:fill="FFFFFF"/>
      </w:pPr>
      <w:r w:rsidRPr="002B1EA1">
        <w:rPr>
          <w:rFonts w:ascii="Times New Roman" w:hAnsi="Times New Roman" w:cs="Arial"/>
          <w:bCs/>
          <w:iCs/>
          <w:sz w:val="26"/>
          <w:szCs w:val="26"/>
          <w:lang w:eastAsia="en-US"/>
        </w:rPr>
        <w:t>A</w:t>
      </w:r>
      <w:r w:rsidR="00D56298" w:rsidRPr="002B1EA1">
        <w:rPr>
          <w:rFonts w:ascii="Times New Roman" w:hAnsi="Times New Roman" w:cs="Arial"/>
          <w:bCs/>
          <w:iCs/>
          <w:sz w:val="26"/>
          <w:szCs w:val="26"/>
          <w:lang w:eastAsia="en-US"/>
        </w:rPr>
        <w:t>fter fetchin</w:t>
      </w:r>
      <w:r w:rsidRPr="002B1EA1">
        <w:rPr>
          <w:rFonts w:ascii="Times New Roman" w:hAnsi="Times New Roman" w:cs="Arial"/>
          <w:bCs/>
          <w:iCs/>
          <w:sz w:val="26"/>
          <w:szCs w:val="26"/>
          <w:lang w:eastAsia="en-US"/>
        </w:rPr>
        <w:t>g</w:t>
      </w:r>
      <w:r w:rsidR="00D56298" w:rsidRPr="002B1EA1">
        <w:rPr>
          <w:rFonts w:ascii="Times New Roman" w:hAnsi="Times New Roman" w:cs="Arial"/>
          <w:bCs/>
          <w:iCs/>
          <w:sz w:val="26"/>
          <w:szCs w:val="26"/>
          <w:lang w:eastAsia="en-US"/>
        </w:rPr>
        <w:t xml:space="preserve"> </w:t>
      </w:r>
      <w:r w:rsidRPr="002B1EA1">
        <w:rPr>
          <w:rFonts w:ascii="Times New Roman" w:hAnsi="Times New Roman" w:cs="Arial"/>
          <w:bCs/>
          <w:iCs/>
          <w:sz w:val="26"/>
          <w:szCs w:val="26"/>
          <w:lang w:eastAsia="en-US"/>
        </w:rPr>
        <w:t>use the suitable keys (keys()) to extract the data and the labels.</w:t>
      </w:r>
    </w:p>
    <w:p w14:paraId="0C5A8DDF" w14:textId="28EB4BF7" w:rsidR="00756D62" w:rsidRDefault="00082C4C" w:rsidP="009E5E97">
      <w:pPr>
        <w:pStyle w:val="Heading2"/>
      </w:pPr>
      <w:bookmarkStart w:id="70" w:name="_Toc71586151"/>
      <w:r>
        <w:t>Test-train split and cross validation</w:t>
      </w:r>
      <w:bookmarkEnd w:id="70"/>
    </w:p>
    <w:p w14:paraId="2BF0D0C8" w14:textId="1A69FC97" w:rsidR="00082C4C" w:rsidRPr="00082C4C" w:rsidRDefault="00082C4C" w:rsidP="00082C4C">
      <w:pPr>
        <w:pStyle w:val="HTMLPreformatted"/>
        <w:shd w:val="clear" w:color="auto" w:fill="FFFFFF"/>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cross_val_score</w:t>
      </w:r>
      <w:r w:rsidRPr="00082C4C">
        <w:rPr>
          <w:rFonts w:ascii="Consolas" w:hAnsi="Consolas"/>
          <w:color w:val="000000"/>
          <w:sz w:val="22"/>
          <w:szCs w:val="22"/>
        </w:rPr>
        <w:br/>
      </w: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train_test_split</w:t>
      </w:r>
      <w:r w:rsidRPr="00082C4C">
        <w:rPr>
          <w:rFonts w:ascii="Consolas" w:hAnsi="Consolas"/>
          <w:color w:val="000000"/>
          <w:sz w:val="22"/>
          <w:szCs w:val="22"/>
        </w:rPr>
        <w:br/>
        <w:t xml:space="preserve">X_train, X_test, y_train, y_test = train_test_split(X, y, </w:t>
      </w:r>
      <w:r w:rsidRPr="00082C4C">
        <w:rPr>
          <w:rFonts w:ascii="Consolas" w:hAnsi="Consolas"/>
          <w:color w:val="660099"/>
          <w:sz w:val="22"/>
          <w:szCs w:val="22"/>
        </w:rPr>
        <w:t>test_size</w:t>
      </w:r>
      <w:r w:rsidRPr="00082C4C">
        <w:rPr>
          <w:rFonts w:ascii="Consolas" w:hAnsi="Consolas"/>
          <w:color w:val="000000"/>
          <w:sz w:val="22"/>
          <w:szCs w:val="22"/>
        </w:rPr>
        <w:t>=</w:t>
      </w:r>
      <w:r w:rsidRPr="00082C4C">
        <w:rPr>
          <w:rFonts w:ascii="Consolas" w:hAnsi="Consolas"/>
          <w:color w:val="0000FF"/>
          <w:sz w:val="22"/>
          <w:szCs w:val="22"/>
        </w:rPr>
        <w:t>0.2</w:t>
      </w:r>
      <w:r w:rsidRPr="00082C4C">
        <w:rPr>
          <w:rFonts w:ascii="Consolas" w:hAnsi="Consolas"/>
          <w:color w:val="000000"/>
          <w:sz w:val="22"/>
          <w:szCs w:val="22"/>
        </w:rPr>
        <w:t xml:space="preserve">, </w:t>
      </w:r>
      <w:r w:rsidRPr="00082C4C">
        <w:rPr>
          <w:rFonts w:ascii="Consolas" w:hAnsi="Consolas"/>
          <w:color w:val="660099"/>
          <w:sz w:val="22"/>
          <w:szCs w:val="22"/>
        </w:rPr>
        <w:t>random_state</w:t>
      </w:r>
      <w:r w:rsidRPr="00082C4C">
        <w:rPr>
          <w:rFonts w:ascii="Consolas" w:hAnsi="Consolas"/>
          <w:color w:val="000000"/>
          <w:sz w:val="22"/>
          <w:szCs w:val="22"/>
        </w:rPr>
        <w:t>=</w:t>
      </w:r>
      <w:r w:rsidRPr="00082C4C">
        <w:rPr>
          <w:rFonts w:ascii="Consolas" w:hAnsi="Consolas"/>
          <w:color w:val="0000FF"/>
          <w:sz w:val="22"/>
          <w:szCs w:val="22"/>
        </w:rPr>
        <w:t>42</w:t>
      </w:r>
      <w:r w:rsidRPr="00082C4C">
        <w:rPr>
          <w:rFonts w:ascii="Consolas" w:hAnsi="Consolas"/>
          <w:color w:val="000000"/>
          <w:sz w:val="22"/>
          <w:szCs w:val="22"/>
        </w:rPr>
        <w:t>)</w:t>
      </w:r>
      <w:r w:rsidRPr="00082C4C">
        <w:rPr>
          <w:rFonts w:ascii="Consolas" w:hAnsi="Consolas"/>
          <w:color w:val="000000"/>
          <w:sz w:val="22"/>
          <w:szCs w:val="22"/>
        </w:rPr>
        <w:br/>
      </w:r>
      <w:r w:rsidRPr="00082C4C">
        <w:rPr>
          <w:rFonts w:ascii="Consolas" w:hAnsi="Consolas"/>
          <w:color w:val="808080"/>
          <w:sz w:val="22"/>
          <w:szCs w:val="22"/>
        </w:rPr>
        <w:t xml:space="preserve">val_scores </w:t>
      </w:r>
      <w:r w:rsidRPr="00082C4C">
        <w:rPr>
          <w:rFonts w:ascii="Consolas" w:hAnsi="Consolas"/>
          <w:color w:val="000000"/>
          <w:sz w:val="22"/>
          <w:szCs w:val="22"/>
        </w:rPr>
        <w:t xml:space="preserve">= cross_val_score(sgd_classifier, X_train, y_train, </w:t>
      </w:r>
      <w:r w:rsidRPr="00082C4C">
        <w:rPr>
          <w:rFonts w:ascii="Consolas" w:hAnsi="Consolas"/>
          <w:color w:val="660099"/>
          <w:sz w:val="22"/>
          <w:szCs w:val="22"/>
        </w:rPr>
        <w:t>cv</w:t>
      </w:r>
      <w:r w:rsidRPr="00082C4C">
        <w:rPr>
          <w:rFonts w:ascii="Consolas" w:hAnsi="Consolas"/>
          <w:color w:val="000000"/>
          <w:sz w:val="22"/>
          <w:szCs w:val="22"/>
        </w:rPr>
        <w:t>=</w:t>
      </w:r>
      <w:r w:rsidRPr="00082C4C">
        <w:rPr>
          <w:rFonts w:ascii="Consolas" w:hAnsi="Consolas"/>
          <w:color w:val="0000FF"/>
          <w:sz w:val="22"/>
          <w:szCs w:val="22"/>
        </w:rPr>
        <w:t>3</w:t>
      </w:r>
      <w:r w:rsidRPr="00082C4C">
        <w:rPr>
          <w:rFonts w:ascii="Consolas" w:hAnsi="Consolas"/>
          <w:color w:val="000000"/>
          <w:sz w:val="22"/>
          <w:szCs w:val="22"/>
        </w:rPr>
        <w:t xml:space="preserve">, </w:t>
      </w:r>
      <w:r w:rsidRPr="00082C4C">
        <w:rPr>
          <w:rFonts w:ascii="Consolas" w:hAnsi="Consolas"/>
          <w:color w:val="660099"/>
          <w:sz w:val="22"/>
          <w:szCs w:val="22"/>
        </w:rPr>
        <w:t>scoring</w:t>
      </w:r>
      <w:r w:rsidRPr="00082C4C">
        <w:rPr>
          <w:rFonts w:ascii="Consolas" w:hAnsi="Consolas"/>
          <w:color w:val="000000"/>
          <w:sz w:val="22"/>
          <w:szCs w:val="22"/>
        </w:rPr>
        <w:t>=</w:t>
      </w:r>
      <w:r w:rsidRPr="00082C4C">
        <w:rPr>
          <w:rFonts w:ascii="Consolas" w:hAnsi="Consolas"/>
          <w:b/>
          <w:bCs/>
          <w:color w:val="008080"/>
          <w:sz w:val="22"/>
          <w:szCs w:val="22"/>
        </w:rPr>
        <w:t>"accuracy"</w:t>
      </w:r>
      <w:r w:rsidRPr="00082C4C">
        <w:rPr>
          <w:rFonts w:ascii="Consolas" w:hAnsi="Consolas"/>
          <w:color w:val="000000"/>
          <w:sz w:val="22"/>
          <w:szCs w:val="22"/>
        </w:rPr>
        <w:t>)</w:t>
      </w:r>
    </w:p>
    <w:p w14:paraId="7D9FC970" w14:textId="47B3800E" w:rsidR="00B50CAA" w:rsidRDefault="00B9569E" w:rsidP="009E5E97">
      <w:pPr>
        <w:pStyle w:val="Heading2"/>
      </w:pPr>
      <w:bookmarkStart w:id="71" w:name="_Toc71586152"/>
      <w:r>
        <w:t>Clustering</w:t>
      </w:r>
      <w:bookmarkEnd w:id="71"/>
    </w:p>
    <w:p w14:paraId="069DB1D1" w14:textId="337B64FC" w:rsidR="008E1849" w:rsidRDefault="008F4FE7" w:rsidP="00D9508B">
      <w:pPr>
        <w:pStyle w:val="Heading3"/>
      </w:pPr>
      <w:bookmarkStart w:id="72" w:name="_Toc71586153"/>
      <w:r>
        <w:t>Agglomerative Clustering</w:t>
      </w:r>
      <w:bookmarkEnd w:id="72"/>
    </w:p>
    <w:p w14:paraId="68736D92" w14:textId="385FAF02" w:rsidR="008E1849" w:rsidRDefault="008E1849" w:rsidP="008E1849">
      <w:pPr>
        <w:ind w:firstLine="0"/>
      </w:pPr>
      <w:r>
        <w:t>The method:</w:t>
      </w:r>
    </w:p>
    <w:p w14:paraId="50A3737D" w14:textId="4D59A641" w:rsidR="008E1849" w:rsidRDefault="008E1849" w:rsidP="008E1849">
      <w:pPr>
        <w:ind w:firstLine="0"/>
      </w:pPr>
      <w:r>
        <w:rPr>
          <w:noProof/>
          <w:lang w:eastAsia="hu-HU"/>
        </w:rPr>
        <w:drawing>
          <wp:anchor distT="0" distB="0" distL="114300" distR="114300" simplePos="0" relativeHeight="251710464" behindDoc="0" locked="0" layoutInCell="1" allowOverlap="1" wp14:anchorId="6F3CB237" wp14:editId="30F59F5D">
            <wp:simplePos x="0" y="0"/>
            <wp:positionH relativeFrom="column">
              <wp:posOffset>2225675</wp:posOffset>
            </wp:positionH>
            <wp:positionV relativeFrom="paragraph">
              <wp:posOffset>303530</wp:posOffset>
            </wp:positionV>
            <wp:extent cx="3390900" cy="2531110"/>
            <wp:effectExtent l="0" t="0" r="0" b="2540"/>
            <wp:wrapThrough wrapText="bothSides">
              <wp:wrapPolygon edited="0">
                <wp:start x="0" y="0"/>
                <wp:lineTo x="0" y="21459"/>
                <wp:lineTo x="21479" y="21459"/>
                <wp:lineTo x="2147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90900" cy="2531110"/>
                    </a:xfrm>
                    <a:prstGeom prst="rect">
                      <a:avLst/>
                    </a:prstGeom>
                  </pic:spPr>
                </pic:pic>
              </a:graphicData>
            </a:graphic>
            <wp14:sizeRelH relativeFrom="margin">
              <wp14:pctWidth>0</wp14:pctWidth>
            </wp14:sizeRelH>
            <wp14:sizeRelV relativeFrom="margin">
              <wp14:pctHeight>0</wp14:pctHeight>
            </wp14:sizeRelV>
          </wp:anchor>
        </w:drawing>
      </w:r>
      <w:r>
        <w:t xml:space="preserve">As initialization we put our </w:t>
      </w:r>
      <w:r>
        <w:rPr>
          <w:b/>
        </w:rPr>
        <w:t>k</w:t>
      </w:r>
      <w:r>
        <w:t xml:space="preserve"> datapoint into separate clusters and in every step we will choose the two clusters that are closest (up to a point defined by the </w:t>
      </w:r>
      <w:r>
        <w:rPr>
          <w:i/>
        </w:rPr>
        <w:t>distance_threshold</w:t>
      </w:r>
      <w:r>
        <w:t>) defined by a linkage criterion and merge them. The method will not solve the problem of choosing the number of wanted clusters but we can utilize dendrograms to tackle this problem.</w:t>
      </w:r>
    </w:p>
    <w:p w14:paraId="034BDF03" w14:textId="73CE15E8" w:rsidR="00451D18" w:rsidRDefault="00451D18" w:rsidP="008E1849">
      <w:pPr>
        <w:ind w:firstLine="0"/>
      </w:pPr>
    </w:p>
    <w:p w14:paraId="22FF078B" w14:textId="07742BD7" w:rsidR="008E1849" w:rsidRDefault="00451D18" w:rsidP="008E1849">
      <w:pPr>
        <w:ind w:firstLine="0"/>
      </w:pPr>
      <w:r>
        <w:t xml:space="preserve">The linkage criterion between two clusters </w:t>
      </w:r>
      <m:oMath>
        <m:r>
          <w:rPr>
            <w:rFonts w:ascii="Cambria Math" w:hAnsi="Cambria Math"/>
          </w:rPr>
          <m:t>l(</m:t>
        </m:r>
        <m:r>
          <m:rPr>
            <m:sty m:val="bi"/>
          </m:rPr>
          <w:rPr>
            <w:rFonts w:ascii="Cambria Math" w:hAnsi="Cambria Math"/>
          </w:rPr>
          <m:t>A, B</m:t>
        </m:r>
        <m:r>
          <w:rPr>
            <w:rFonts w:ascii="Cambria Math" w:hAnsi="Cambria Math"/>
          </w:rPr>
          <m:t>)</m:t>
        </m:r>
      </m:oMath>
      <w:r>
        <w:t xml:space="preserve"> has various forms:</w:t>
      </w:r>
    </w:p>
    <w:p w14:paraId="0EC28EEE" w14:textId="71006ACA" w:rsidR="00451D18" w:rsidRDefault="00451D18" w:rsidP="00451D18">
      <w:pPr>
        <w:spacing w:after="0"/>
        <w:ind w:firstLine="0"/>
        <w:rPr>
          <w:b/>
        </w:rPr>
      </w:pPr>
      <w:r>
        <w:rPr>
          <w:b/>
        </w:rPr>
        <w:t>single linkage:</w:t>
      </w:r>
      <w:r>
        <w:rPr>
          <w:b/>
        </w:rPr>
        <w:tab/>
      </w:r>
      <w:r>
        <w:rPr>
          <w:b/>
        </w:rPr>
        <w:tab/>
      </w:r>
      <m:oMath>
        <m:r>
          <m:rPr>
            <m:sty m:val="p"/>
          </m:rPr>
          <w:rPr>
            <w:rFonts w:ascii="Cambria Math" w:hAnsi="Cambria Math"/>
          </w:rPr>
          <m:t xml:space="preserve"> </m:t>
        </m:r>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6E7931CE" w14:textId="6ADD1B21" w:rsidR="00451D18" w:rsidRDefault="00451D18" w:rsidP="00451D18">
      <w:pPr>
        <w:spacing w:after="0"/>
        <w:ind w:firstLine="0"/>
        <w:rPr>
          <w:b/>
        </w:rPr>
      </w:pPr>
      <w:r>
        <w:rPr>
          <w:b/>
        </w:rPr>
        <w:t>complete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580E9577" w14:textId="1BAC3127" w:rsidR="00451D18" w:rsidRDefault="00451D18" w:rsidP="00451D18">
      <w:pPr>
        <w:spacing w:after="0"/>
        <w:ind w:firstLine="0"/>
        <w:rPr>
          <w:b/>
        </w:rPr>
      </w:pPr>
      <w:r>
        <w:rPr>
          <w:b/>
        </w:rPr>
        <w:t>average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t>
        </m:r>
        <m:f>
          <m:fPr>
            <m:ctrlPr>
              <w:rPr>
                <w:rFonts w:ascii="Cambria Math" w:hAnsi="Cambria Math"/>
                <w:b/>
                <w:i/>
              </w:rPr>
            </m:ctrlPr>
          </m:fPr>
          <m:num>
            <m:r>
              <m:rPr>
                <m:sty m:val="bi"/>
              </m:rPr>
              <w:rPr>
                <w:rFonts w:ascii="Cambria Math" w:hAnsi="Cambria Math"/>
              </w:rPr>
              <m:t>1</m:t>
            </m:r>
          </m:num>
          <m:den>
            <m:d>
              <m:dPr>
                <m:begChr m:val="|"/>
                <m:endChr m:val="|"/>
                <m:ctrlPr>
                  <w:rPr>
                    <w:rFonts w:ascii="Cambria Math" w:hAnsi="Cambria Math"/>
                    <w:b/>
                    <w:i/>
                  </w:rPr>
                </m:ctrlPr>
              </m:dPr>
              <m:e>
                <m:r>
                  <w:rPr>
                    <w:rFonts w:ascii="Cambria Math" w:hAnsi="Cambria Math"/>
                  </w:rPr>
                  <m:t>A</m:t>
                </m:r>
              </m:e>
            </m:d>
            <m:d>
              <m:dPr>
                <m:begChr m:val="|"/>
                <m:endChr m:val="|"/>
                <m:ctrlPr>
                  <w:rPr>
                    <w:rFonts w:ascii="Cambria Math" w:hAnsi="Cambria Math"/>
                    <w:b/>
                    <w:i/>
                  </w:rPr>
                </m:ctrlPr>
              </m:dPr>
              <m:e>
                <m:r>
                  <w:rPr>
                    <w:rFonts w:ascii="Cambria Math" w:hAnsi="Cambria Math"/>
                  </w:rPr>
                  <m:t>B</m:t>
                </m:r>
              </m:e>
            </m:d>
          </m:den>
        </m:f>
        <m:nary>
          <m:naryPr>
            <m:chr m:val="∑"/>
            <m:limLoc m:val="undOvr"/>
            <m:supHide m:val="1"/>
            <m:ctrlPr>
              <w:rPr>
                <w:rFonts w:ascii="Cambria Math" w:hAnsi="Cambria Math"/>
                <w:b/>
                <w:i/>
              </w:rPr>
            </m:ctrlPr>
          </m:naryPr>
          <m:sub>
            <m:r>
              <w:rPr>
                <w:rFonts w:ascii="Cambria Math" w:hAnsi="Cambria Math"/>
              </w:rPr>
              <m:t>aϵ</m:t>
            </m:r>
            <m:r>
              <m:rPr>
                <m:sty m:val="bi"/>
              </m:rPr>
              <w:rPr>
                <w:rFonts w:ascii="Cambria Math" w:hAnsi="Cambria Math"/>
              </w:rPr>
              <m:t>A</m:t>
            </m:r>
          </m:sub>
          <m:sup/>
          <m:e>
            <m:nary>
              <m:naryPr>
                <m:chr m:val="∑"/>
                <m:limLoc m:val="undOvr"/>
                <m:supHide m:val="1"/>
                <m:ctrlPr>
                  <w:rPr>
                    <w:rFonts w:ascii="Cambria Math" w:hAnsi="Cambria Math"/>
                    <w:b/>
                    <w:i/>
                  </w:rPr>
                </m:ctrlPr>
              </m:naryPr>
              <m:sub>
                <m:r>
                  <w:rPr>
                    <w:rFonts w:ascii="Cambria Math" w:hAnsi="Cambria Math"/>
                  </w:rPr>
                  <m:t>bϵ</m:t>
                </m:r>
                <m:r>
                  <m:rPr>
                    <m:sty m:val="bi"/>
                  </m:rPr>
                  <w:rPr>
                    <w:rFonts w:ascii="Cambria Math" w:hAnsi="Cambria Math"/>
                  </w:rPr>
                  <m:t>B</m:t>
                </m:r>
              </m:sub>
              <m:sup/>
              <m:e>
                <m:r>
                  <w:rPr>
                    <w:rFonts w:ascii="Cambria Math" w:hAnsi="Cambria Math"/>
                  </w:rPr>
                  <m:t>d(a,b)</m:t>
                </m:r>
              </m:e>
            </m:nary>
          </m:e>
        </m:nary>
      </m:oMath>
    </w:p>
    <w:p w14:paraId="002380E1" w14:textId="5FB38694" w:rsidR="00451D18" w:rsidRDefault="00451D18" w:rsidP="00451D18">
      <w:pPr>
        <w:spacing w:after="0"/>
        <w:ind w:firstLine="0"/>
      </w:pPr>
      <w:r>
        <w:rPr>
          <w:b/>
        </w:rPr>
        <w:t>ward linkage:</w:t>
      </w:r>
      <w:r>
        <w:rPr>
          <w:b/>
        </w:rPr>
        <w:tab/>
      </w:r>
      <w:r>
        <w:rPr>
          <w:b/>
        </w:rPr>
        <w:tab/>
      </w:r>
      <w:r>
        <w:rPr>
          <w:b/>
        </w:rPr>
        <w:tab/>
      </w:r>
      <w:r>
        <w:t>complex method for minimum variance within clusters</w:t>
      </w:r>
    </w:p>
    <w:p w14:paraId="67CCAF4B" w14:textId="79692AC6" w:rsidR="0092333F" w:rsidRPr="00840F1F" w:rsidRDefault="0092333F" w:rsidP="0092333F">
      <w:pPr>
        <w:spacing w:after="0"/>
        <w:ind w:firstLine="0"/>
      </w:pPr>
      <w:r w:rsidRPr="00082C4C">
        <w:rPr>
          <w:rFonts w:ascii="Consolas" w:hAnsi="Consolas"/>
          <w:b/>
          <w:bCs/>
          <w:color w:val="000080"/>
          <w:sz w:val="22"/>
          <w:szCs w:val="22"/>
        </w:rPr>
        <w:lastRenderedPageBreak/>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AgglomerativeClustering</w:t>
      </w:r>
    </w:p>
    <w:p w14:paraId="326DBB8B" w14:textId="473246BF" w:rsidR="0092333F" w:rsidRDefault="0092333F" w:rsidP="0092333F">
      <w:pPr>
        <w:spacing w:after="0"/>
        <w:ind w:firstLine="0"/>
        <w:rPr>
          <w:rFonts w:ascii="Consolas" w:hAnsi="Consolas"/>
          <w:color w:val="000000" w:themeColor="text1"/>
          <w:sz w:val="22"/>
          <w:szCs w:val="22"/>
        </w:rPr>
      </w:pPr>
      <w:r>
        <w:rPr>
          <w:rFonts w:ascii="Consolas" w:hAnsi="Consolas"/>
          <w:color w:val="000000"/>
          <w:sz w:val="22"/>
          <w:szCs w:val="22"/>
        </w:rPr>
        <w:t xml:space="preserve">clustering = </w:t>
      </w:r>
      <w:r w:rsidR="007D2175">
        <w:rPr>
          <w:rFonts w:ascii="Consolas" w:hAnsi="Consolas"/>
          <w:color w:val="000000"/>
          <w:sz w:val="22"/>
          <w:szCs w:val="22"/>
        </w:rPr>
        <w:t xml:space="preserve">AgglomerativeClustering </w:t>
      </w:r>
      <w:r>
        <w:rPr>
          <w:rFonts w:ascii="Consolas" w:hAnsi="Consolas"/>
          <w:color w:val="000000"/>
          <w:sz w:val="22"/>
          <w:szCs w:val="22"/>
        </w:rPr>
        <w:t>(n_clusters=</w:t>
      </w:r>
      <w:r w:rsidRPr="00CC56EA">
        <w:rPr>
          <w:rFonts w:ascii="Consolas" w:hAnsi="Consolas"/>
          <w:color w:val="FF0000"/>
          <w:sz w:val="22"/>
          <w:szCs w:val="22"/>
        </w:rPr>
        <w:t>5</w:t>
      </w:r>
      <w:r w:rsidR="007D2175">
        <w:rPr>
          <w:rFonts w:ascii="Consolas" w:hAnsi="Consolas"/>
          <w:color w:val="000000" w:themeColor="text1"/>
          <w:sz w:val="22"/>
          <w:szCs w:val="22"/>
        </w:rPr>
        <w:t xml:space="preserve">, </w:t>
      </w:r>
      <w:r>
        <w:rPr>
          <w:rFonts w:ascii="Consolas" w:hAnsi="Consolas"/>
          <w:color w:val="000000" w:themeColor="text1"/>
          <w:sz w:val="22"/>
          <w:szCs w:val="22"/>
        </w:rPr>
        <w:t>...)</w:t>
      </w:r>
    </w:p>
    <w:p w14:paraId="36C0A188" w14:textId="772F1118"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clustering.fit(x)</w:t>
      </w:r>
    </w:p>
    <w:p w14:paraId="085A0A41" w14:textId="45029467" w:rsidR="0092333F" w:rsidRPr="00CC56EA" w:rsidRDefault="0092333F" w:rsidP="0092333F">
      <w:pPr>
        <w:spacing w:after="0"/>
        <w:ind w:firstLine="0"/>
        <w:rPr>
          <w:color w:val="000000" w:themeColor="text1"/>
        </w:rPr>
      </w:pPr>
      <w:bookmarkStart w:id="73" w:name="_Toc71586154"/>
      <w:r>
        <w:rPr>
          <w:rFonts w:ascii="Consolas" w:hAnsi="Consolas"/>
          <w:color w:val="000000" w:themeColor="text1"/>
          <w:sz w:val="22"/>
          <w:szCs w:val="22"/>
        </w:rPr>
        <w:t>clustering.labels_</w:t>
      </w:r>
    </w:p>
    <w:p w14:paraId="091E7E64" w14:textId="1D638A23" w:rsidR="008F4FE7" w:rsidRDefault="008F4FE7" w:rsidP="00D9508B">
      <w:pPr>
        <w:pStyle w:val="Heading3"/>
      </w:pPr>
      <w:r>
        <w:t>K-Means Clustering</w:t>
      </w:r>
      <w:bookmarkEnd w:id="73"/>
    </w:p>
    <w:p w14:paraId="0EB73264" w14:textId="34775EB5" w:rsidR="008F4FE7" w:rsidRDefault="00840F1F" w:rsidP="00840F1F">
      <w:pPr>
        <w:ind w:firstLine="0"/>
      </w:pPr>
      <w:r>
        <w:t xml:space="preserve">An algorithm that will split the datapoints into </w:t>
      </w:r>
      <w:r>
        <w:rPr>
          <w:b/>
        </w:rPr>
        <w:t>k</w:t>
      </w:r>
      <w:r>
        <w:t xml:space="preserve"> (predefined number) clusters. The position of the cluster-means are updated dynamically until a stable state. The default positions of the cluster-means can be predefined or chosen randomly. A point is belonging to a specific cluster if the distance between them is the less than the distance between the point and any other cluster mean. The distance metrics here is the eucledian distance.</w:t>
      </w:r>
    </w:p>
    <w:p w14:paraId="6D670443" w14:textId="195A2C3A" w:rsidR="00840F1F" w:rsidRDefault="00840F1F" w:rsidP="00840F1F">
      <w:pPr>
        <w:ind w:firstLine="0"/>
      </w:pPr>
      <w:r>
        <w:t>Algorithm:</w:t>
      </w:r>
    </w:p>
    <w:p w14:paraId="335F71C8" w14:textId="61E4BC02" w:rsidR="00840F1F" w:rsidRDefault="00840F1F" w:rsidP="00840F1F">
      <w:pPr>
        <w:pStyle w:val="ListParagraph"/>
        <w:numPr>
          <w:ilvl w:val="0"/>
          <w:numId w:val="40"/>
        </w:numPr>
        <w:spacing w:after="0"/>
      </w:pPr>
      <w:r>
        <w:t>We have the defult positions of cluster means</w:t>
      </w:r>
    </w:p>
    <w:p w14:paraId="1F0D7424" w14:textId="0031BB97" w:rsidR="00840F1F" w:rsidRDefault="00840F1F" w:rsidP="00840F1F">
      <w:pPr>
        <w:pStyle w:val="ListParagraph"/>
        <w:numPr>
          <w:ilvl w:val="0"/>
          <w:numId w:val="40"/>
        </w:numPr>
        <w:spacing w:after="0"/>
      </w:pPr>
      <w:r>
        <w:t>We go through every data point and append to the cluster for which the cluster-mean-datapoint distance is minimal.</w:t>
      </w:r>
    </w:p>
    <w:p w14:paraId="0EF651F2" w14:textId="5031F0F8" w:rsidR="00840F1F" w:rsidRDefault="00840F1F" w:rsidP="00840F1F">
      <w:pPr>
        <w:pStyle w:val="ListParagraph"/>
        <w:numPr>
          <w:ilvl w:val="0"/>
          <w:numId w:val="40"/>
        </w:numPr>
        <w:spacing w:after="0"/>
      </w:pPr>
      <w:r>
        <w:t>We recalculate the claster-means by averaging the data points belonging to the same cluster</w:t>
      </w:r>
    </w:p>
    <w:p w14:paraId="26F63D3A" w14:textId="34848270" w:rsidR="00840F1F" w:rsidRDefault="00840F1F" w:rsidP="00840F1F">
      <w:pPr>
        <w:pStyle w:val="ListParagraph"/>
        <w:numPr>
          <w:ilvl w:val="0"/>
          <w:numId w:val="40"/>
        </w:numPr>
        <w:spacing w:after="0"/>
      </w:pPr>
      <w:r>
        <w:t>We keep on doing this until convergence</w:t>
      </w:r>
    </w:p>
    <w:p w14:paraId="7CE20BA0" w14:textId="77777777" w:rsidR="00840F1F" w:rsidRDefault="00840F1F" w:rsidP="00840F1F">
      <w:pPr>
        <w:spacing w:after="0"/>
        <w:ind w:firstLine="0"/>
      </w:pPr>
    </w:p>
    <w:p w14:paraId="238BEF4F" w14:textId="503657D0" w:rsidR="00840F1F" w:rsidRDefault="00840F1F" w:rsidP="00840F1F">
      <w:pPr>
        <w:spacing w:after="0"/>
        <w:ind w:firstLine="0"/>
      </w:pPr>
      <w:r>
        <w:t xml:space="preserve">Note that the cluster centers are not necessarily real data points. If we want our cluster centers to represent real data then we should just overwrite the average with the closest real data point. In this case the method is called </w:t>
      </w:r>
      <w:r>
        <w:rPr>
          <w:b/>
        </w:rPr>
        <w:t>K-Medoid</w:t>
      </w:r>
      <w:r>
        <w:t>.</w:t>
      </w:r>
    </w:p>
    <w:p w14:paraId="4FD3B90D" w14:textId="78305485" w:rsidR="00CC56EA" w:rsidRDefault="00CC56EA" w:rsidP="00840F1F">
      <w:pPr>
        <w:spacing w:after="0"/>
        <w:ind w:firstLine="0"/>
      </w:pPr>
    </w:p>
    <w:p w14:paraId="712757B1" w14:textId="13FC2215" w:rsidR="00CC56EA" w:rsidRDefault="00CC56EA" w:rsidP="00840F1F">
      <w:pPr>
        <w:spacing w:after="0"/>
        <w:ind w:firstLine="0"/>
      </w:pPr>
      <w:r>
        <w:t>K-Means algorithm is not ideal for density based clustering</w:t>
      </w:r>
      <w:r w:rsidR="006F0504">
        <w:t xml:space="preserve"> or when the expected clusters are concave</w:t>
      </w:r>
      <w:r>
        <w:t>. sklearn’s KMeans implementation uses an updated version of the method mentioned above outputting suboptimal solutions less likely.</w:t>
      </w:r>
    </w:p>
    <w:p w14:paraId="6711DF2E" w14:textId="2D6271E8" w:rsidR="00CC56EA" w:rsidRDefault="00CC56EA" w:rsidP="00840F1F">
      <w:pPr>
        <w:spacing w:after="0"/>
        <w:ind w:firstLine="0"/>
      </w:pPr>
    </w:p>
    <w:p w14:paraId="34B89278" w14:textId="64DAD9E9" w:rsidR="00CC56EA" w:rsidRDefault="00CC56EA" w:rsidP="00CC56EA">
      <w:pPr>
        <w:spacing w:after="0"/>
        <w:ind w:firstLine="0"/>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K</w:t>
      </w:r>
      <w:r w:rsidR="0092333F">
        <w:rPr>
          <w:rFonts w:ascii="Consolas" w:hAnsi="Consolas"/>
          <w:color w:val="000000"/>
          <w:sz w:val="22"/>
          <w:szCs w:val="22"/>
        </w:rPr>
        <w:t>M</w:t>
      </w:r>
      <w:r>
        <w:rPr>
          <w:rFonts w:ascii="Consolas" w:hAnsi="Consolas"/>
          <w:color w:val="000000"/>
          <w:sz w:val="22"/>
          <w:szCs w:val="22"/>
        </w:rPr>
        <w:t>eans</w:t>
      </w:r>
    </w:p>
    <w:p w14:paraId="14BF51E9" w14:textId="2B00B510" w:rsidR="00CC56EA" w:rsidRPr="00840F1F" w:rsidRDefault="00CC56EA" w:rsidP="00CC56EA">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MiniBatchKMeans</w:t>
      </w:r>
    </w:p>
    <w:p w14:paraId="03AAD77D" w14:textId="510DCBBD" w:rsidR="00CC56EA" w:rsidRDefault="00CC56EA" w:rsidP="00CC56EA">
      <w:pPr>
        <w:spacing w:after="0"/>
        <w:ind w:firstLine="0"/>
        <w:rPr>
          <w:rFonts w:ascii="Consolas" w:hAnsi="Consolas"/>
          <w:color w:val="000000" w:themeColor="text1"/>
          <w:sz w:val="22"/>
          <w:szCs w:val="22"/>
        </w:rPr>
      </w:pPr>
      <w:r>
        <w:rPr>
          <w:rFonts w:ascii="Consolas" w:hAnsi="Consolas"/>
          <w:color w:val="000000"/>
          <w:sz w:val="22"/>
          <w:szCs w:val="22"/>
        </w:rPr>
        <w:t>kmeans = KMeans(n_clusters=</w:t>
      </w:r>
      <w:r w:rsidRPr="00CC56EA">
        <w:rPr>
          <w:rFonts w:ascii="Consolas" w:hAnsi="Consolas"/>
          <w:color w:val="FF0000"/>
          <w:sz w:val="22"/>
          <w:szCs w:val="22"/>
        </w:rPr>
        <w:t>5</w:t>
      </w:r>
      <w:r>
        <w:rPr>
          <w:rFonts w:ascii="Consolas" w:hAnsi="Consolas"/>
          <w:color w:val="000000" w:themeColor="text1"/>
          <w:sz w:val="22"/>
          <w:szCs w:val="22"/>
        </w:rPr>
        <w:t>, init, n_init, ...)</w:t>
      </w:r>
    </w:p>
    <w:p w14:paraId="194DEB34" w14:textId="60F6AD6A" w:rsidR="00CC56EA" w:rsidRDefault="00CC56EA"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kmeans.fit(x)</w:t>
      </w:r>
    </w:p>
    <w:p w14:paraId="7267ABD3" w14:textId="7BCB719B" w:rsidR="00E5358F" w:rsidRDefault="00E5358F" w:rsidP="00CC56EA">
      <w:pPr>
        <w:spacing w:after="0"/>
        <w:ind w:firstLine="0"/>
        <w:rPr>
          <w:rFonts w:ascii="Consolas" w:hAnsi="Consolas"/>
          <w:color w:val="000000" w:themeColor="text1"/>
          <w:sz w:val="22"/>
          <w:szCs w:val="22"/>
        </w:rPr>
      </w:pPr>
    </w:p>
    <w:p w14:paraId="46D2463D" w14:textId="3B9BB1E8" w:rsidR="00E5358F" w:rsidRPr="00E5358F" w:rsidRDefault="00E5358F" w:rsidP="00CC56EA">
      <w:pPr>
        <w:spacing w:after="0"/>
        <w:ind w:firstLine="0"/>
        <w:rPr>
          <w:u w:val="single"/>
        </w:rPr>
      </w:pPr>
      <w:r w:rsidRPr="00E5358F">
        <w:rPr>
          <w:u w:val="single"/>
        </w:rPr>
        <w:t>Evaluation of clusters</w:t>
      </w:r>
      <w:r w:rsidRPr="00E5358F">
        <w:t>:</w:t>
      </w:r>
    </w:p>
    <w:p w14:paraId="5F04D65D" w14:textId="2FE888EB" w:rsidR="00E5358F" w:rsidRDefault="00E5358F" w:rsidP="00E5358F">
      <w:pPr>
        <w:spacing w:after="0"/>
        <w:rPr>
          <w:b/>
        </w:rPr>
      </w:pPr>
      <w:r w:rsidRPr="00E5358F">
        <w:rPr>
          <w:b/>
        </w:rPr>
        <w:t>Silhouette</w:t>
      </w:r>
    </w:p>
    <w:p w14:paraId="310A0A7B" w14:textId="76F4361D" w:rsidR="0028592E" w:rsidRPr="0028592E" w:rsidRDefault="00E5358F" w:rsidP="0028592E">
      <w:pPr>
        <w:spacing w:after="0"/>
      </w:pPr>
      <m:oMathPara>
        <m:oMath>
          <m:r>
            <w:rPr>
              <w:rFonts w:ascii="Cambria Math" w:hAnsi="Cambria Math"/>
            </w:rPr>
            <w:lastRenderedPageBreak/>
            <m:t>sil</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-a(x)</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den>
          </m:f>
        </m:oMath>
      </m:oMathPara>
    </w:p>
    <w:p w14:paraId="529745D2" w14:textId="47C93A6E" w:rsidR="0028592E" w:rsidRDefault="0028592E" w:rsidP="0028592E">
      <w:pPr>
        <w:spacing w:after="0"/>
      </w:pPr>
      <m:oMath>
        <m:r>
          <w:rPr>
            <w:rFonts w:ascii="Cambria Math" w:hAnsi="Cambria Math"/>
          </w:rPr>
          <m:t>a(x)</m:t>
        </m:r>
      </m:oMath>
      <w:r>
        <w:t xml:space="preserve"> is x’s average distance from every other point in its cluster. </w:t>
      </w:r>
    </w:p>
    <w:p w14:paraId="0DD372BE" w14:textId="5DEA74AF" w:rsidR="0028592E" w:rsidRDefault="0028592E" w:rsidP="0028592E">
      <w:pPr>
        <w:spacing w:after="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1</m:t>
              </m:r>
            </m:e>
          </m:nary>
        </m:oMath>
      </m:oMathPara>
    </w:p>
    <w:p w14:paraId="1133DF54" w14:textId="145DFD17" w:rsidR="0028592E" w:rsidRDefault="0028592E" w:rsidP="0028592E">
      <w:pPr>
        <w:spacing w:after="0"/>
        <w:ind w:left="720" w:firstLine="0"/>
      </w:pPr>
      <m:oMath>
        <m:r>
          <w:rPr>
            <w:rFonts w:ascii="Cambria Math" w:hAnsi="Cambria Math"/>
          </w:rPr>
          <m:t>b(x)</m:t>
        </m:r>
      </m:oMath>
      <w:r>
        <w:t xml:space="preserve"> is the minimum of x’s average distance from every other point in foreign clusters.</w:t>
      </w:r>
    </w:p>
    <w:p w14:paraId="7DA39393" w14:textId="7EFE170B" w:rsidR="0028592E" w:rsidRPr="0028592E" w:rsidRDefault="0028592E" w:rsidP="0028592E">
      <w:pPr>
        <w:spacing w:after="0"/>
      </w:pPr>
      <m:oMathPara>
        <m:oMath>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eqArr>
                    <m:eqArrPr>
                      <m:ctrlPr>
                        <w:rPr>
                          <w:rFonts w:ascii="Cambria Math" w:hAnsi="Cambria Math"/>
                          <w:i/>
                        </w:rPr>
                      </m:ctrlPr>
                    </m:eqArrPr>
                    <m:e>
                      <m:r>
                        <w:rPr>
                          <w:rFonts w:ascii="Cambria Math" w:hAnsi="Cambria Math"/>
                        </w:rPr>
                        <m:t>i=1,2,…,k</m:t>
                      </m:r>
                    </m:e>
                    <m:e>
                      <m:r>
                        <w:rPr>
                          <w:rFonts w:ascii="Cambria Math" w:hAnsi="Cambria Math"/>
                        </w:rPr>
                        <m:t>i≠c(x)</m:t>
                      </m:r>
                    </m:e>
                  </m:eqArr>
                </m:lim>
              </m:limLow>
            </m:fName>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1</m:t>
                      </m:r>
                    </m:e>
                  </m:nary>
                </m:e>
              </m:d>
            </m:e>
          </m:func>
        </m:oMath>
      </m:oMathPara>
    </w:p>
    <w:p w14:paraId="74C6F6EE" w14:textId="33F82735" w:rsidR="0028592E" w:rsidRDefault="0028592E" w:rsidP="0028592E">
      <w:pPr>
        <w:spacing w:after="0"/>
      </w:pPr>
      <m:oMath>
        <m:r>
          <w:rPr>
            <w:rFonts w:ascii="Cambria Math" w:hAnsi="Cambria Math"/>
          </w:rPr>
          <m:t>C(x)</m:t>
        </m:r>
      </m:oMath>
      <w:r>
        <w:t xml:space="preserve"> refers to the class of x, </w:t>
      </w:r>
      <m:oMath>
        <m:r>
          <w:rPr>
            <w:rFonts w:ascii="Cambria Math" w:hAnsi="Cambria Math"/>
          </w:rPr>
          <m:t xml:space="preserve">c(x) </m:t>
        </m:r>
      </m:oMath>
      <w:r>
        <w:t>return the numeric class label of x.</w:t>
      </w:r>
    </w:p>
    <w:p w14:paraId="74C31A38" w14:textId="58994601" w:rsidR="0028592E" w:rsidRDefault="007B2683" w:rsidP="0028592E">
      <w:pPr>
        <w:spacing w:after="0"/>
        <w:ind w:left="720" w:firstLine="0"/>
      </w:pPr>
      <w:r>
        <w:t>Silhoutte is a number between -1 and 1. Silhoutte of 1 means that x is far from the neighbouring clusters. Silhoutte of 0 means that the data point is on the border of two clusters. Silhoutte -1 is an indicator that the point is in the wrong cluster.</w:t>
      </w:r>
    </w:p>
    <w:p w14:paraId="2ED70643" w14:textId="77777777" w:rsidR="003E4A64" w:rsidRDefault="003E4A64" w:rsidP="003E4A64">
      <w:pPr>
        <w:spacing w:after="0"/>
        <w:rPr>
          <w:b/>
        </w:rPr>
      </w:pPr>
    </w:p>
    <w:p w14:paraId="50ADCE36" w14:textId="0CFFD3AE" w:rsidR="003E4A64" w:rsidRDefault="003E4A64" w:rsidP="003E4A64">
      <w:pPr>
        <w:spacing w:after="0"/>
        <w:rPr>
          <w:b/>
        </w:rPr>
      </w:pPr>
      <w:r>
        <w:rPr>
          <w:b/>
        </w:rPr>
        <w:t>Elbow curve</w:t>
      </w:r>
    </w:p>
    <w:p w14:paraId="4D68727B" w14:textId="28C0443A" w:rsidR="003E4A64" w:rsidRDefault="003E4A64" w:rsidP="003E4A64">
      <w:pPr>
        <w:spacing w:after="0"/>
        <w:ind w:left="720" w:firstLine="0"/>
      </w:pPr>
      <w:r>
        <w:t>Elbow curve can help us finding the ideal number of clusters for the K-Means algorithm. The elbow curve is defined the following way:</w:t>
      </w:r>
    </w:p>
    <w:p w14:paraId="73061AF1" w14:textId="0203FB59" w:rsidR="003E4A64" w:rsidRPr="003E4A64" w:rsidRDefault="003E4A64" w:rsidP="003E4A64">
      <w:pPr>
        <w:spacing w:after="0"/>
        <w:ind w:left="720" w:firstLine="0"/>
      </w:pPr>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∀x</m:t>
                          </m:r>
                        </m:e>
                        <m:e>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=i</m:t>
                          </m:r>
                        </m:e>
                      </m:eqArr>
                    </m:sub>
                    <m:sup/>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center_of_cluster</m:t>
                                  </m:r>
                                </m:e>
                                <m:sub>
                                  <m:r>
                                    <w:rPr>
                                      <w:rFonts w:ascii="Cambria Math" w:hAnsi="Cambria Math"/>
                                    </w:rPr>
                                    <m:t>i</m:t>
                                  </m:r>
                                </m:sub>
                              </m:sSub>
                            </m:e>
                          </m:d>
                        </m:e>
                        <m:sup>
                          <m:r>
                            <w:rPr>
                              <w:rFonts w:ascii="Cambria Math" w:hAnsi="Cambria Math"/>
                            </w:rPr>
                            <m:t>2</m:t>
                          </m:r>
                        </m:sup>
                      </m:sSup>
                    </m:e>
                  </m:nary>
                </m:e>
              </m:d>
            </m:e>
          </m:nary>
        </m:oMath>
      </m:oMathPara>
    </w:p>
    <w:p w14:paraId="6DCE447E" w14:textId="37241793" w:rsidR="003E4A64" w:rsidRPr="003E4A64" w:rsidRDefault="003E4A64" w:rsidP="003E4A64">
      <w:pPr>
        <w:spacing w:after="0"/>
        <w:ind w:left="720" w:firstLine="0"/>
        <w:jc w:val="center"/>
      </w:pPr>
      <w:r>
        <w:rPr>
          <w:noProof/>
          <w:lang w:eastAsia="hu-HU"/>
        </w:rPr>
        <w:drawing>
          <wp:inline distT="0" distB="0" distL="0" distR="0" wp14:anchorId="7EA927C8" wp14:editId="06428D3D">
            <wp:extent cx="2301177" cy="15906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08260" cy="1595571"/>
                    </a:xfrm>
                    <a:prstGeom prst="rect">
                      <a:avLst/>
                    </a:prstGeom>
                  </pic:spPr>
                </pic:pic>
              </a:graphicData>
            </a:graphic>
          </wp:inline>
        </w:drawing>
      </w:r>
    </w:p>
    <w:p w14:paraId="0B1F6B35" w14:textId="4E26E35D" w:rsidR="003E4A64" w:rsidRDefault="003E4A64" w:rsidP="0028592E">
      <w:pPr>
        <w:spacing w:after="0"/>
        <w:ind w:left="720" w:firstLine="0"/>
      </w:pPr>
      <w:r>
        <w:t>We choose the highest k value for which the error significantly dropped. Note, that if we choose the number of cluster equal to the number of datapoints the error will be zero.</w:t>
      </w:r>
      <w:r w:rsidR="00A01E03">
        <w:t xml:space="preserve"> The W(k) value is stored in the </w:t>
      </w:r>
      <w:r w:rsidR="00A01E03">
        <w:rPr>
          <w:i/>
        </w:rPr>
        <w:t>inertia_</w:t>
      </w:r>
      <w:r w:rsidR="00A01E03">
        <w:rPr>
          <w:b/>
          <w:i/>
        </w:rPr>
        <w:t xml:space="preserve"> </w:t>
      </w:r>
      <w:r w:rsidR="00A01E03">
        <w:t>member of the KMeans class.</w:t>
      </w:r>
    </w:p>
    <w:p w14:paraId="11D6C014" w14:textId="77777777" w:rsidR="00A01E03" w:rsidRDefault="00A01E03" w:rsidP="00A01E03">
      <w:pPr>
        <w:spacing w:after="0" w:line="240" w:lineRule="auto"/>
        <w:ind w:left="1440" w:firstLine="0"/>
        <w:rPr>
          <w:rFonts w:ascii="Consolas" w:hAnsi="Consolas"/>
          <w:b/>
          <w:bCs/>
          <w:color w:val="000080"/>
          <w:sz w:val="22"/>
          <w:szCs w:val="22"/>
        </w:rPr>
      </w:pPr>
    </w:p>
    <w:p w14:paraId="7AC09336" w14:textId="77777777" w:rsidR="00A01E03" w:rsidRDefault="00A01E03" w:rsidP="00A01E03">
      <w:pPr>
        <w:spacing w:after="0" w:line="240" w:lineRule="auto"/>
        <w:ind w:left="720" w:firstLine="0"/>
        <w:rPr>
          <w:rFonts w:ascii="Consolas" w:hAnsi="Consolas"/>
          <w:b/>
          <w:bCs/>
          <w:color w:val="000080"/>
          <w:sz w:val="22"/>
          <w:szCs w:val="22"/>
        </w:rPr>
      </w:pPr>
    </w:p>
    <w:p w14:paraId="111643CF" w14:textId="77777777" w:rsidR="00A01E03" w:rsidRDefault="00A01E03" w:rsidP="00A01E03">
      <w:pPr>
        <w:spacing w:after="0" w:line="240" w:lineRule="auto"/>
        <w:ind w:left="720" w:firstLine="0"/>
        <w:rPr>
          <w:rFonts w:ascii="Consolas" w:hAnsi="Consolas"/>
          <w:b/>
          <w:bCs/>
          <w:color w:val="000080"/>
          <w:sz w:val="22"/>
          <w:szCs w:val="22"/>
        </w:rPr>
      </w:pPr>
    </w:p>
    <w:p w14:paraId="23257C7C" w14:textId="77777777" w:rsidR="00A01E03" w:rsidRDefault="00A01E03" w:rsidP="00A01E03">
      <w:pPr>
        <w:spacing w:after="0" w:line="240" w:lineRule="auto"/>
        <w:ind w:left="720" w:firstLine="0"/>
        <w:rPr>
          <w:rFonts w:ascii="Consolas" w:hAnsi="Consolas"/>
          <w:b/>
          <w:bCs/>
          <w:color w:val="000080"/>
          <w:sz w:val="22"/>
          <w:szCs w:val="22"/>
        </w:rPr>
      </w:pPr>
    </w:p>
    <w:p w14:paraId="09F07615" w14:textId="77777777" w:rsidR="00A01E03" w:rsidRDefault="00A01E03" w:rsidP="00A01E03">
      <w:pPr>
        <w:spacing w:after="0" w:line="240" w:lineRule="auto"/>
        <w:ind w:left="720" w:firstLine="0"/>
        <w:rPr>
          <w:rFonts w:ascii="Consolas" w:hAnsi="Consolas"/>
          <w:b/>
          <w:bCs/>
          <w:color w:val="000080"/>
          <w:sz w:val="22"/>
          <w:szCs w:val="22"/>
        </w:rPr>
      </w:pPr>
    </w:p>
    <w:p w14:paraId="3FBA4DE0" w14:textId="77777777" w:rsidR="00A01E03" w:rsidRDefault="00A01E03" w:rsidP="00A01E03">
      <w:pPr>
        <w:spacing w:after="0" w:line="240" w:lineRule="auto"/>
        <w:ind w:left="720" w:firstLine="0"/>
        <w:rPr>
          <w:rFonts w:ascii="Consolas" w:hAnsi="Consolas"/>
          <w:b/>
          <w:bCs/>
          <w:color w:val="000080"/>
          <w:sz w:val="22"/>
          <w:szCs w:val="22"/>
        </w:rPr>
      </w:pPr>
    </w:p>
    <w:p w14:paraId="48A8D125" w14:textId="193274DF"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lastRenderedPageBreak/>
        <w:t xml:space="preserve">from </w:t>
      </w:r>
      <w:r w:rsidRPr="00A01E03">
        <w:rPr>
          <w:rFonts w:ascii="Consolas" w:hAnsi="Consolas"/>
          <w:bCs/>
          <w:color w:val="000000" w:themeColor="text1"/>
          <w:sz w:val="22"/>
          <w:szCs w:val="22"/>
        </w:rPr>
        <w:t xml:space="preserve">sklearn.cluster </w:t>
      </w:r>
      <w:r w:rsidRPr="00A01E03">
        <w:rPr>
          <w:rFonts w:ascii="Consolas" w:hAnsi="Consolas"/>
          <w:b/>
          <w:bCs/>
          <w:color w:val="000080"/>
          <w:sz w:val="22"/>
          <w:szCs w:val="22"/>
        </w:rPr>
        <w:t xml:space="preserve">import </w:t>
      </w:r>
      <w:r w:rsidRPr="00A01E03">
        <w:rPr>
          <w:rFonts w:ascii="Consolas" w:hAnsi="Consolas"/>
          <w:bCs/>
          <w:color w:val="000000" w:themeColor="text1"/>
          <w:sz w:val="22"/>
          <w:szCs w:val="22"/>
        </w:rPr>
        <w:t>KMeans</w:t>
      </w:r>
    </w:p>
    <w:p w14:paraId="0F6C45FF" w14:textId="77777777"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t xml:space="preserve">from </w:t>
      </w:r>
      <w:r w:rsidRPr="00A01E03">
        <w:rPr>
          <w:rFonts w:ascii="Consolas" w:hAnsi="Consolas"/>
          <w:bCs/>
          <w:color w:val="000000" w:themeColor="text1"/>
          <w:sz w:val="22"/>
          <w:szCs w:val="22"/>
        </w:rPr>
        <w:t>matplotlib</w:t>
      </w:r>
      <w:r w:rsidRPr="00A01E03">
        <w:rPr>
          <w:rFonts w:ascii="Consolas" w:hAnsi="Consolas"/>
          <w:b/>
          <w:bCs/>
          <w:color w:val="000080"/>
          <w:sz w:val="22"/>
          <w:szCs w:val="22"/>
        </w:rPr>
        <w:t xml:space="preserve"> import </w:t>
      </w:r>
      <w:r w:rsidRPr="00A01E03">
        <w:rPr>
          <w:rFonts w:ascii="Consolas" w:hAnsi="Consolas"/>
          <w:bCs/>
          <w:color w:val="000000" w:themeColor="text1"/>
          <w:sz w:val="22"/>
          <w:szCs w:val="22"/>
        </w:rPr>
        <w:t>pyplot</w:t>
      </w:r>
      <w:r w:rsidRPr="00A01E03">
        <w:rPr>
          <w:rFonts w:ascii="Consolas" w:hAnsi="Consolas"/>
          <w:b/>
          <w:bCs/>
          <w:color w:val="000080"/>
          <w:sz w:val="22"/>
          <w:szCs w:val="22"/>
        </w:rPr>
        <w:t xml:space="preserve"> as </w:t>
      </w:r>
      <w:r w:rsidRPr="00A01E03">
        <w:rPr>
          <w:rFonts w:ascii="Consolas" w:hAnsi="Consolas"/>
          <w:bCs/>
          <w:color w:val="000000" w:themeColor="text1"/>
          <w:sz w:val="22"/>
          <w:szCs w:val="22"/>
        </w:rPr>
        <w:t>plt</w:t>
      </w:r>
    </w:p>
    <w:p w14:paraId="47C5FB0A" w14:textId="77777777" w:rsidR="00A01E03" w:rsidRPr="00A01E03" w:rsidRDefault="00A01E03" w:rsidP="00A01E03">
      <w:pPr>
        <w:spacing w:after="0" w:line="240" w:lineRule="auto"/>
        <w:ind w:firstLine="0"/>
        <w:rPr>
          <w:rFonts w:ascii="Consolas" w:hAnsi="Consolas"/>
          <w:b/>
          <w:bCs/>
          <w:color w:val="000080"/>
          <w:sz w:val="22"/>
          <w:szCs w:val="22"/>
        </w:rPr>
      </w:pPr>
    </w:p>
    <w:p w14:paraId="113C7957" w14:textId="4131616A"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X = #</w:t>
      </w:r>
      <w:r>
        <w:rPr>
          <w:rFonts w:ascii="Consolas" w:hAnsi="Consolas"/>
          <w:bCs/>
          <w:color w:val="000000" w:themeColor="text1"/>
          <w:sz w:val="22"/>
          <w:szCs w:val="22"/>
        </w:rPr>
        <w:t xml:space="preserve"> data</w:t>
      </w:r>
    </w:p>
    <w:p w14:paraId="5807B5C0"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distorsions = []</w:t>
      </w:r>
    </w:p>
    <w:p w14:paraId="3AD47AF7"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for k in 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w:t>
      </w:r>
    </w:p>
    <w:p w14:paraId="047E2502"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 = KMeans(n_clusters=k)</w:t>
      </w:r>
    </w:p>
    <w:p w14:paraId="765E77F1"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kmeans.fit(X)</w:t>
      </w:r>
    </w:p>
    <w:p w14:paraId="212C5DE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distorsions.append(kmeans.inertia_)</w:t>
      </w:r>
    </w:p>
    <w:p w14:paraId="3E1C0CDD" w14:textId="77777777" w:rsidR="00A01E03" w:rsidRPr="00A01E03" w:rsidRDefault="00A01E03" w:rsidP="00A01E03">
      <w:pPr>
        <w:spacing w:after="0" w:line="240" w:lineRule="auto"/>
        <w:ind w:firstLine="0"/>
        <w:rPr>
          <w:rFonts w:ascii="Consolas" w:hAnsi="Consolas"/>
          <w:bCs/>
          <w:color w:val="000000" w:themeColor="text1"/>
          <w:sz w:val="22"/>
          <w:szCs w:val="22"/>
        </w:rPr>
      </w:pPr>
    </w:p>
    <w:p w14:paraId="552643D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fig = plt.figure(figsize=(</w:t>
      </w:r>
      <w:r w:rsidRPr="00A01E03">
        <w:rPr>
          <w:rFonts w:ascii="Consolas" w:hAnsi="Consolas" w:cs="Courier New"/>
          <w:color w:val="0000FF"/>
          <w:sz w:val="22"/>
          <w:szCs w:val="22"/>
          <w:lang w:eastAsia="hu-HU"/>
        </w:rPr>
        <w:t>15</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5</w:t>
      </w:r>
      <w:r w:rsidRPr="00A01E03">
        <w:rPr>
          <w:rFonts w:ascii="Consolas" w:hAnsi="Consolas"/>
          <w:bCs/>
          <w:color w:val="000000" w:themeColor="text1"/>
          <w:sz w:val="22"/>
          <w:szCs w:val="22"/>
        </w:rPr>
        <w:t>))</w:t>
      </w:r>
    </w:p>
    <w:p w14:paraId="38065D5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plt.plot(range(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 distorsions)</w:t>
      </w:r>
    </w:p>
    <w:p w14:paraId="673877B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plt.grid(</w:t>
      </w:r>
      <w:r w:rsidRPr="00A01E03">
        <w:rPr>
          <w:rFonts w:ascii="Consolas" w:hAnsi="Consolas"/>
          <w:b/>
          <w:bCs/>
          <w:color w:val="000080"/>
          <w:sz w:val="22"/>
          <w:szCs w:val="22"/>
        </w:rPr>
        <w:t>True</w:t>
      </w:r>
      <w:r w:rsidRPr="00A01E03">
        <w:rPr>
          <w:rFonts w:ascii="Consolas" w:hAnsi="Consolas"/>
          <w:bCs/>
          <w:color w:val="000000" w:themeColor="text1"/>
          <w:sz w:val="22"/>
          <w:szCs w:val="22"/>
        </w:rPr>
        <w:t>)</w:t>
      </w:r>
    </w:p>
    <w:p w14:paraId="7C55E43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plt.title('Elbow curve')</w:t>
      </w:r>
    </w:p>
    <w:p w14:paraId="44ED38AF" w14:textId="77777777" w:rsidR="00A01E03" w:rsidRPr="00A01E03" w:rsidRDefault="00A01E03" w:rsidP="0028592E">
      <w:pPr>
        <w:spacing w:after="0"/>
        <w:ind w:left="720" w:firstLine="0"/>
      </w:pPr>
    </w:p>
    <w:p w14:paraId="20435475" w14:textId="25BEB971" w:rsidR="008F4FE7" w:rsidRDefault="008F4FE7" w:rsidP="00D9508B">
      <w:pPr>
        <w:pStyle w:val="Heading3"/>
      </w:pPr>
      <w:bookmarkStart w:id="74" w:name="_Toc71586155"/>
      <w:r>
        <w:t>DBSCAN (Density-Based) Clustering</w:t>
      </w:r>
      <w:bookmarkEnd w:id="74"/>
    </w:p>
    <w:p w14:paraId="366351D6" w14:textId="66C59414" w:rsidR="008F4FE7" w:rsidRDefault="00787DA8" w:rsidP="00787DA8">
      <w:pPr>
        <w:ind w:firstLine="0"/>
      </w:pPr>
      <w:r>
        <w:t>DBSCAN is a computationally intensive clustering technique that can handle concave (non-convex) groups by using a density-based approach.</w:t>
      </w:r>
    </w:p>
    <w:p w14:paraId="44CEA725" w14:textId="59237C98" w:rsidR="003A47FD" w:rsidRDefault="00747450" w:rsidP="00787DA8">
      <w:pPr>
        <w:ind w:firstLine="0"/>
      </w:pPr>
      <w:r>
        <w:t xml:space="preserve">The </w:t>
      </w:r>
      <w:r>
        <w:rPr>
          <w:i/>
        </w:rPr>
        <w:t>eps</w:t>
      </w:r>
      <w:r>
        <w:t xml:space="preserve"> neighbourhood of a data point </w:t>
      </w:r>
      <w:r>
        <w:rPr>
          <w:b/>
        </w:rPr>
        <w:t>p</w:t>
      </w:r>
      <w:r>
        <w:t xml:space="preserve"> are the points that are at most </w:t>
      </w:r>
      <w:r>
        <w:rPr>
          <w:i/>
        </w:rPr>
        <w:t>eps</w:t>
      </w:r>
      <w:r>
        <w:t xml:space="preserve"> far from </w:t>
      </w:r>
      <w:r>
        <w:rPr>
          <w:b/>
        </w:rPr>
        <w:t>p</w:t>
      </w:r>
      <w:r>
        <w:t>:</w:t>
      </w:r>
    </w:p>
    <w:p w14:paraId="416FC975" w14:textId="312A5B88" w:rsidR="00747450" w:rsidRPr="00CD5BF2" w:rsidRDefault="00747450" w:rsidP="00787DA8">
      <w:pPr>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m:rPr>
                  <m:sty m:val="bi"/>
                </m:rPr>
                <w:rPr>
                  <w:rFonts w:ascii="Cambria Math" w:hAnsi="Cambria Math"/>
                </w:rPr>
                <m:t>p</m:t>
              </m:r>
              <m:ctrlPr>
                <w:rPr>
                  <w:rFonts w:ascii="Cambria Math" w:hAnsi="Cambria Math"/>
                  <w:b/>
                  <w:i/>
                </w:rPr>
              </m:ctrlPr>
            </m:e>
          </m:d>
          <m:r>
            <m:rPr>
              <m:sty m:val="bi"/>
            </m:rPr>
            <w:rPr>
              <w:rFonts w:ascii="Cambria Math" w:hAnsi="Cambria Math"/>
            </w:rPr>
            <m:t>=</m:t>
          </m:r>
          <m:d>
            <m:dPr>
              <m:begChr m:val="{"/>
              <m:endChr m:val="|"/>
              <m:ctrlPr>
                <w:rPr>
                  <w:rFonts w:ascii="Cambria Math" w:hAnsi="Cambria Math"/>
                  <w:i/>
                </w:rPr>
              </m:ctrlPr>
            </m:dPr>
            <m:e>
              <m:r>
                <m:rPr>
                  <m:sty m:val="bi"/>
                </m:rPr>
                <w:rPr>
                  <w:rFonts w:ascii="Cambria Math" w:hAnsi="Cambria Math"/>
                </w:rPr>
                <m:t xml:space="preserve">x ϵ Database </m:t>
              </m:r>
              <m:ctrlPr>
                <w:rPr>
                  <w:rFonts w:ascii="Cambria Math" w:hAnsi="Cambria Math"/>
                  <w:b/>
                  <w:i/>
                </w:rPr>
              </m:ctrlPr>
            </m:e>
          </m:d>
          <m:r>
            <w:rPr>
              <w:rFonts w:ascii="Cambria Math" w:hAnsi="Cambria Math"/>
            </w:rPr>
            <m:t xml:space="preserve"> d</m:t>
          </m:r>
          <m:d>
            <m:dPr>
              <m:ctrlPr>
                <w:rPr>
                  <w:rFonts w:ascii="Cambria Math" w:hAnsi="Cambria Math"/>
                  <w:i/>
                </w:rPr>
              </m:ctrlPr>
            </m:dPr>
            <m:e>
              <m:r>
                <m:rPr>
                  <m:sty m:val="bi"/>
                </m:rPr>
                <w:rPr>
                  <w:rFonts w:ascii="Cambria Math" w:hAnsi="Cambria Math"/>
                </w:rPr>
                <m:t>x,p</m:t>
              </m:r>
            </m:e>
          </m:d>
          <m:r>
            <w:rPr>
              <w:rFonts w:ascii="Cambria Math" w:hAnsi="Cambria Math"/>
            </w:rPr>
            <m:t>&lt;eps}</m:t>
          </m:r>
        </m:oMath>
      </m:oMathPara>
    </w:p>
    <w:p w14:paraId="410644DA" w14:textId="31978822" w:rsidR="00CD5BF2" w:rsidRDefault="00CD5BF2" w:rsidP="00787DA8">
      <w:pPr>
        <w:ind w:firstLine="0"/>
      </w:pPr>
      <w:r>
        <w:t xml:space="preserve">We say that </w:t>
      </w:r>
      <w:r>
        <w:rPr>
          <w:b/>
        </w:rPr>
        <w:t>p</w:t>
      </w:r>
      <w:r>
        <w:t xml:space="preserve"> is </w:t>
      </w:r>
      <w:r w:rsidRPr="00CD5BF2">
        <w:rPr>
          <w:u w:val="single"/>
        </w:rPr>
        <w:t>directly density reachable</w:t>
      </w:r>
      <w:r>
        <w:t xml:space="preserve"> from </w:t>
      </w:r>
      <w:r>
        <w:rPr>
          <w:b/>
        </w:rPr>
        <w:t>q</w:t>
      </w:r>
      <w:r>
        <w:t xml:space="preserve"> with respect to </w:t>
      </w:r>
      <w:r>
        <w:rPr>
          <w:i/>
        </w:rPr>
        <w:t>eps, min_samples</w:t>
      </w:r>
      <w:r>
        <w:t xml:space="preserve"> if:</w:t>
      </w:r>
    </w:p>
    <w:p w14:paraId="1D4E527A" w14:textId="14E13F6D" w:rsidR="00CD5BF2" w:rsidRPr="00CD5BF2" w:rsidRDefault="00CD5BF2" w:rsidP="00787DA8">
      <w:pPr>
        <w:ind w:firstLine="0"/>
      </w:pPr>
      <m:oMathPara>
        <m:oMath>
          <m:r>
            <m:rPr>
              <m:sty m:val="bi"/>
            </m:rPr>
            <w:rPr>
              <w:rFonts w:ascii="Cambria Math" w:hAnsi="Cambria Math"/>
            </w:rPr>
            <m:t xml:space="preserve">p </m:t>
          </m:r>
          <m:r>
            <w:rPr>
              <w:rFonts w:ascii="Cambria Math" w:hAnsi="Cambria Math"/>
            </w:rPr>
            <m:t>ϵ</m:t>
          </m:r>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e>
          </m:d>
          <m:r>
            <w:rPr>
              <w:rFonts w:ascii="Cambria Math" w:hAnsi="Cambria Math"/>
            </w:rPr>
            <m:t>&lt;</m:t>
          </m:r>
          <m:r>
            <m:rPr>
              <m:sty m:val="p"/>
            </m:rPr>
            <w:rPr>
              <w:rFonts w:ascii="Cambria Math" w:hAnsi="Cambria Math"/>
            </w:rPr>
            <m:t>min</m:t>
          </m:r>
          <m:r>
            <w:rPr>
              <w:rFonts w:ascii="Cambria Math" w:hAnsi="Cambria Math"/>
            </w:rPr>
            <m:t>_samples</m:t>
          </m:r>
        </m:oMath>
      </m:oMathPara>
    </w:p>
    <w:p w14:paraId="204AE81B" w14:textId="1B6A3E66" w:rsidR="00CD5BF2" w:rsidRPr="00CD5BF2" w:rsidRDefault="00CD5BF2" w:rsidP="00787DA8">
      <w:pPr>
        <w:ind w:firstLine="0"/>
      </w:pPr>
      <w:r>
        <w:rPr>
          <w:b/>
        </w:rPr>
        <w:t xml:space="preserve">q </w:t>
      </w:r>
      <w:r>
        <w:t xml:space="preserve">in this case is called a </w:t>
      </w:r>
      <w:r w:rsidRPr="00C34CF4">
        <w:rPr>
          <w:u w:val="single"/>
        </w:rPr>
        <w:t>core point</w:t>
      </w:r>
      <w:r>
        <w:t>.</w:t>
      </w:r>
    </w:p>
    <w:p w14:paraId="677839EF" w14:textId="035E773A" w:rsidR="00747450" w:rsidRDefault="00CD5BF2" w:rsidP="00787DA8">
      <w:pPr>
        <w:ind w:firstLine="0"/>
      </w:pPr>
      <w:r>
        <w:t xml:space="preserve">We say that </w:t>
      </w:r>
      <w:r>
        <w:rPr>
          <w:b/>
        </w:rPr>
        <w:t xml:space="preserve">p </w:t>
      </w:r>
      <w:r>
        <w:t xml:space="preserve">is </w:t>
      </w:r>
      <w:r>
        <w:rPr>
          <w:u w:val="single"/>
        </w:rPr>
        <w:t>density reachable</w:t>
      </w:r>
      <w:r>
        <w:t xml:space="preserve"> from </w:t>
      </w:r>
      <w:r>
        <w:rPr>
          <w:b/>
        </w:rPr>
        <w:t>q</w:t>
      </w:r>
      <w:r>
        <w:t xml:space="preserve"> with respect to </w:t>
      </w:r>
      <w:r>
        <w:rPr>
          <w:i/>
        </w:rPr>
        <w:t>eps, min_samples</w:t>
      </w:r>
      <w:r>
        <w:t xml:space="preserve"> if there is a series of </w:t>
      </w:r>
      <m:oMath>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r>
          <w:rPr>
            <w:rFonts w:ascii="Cambria Math" w:hAnsi="Cambria Math"/>
          </w:rPr>
          <m:t xml:space="preserve"> </m:t>
        </m:r>
        <m:r>
          <w:rPr>
            <w:rFonts w:ascii="Cambria Math" w:hAnsi="Cambria Math"/>
          </w:rPr>
          <m:t>|</m:t>
        </m:r>
        <m:r>
          <w:rPr>
            <w:rFonts w:ascii="Cambria Math" w:hAnsi="Cambria Math"/>
          </w:rPr>
          <m:t xml:space="preserve"> </m:t>
        </m:r>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1</m:t>
            </m:r>
          </m:sub>
        </m:sSub>
        <m:r>
          <m:rPr>
            <m:sty m:val="bi"/>
          </m:rPr>
          <w:rPr>
            <w:rFonts w:ascii="Cambria Math" w:hAnsi="Cambria Math"/>
          </w:rPr>
          <m:t>=q</m:t>
        </m:r>
        <m:r>
          <m:rPr>
            <m:sty m:val="bi"/>
          </m:rPr>
          <w:rPr>
            <w:rFonts w:ascii="Cambria Math" w:hAnsi="Cambria Math"/>
          </w:rPr>
          <m:t>,</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n</m:t>
            </m:r>
          </m:sub>
        </m:sSub>
        <m:r>
          <m:rPr>
            <m:sty m:val="bi"/>
          </m:rPr>
          <w:rPr>
            <w:rFonts w:ascii="Cambria Math" w:hAnsi="Cambria Math"/>
          </w:rPr>
          <m:t>=p</m:t>
        </m:r>
      </m:oMath>
      <w:r>
        <w:t xml:space="preserve"> </w:t>
      </w:r>
      <w:r w:rsidR="00D51EED">
        <w:t xml:space="preserve">where each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i+1</m:t>
            </m:r>
          </m:sub>
        </m:sSub>
      </m:oMath>
      <w:r w:rsidR="00D51EED">
        <w:rPr>
          <w:b/>
        </w:rPr>
        <w:t xml:space="preserve"> </w:t>
      </w:r>
      <w:r w:rsidR="00D51EED">
        <w:t xml:space="preserve">is directly density reachable from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rsidR="00D51EED">
        <w:t>.</w:t>
      </w:r>
    </w:p>
    <w:p w14:paraId="5A10B08E" w14:textId="594963EE" w:rsidR="00C34CF4" w:rsidRDefault="00C34CF4" w:rsidP="00C34CF4">
      <w:pPr>
        <w:ind w:firstLine="0"/>
      </w:pPr>
      <w:r>
        <w:t xml:space="preserve">We say that </w:t>
      </w:r>
      <w:r>
        <w:rPr>
          <w:b/>
        </w:rPr>
        <w:t xml:space="preserve">p </w:t>
      </w:r>
      <w:r>
        <w:t xml:space="preserve">is </w:t>
      </w:r>
      <w:r>
        <w:rPr>
          <w:u w:val="single"/>
        </w:rPr>
        <w:t>density connected</w:t>
      </w:r>
      <w:r>
        <w:t xml:space="preserve"> to </w:t>
      </w:r>
      <w:r>
        <w:rPr>
          <w:b/>
        </w:rPr>
        <w:t>q</w:t>
      </w:r>
      <w:r>
        <w:t xml:space="preserve"> with respect to </w:t>
      </w:r>
      <w:r>
        <w:rPr>
          <w:i/>
        </w:rPr>
        <w:t>eps, min_samples</w:t>
      </w:r>
      <w:r>
        <w:t xml:space="preserve"> if there is an </w:t>
      </w:r>
      <w:r>
        <w:rPr>
          <w:b/>
        </w:rPr>
        <w:t>o</w:t>
      </w:r>
      <w:r>
        <w:t xml:space="preserve"> point such that both </w:t>
      </w:r>
      <w:r>
        <w:rPr>
          <w:b/>
        </w:rPr>
        <w:t>p</w:t>
      </w:r>
      <w:r>
        <w:t xml:space="preserve"> and </w:t>
      </w:r>
      <w:r>
        <w:rPr>
          <w:b/>
        </w:rPr>
        <w:t xml:space="preserve">q </w:t>
      </w:r>
      <w:r>
        <w:t xml:space="preserve">are density reachable from </w:t>
      </w:r>
      <w:r>
        <w:rPr>
          <w:b/>
        </w:rPr>
        <w:t>o</w:t>
      </w:r>
      <w:r>
        <w:t>.</w:t>
      </w:r>
    </w:p>
    <w:p w14:paraId="54C26BF0" w14:textId="4B419803" w:rsidR="00EC125B" w:rsidRDefault="00C22916" w:rsidP="00C34CF4">
      <w:pPr>
        <w:ind w:firstLine="0"/>
      </w:pPr>
      <w:r>
        <w:t xml:space="preserve">If a point </w:t>
      </w:r>
      <w:r>
        <w:rPr>
          <w:b/>
        </w:rPr>
        <w:t>p</w:t>
      </w:r>
      <w:r>
        <w:t xml:space="preserve"> is in cluster </w:t>
      </w:r>
      <w:r>
        <w:rPr>
          <w:b/>
        </w:rPr>
        <w:t>C</w:t>
      </w:r>
      <w:r>
        <w:t xml:space="preserve"> and </w:t>
      </w:r>
      <w:r>
        <w:rPr>
          <w:b/>
        </w:rPr>
        <w:t>q</w:t>
      </w:r>
      <w:r>
        <w:t xml:space="preserve"> is density reachable from </w:t>
      </w:r>
      <w:r>
        <w:rPr>
          <w:b/>
        </w:rPr>
        <w:t>p</w:t>
      </w:r>
      <w:r>
        <w:t xml:space="preserve"> then </w:t>
      </w:r>
      <w:r>
        <w:rPr>
          <w:b/>
        </w:rPr>
        <w:t xml:space="preserve">q </w:t>
      </w:r>
      <w:r>
        <w:t>will be a point of the cluster too.</w:t>
      </w:r>
      <w:r w:rsidR="00EC1BB2">
        <w:t xml:space="preserve"> In the cluster every point is density connected.</w:t>
      </w:r>
      <w:r w:rsidR="00855C87">
        <w:t xml:space="preserve"> The DBSCAN method might not classify points. Those unclassified points are considered noise.</w:t>
      </w:r>
    </w:p>
    <w:p w14:paraId="2E718FF2" w14:textId="77777777" w:rsidR="00855C87" w:rsidRDefault="00855C87" w:rsidP="00C34CF4">
      <w:pPr>
        <w:ind w:firstLine="0"/>
      </w:pPr>
    </w:p>
    <w:p w14:paraId="69CEE4F4" w14:textId="104B4647" w:rsidR="00EC125B" w:rsidRPr="00840F1F" w:rsidRDefault="00EC125B" w:rsidP="00EC125B">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DBSCAN</w:t>
      </w:r>
    </w:p>
    <w:p w14:paraId="41326751" w14:textId="2494A532" w:rsidR="00EC125B" w:rsidRDefault="00EC125B" w:rsidP="00EC125B">
      <w:pPr>
        <w:spacing w:after="0"/>
        <w:ind w:firstLine="0"/>
        <w:rPr>
          <w:rFonts w:ascii="Consolas" w:hAnsi="Consolas"/>
          <w:color w:val="000000" w:themeColor="text1"/>
          <w:sz w:val="22"/>
          <w:szCs w:val="22"/>
        </w:rPr>
      </w:pPr>
      <w:r>
        <w:rPr>
          <w:rFonts w:ascii="Consolas" w:hAnsi="Consolas"/>
          <w:color w:val="000000"/>
          <w:sz w:val="22"/>
          <w:szCs w:val="22"/>
        </w:rPr>
        <w:t>dbscan = DBSCAN(eps=</w:t>
      </w:r>
      <w:r>
        <w:rPr>
          <w:rFonts w:ascii="Consolas" w:hAnsi="Consolas"/>
          <w:color w:val="FF0000"/>
          <w:sz w:val="22"/>
          <w:szCs w:val="22"/>
        </w:rPr>
        <w:t>3</w:t>
      </w:r>
      <w:r>
        <w:rPr>
          <w:rFonts w:ascii="Consolas" w:hAnsi="Consolas"/>
          <w:color w:val="000000" w:themeColor="text1"/>
          <w:sz w:val="22"/>
          <w:szCs w:val="22"/>
        </w:rPr>
        <w:t>, min_samples=</w:t>
      </w:r>
      <w:r>
        <w:rPr>
          <w:rFonts w:ascii="Consolas" w:hAnsi="Consolas"/>
          <w:color w:val="FF0000"/>
          <w:sz w:val="22"/>
          <w:szCs w:val="22"/>
        </w:rPr>
        <w:t>5</w:t>
      </w:r>
      <w:r>
        <w:rPr>
          <w:rFonts w:ascii="Consolas" w:hAnsi="Consolas"/>
          <w:color w:val="000000" w:themeColor="text1"/>
          <w:sz w:val="22"/>
          <w:szCs w:val="22"/>
        </w:rPr>
        <w:t>)</w:t>
      </w:r>
    </w:p>
    <w:p w14:paraId="0A2AB65F" w14:textId="1C759355" w:rsidR="00144F27" w:rsidRDefault="00EC125B" w:rsidP="00292037">
      <w:pPr>
        <w:spacing w:after="0"/>
        <w:ind w:firstLine="0"/>
      </w:pPr>
      <w:r>
        <w:rPr>
          <w:rFonts w:ascii="Consolas" w:hAnsi="Consolas"/>
          <w:color w:val="000000"/>
          <w:sz w:val="22"/>
          <w:szCs w:val="22"/>
        </w:rPr>
        <w:t>dbscan</w:t>
      </w:r>
      <w:r>
        <w:rPr>
          <w:rFonts w:ascii="Consolas" w:hAnsi="Consolas"/>
          <w:color w:val="000000" w:themeColor="text1"/>
          <w:sz w:val="22"/>
          <w:szCs w:val="22"/>
        </w:rPr>
        <w:t>.fit(x)</w:t>
      </w:r>
    </w:p>
    <w:p w14:paraId="455FCA1B" w14:textId="6C043F63" w:rsidR="00144F27" w:rsidRDefault="00144F27" w:rsidP="000E231D">
      <w:pPr>
        <w:pStyle w:val="Heading1"/>
      </w:pPr>
      <w:bookmarkStart w:id="75" w:name="_Toc71586159"/>
      <w:r>
        <w:lastRenderedPageBreak/>
        <w:t>Classification</w:t>
      </w:r>
      <w:bookmarkEnd w:id="75"/>
    </w:p>
    <w:p w14:paraId="43DAF12E" w14:textId="2EE1FBFC" w:rsidR="00144F27" w:rsidRPr="00144F27" w:rsidRDefault="00144F27" w:rsidP="00144F27">
      <w:r>
        <w:t>During classification we are predicting classes.</w:t>
      </w:r>
    </w:p>
    <w:p w14:paraId="0E8A6EFA" w14:textId="06A27D00" w:rsidR="00144F27" w:rsidRDefault="003726AC" w:rsidP="009E5E97">
      <w:pPr>
        <w:pStyle w:val="Heading2"/>
      </w:pPr>
      <w:bookmarkStart w:id="76" w:name="_Toc71586160"/>
      <w:r>
        <w:t>Linear model</w:t>
      </w:r>
      <w:bookmarkEnd w:id="76"/>
    </w:p>
    <w:p w14:paraId="4FB8AA03" w14:textId="2B8BDE52" w:rsidR="003726AC" w:rsidRPr="00373DD1" w:rsidRDefault="003726AC" w:rsidP="003726AC">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 xml:space="preserve">sklearn.linear_model </w:t>
      </w:r>
      <w:r w:rsidRPr="00373DD1">
        <w:rPr>
          <w:rFonts w:ascii="Consolas" w:hAnsi="Consolas"/>
          <w:b/>
          <w:bCs/>
          <w:color w:val="000080"/>
          <w:sz w:val="22"/>
          <w:szCs w:val="22"/>
        </w:rPr>
        <w:t xml:space="preserve">import </w:t>
      </w:r>
      <w:r w:rsidRPr="00373DD1">
        <w:rPr>
          <w:rFonts w:ascii="Consolas" w:hAnsi="Consolas"/>
          <w:color w:val="000000"/>
          <w:sz w:val="22"/>
          <w:szCs w:val="22"/>
        </w:rPr>
        <w:t>SGDClassifier</w:t>
      </w:r>
    </w:p>
    <w:p w14:paraId="07E9F9AB" w14:textId="77777777" w:rsidR="003726AC" w:rsidRPr="00373DD1" w:rsidRDefault="003726AC" w:rsidP="003726AC">
      <w:pPr>
        <w:pStyle w:val="HTMLPreformatted"/>
        <w:shd w:val="clear" w:color="auto" w:fill="FFFFFF"/>
        <w:rPr>
          <w:rFonts w:ascii="Consolas" w:hAnsi="Consolas"/>
          <w:color w:val="000000"/>
          <w:sz w:val="22"/>
          <w:szCs w:val="22"/>
        </w:rPr>
      </w:pPr>
    </w:p>
    <w:p w14:paraId="132A21BD" w14:textId="13A82CD7" w:rsidR="003726AC" w:rsidRPr="00373DD1" w:rsidRDefault="003726AC" w:rsidP="0048292A">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sgd_classifier = SGDClassifier()</w:t>
      </w:r>
    </w:p>
    <w:p w14:paraId="40BC8D5D" w14:textId="17C3E18A" w:rsidR="00082C4C" w:rsidRPr="00373DD1" w:rsidRDefault="00082C4C" w:rsidP="0048292A">
      <w:pPr>
        <w:spacing w:after="0" w:line="240" w:lineRule="auto"/>
        <w:ind w:firstLine="0"/>
        <w:rPr>
          <w:rFonts w:ascii="Consolas" w:hAnsi="Consolas"/>
          <w:color w:val="70AD47" w:themeColor="accent6"/>
          <w:sz w:val="22"/>
          <w:szCs w:val="22"/>
        </w:rPr>
      </w:pPr>
      <w:r w:rsidRPr="00373DD1">
        <w:rPr>
          <w:rFonts w:ascii="Consolas" w:hAnsi="Consolas"/>
          <w:color w:val="70AD47" w:themeColor="accent6"/>
          <w:sz w:val="22"/>
          <w:szCs w:val="22"/>
        </w:rPr>
        <w:t># Y_train is an array of True-Falses</w:t>
      </w:r>
    </w:p>
    <w:p w14:paraId="04B8DACF" w14:textId="0FB7BF3C" w:rsidR="003726AC" w:rsidRPr="00373DD1" w:rsidRDefault="003726AC" w:rsidP="0048292A">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sgd_classifier.fit(X_train, Y_train)</w:t>
      </w:r>
    </w:p>
    <w:p w14:paraId="000FA4B0" w14:textId="610AEBD7" w:rsidR="003726AC" w:rsidRPr="00373DD1" w:rsidRDefault="00082C4C" w:rsidP="0048292A">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sidR="003726AC" w:rsidRPr="00373DD1">
        <w:rPr>
          <w:rFonts w:ascii="Consolas" w:hAnsi="Consolas" w:cs="Courier New"/>
          <w:color w:val="000000"/>
          <w:sz w:val="22"/>
          <w:szCs w:val="22"/>
          <w:lang w:eastAsia="hu-HU"/>
        </w:rPr>
        <w:t>sgd_classifier.predict(X_test)</w:t>
      </w:r>
    </w:p>
    <w:p w14:paraId="7B068360" w14:textId="77777777" w:rsidR="00795429" w:rsidRDefault="00795429" w:rsidP="0048292A">
      <w:pPr>
        <w:spacing w:after="0" w:line="240" w:lineRule="auto"/>
        <w:ind w:firstLine="0"/>
        <w:rPr>
          <w:rFonts w:ascii="Consolas" w:hAnsi="Consolas" w:cs="Courier New"/>
          <w:color w:val="000000"/>
          <w:lang w:eastAsia="hu-HU"/>
        </w:rPr>
      </w:pPr>
    </w:p>
    <w:p w14:paraId="311628F0" w14:textId="4337CCDF" w:rsidR="00292037" w:rsidRDefault="004F2C2F" w:rsidP="00292037">
      <w:pPr>
        <w:pStyle w:val="Heading2"/>
      </w:pPr>
      <w:r>
        <w:t>Logistic Regression</w:t>
      </w:r>
    </w:p>
    <w:p w14:paraId="4EBB6E90" w14:textId="2A683275" w:rsidR="008F15BE" w:rsidRDefault="008F15BE" w:rsidP="008F15BE">
      <w:pPr>
        <w:ind w:firstLine="0"/>
      </w:pPr>
      <w:r>
        <w:t>Logistic regression is used to estimate the probability of an instance failling into a particular class. Logistic regression is a binary classifier: we decide whether the instance belongs to a certain class or not.</w:t>
      </w:r>
    </w:p>
    <w:p w14:paraId="7A64776F" w14:textId="04D120D1" w:rsidR="00156A17" w:rsidRPr="00156A17" w:rsidRDefault="00156A17" w:rsidP="008F15BE">
      <w:pPr>
        <w:ind w:firstLine="0"/>
        <w:rPr>
          <w:b/>
        </w:rPr>
      </w:pPr>
      <m:oMathPara>
        <m:oMath>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r>
            <w:rPr>
              <w:rFonts w:ascii="Cambria Math" w:hAnsi="Cambria Math"/>
            </w:rPr>
            <m:t>=</m:t>
          </m:r>
          <m:r>
            <w:rPr>
              <w:rFonts w:ascii="Cambria Math" w:hAnsi="Cambria Math"/>
            </w:rPr>
            <m:t>σ</m:t>
          </m:r>
          <m:d>
            <m:dPr>
              <m:ctrlPr>
                <w:rPr>
                  <w:rFonts w:ascii="Cambria Math" w:hAnsi="Cambria Math"/>
                  <w:i/>
                </w:rPr>
              </m:ctrlPr>
            </m:dPr>
            <m:e>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sup>
              </m:sSup>
            </m:den>
          </m:f>
        </m:oMath>
      </m:oMathPara>
    </w:p>
    <w:p w14:paraId="213DC857" w14:textId="23D7C821" w:rsidR="00DA6EF8" w:rsidRDefault="00156A17" w:rsidP="008F15BE">
      <w:pPr>
        <w:ind w:firstLine="0"/>
      </w:pPr>
      <m:oMath>
        <m:r>
          <w:rPr>
            <w:rFonts w:ascii="Cambria Math" w:hAnsi="Cambria Math"/>
          </w:rPr>
          <m:t>σ</m:t>
        </m:r>
      </m:oMath>
      <w:r>
        <w:t xml:space="preserve"> is the </w:t>
      </w:r>
      <w:r w:rsidRPr="00447AE6">
        <w:rPr>
          <w:b/>
        </w:rPr>
        <w:t>sigmoid</w:t>
      </w:r>
      <w:r w:rsidR="007A2C70">
        <w:t>/logistic</w:t>
      </w:r>
      <w:r>
        <w:t xml:space="preserve"> function that clamps its argument to the (0, 1) interval.</w:t>
      </w:r>
      <w:r w:rsidR="00447AE6">
        <w:t xml:space="preserve"> The derivative of sigmoid</w:t>
      </w:r>
      <w:r w:rsidR="00DA6EF8">
        <w:t xml:space="preserve"> is</w:t>
      </w:r>
      <w:r w:rsidR="00447AE6">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m:t>
        </m:r>
        <m:r>
          <w:rPr>
            <w:rFonts w:ascii="Cambria Math" w:hAnsi="Cambria Math"/>
          </w:rPr>
          <m:t>σ</m:t>
        </m:r>
        <m:r>
          <w:rPr>
            <w:rFonts w:ascii="Cambria Math" w:hAnsi="Cambria Math"/>
          </w:rPr>
          <m:t>(1-</m:t>
        </m:r>
        <m:r>
          <w:rPr>
            <w:rFonts w:ascii="Cambria Math" w:hAnsi="Cambria Math"/>
          </w:rPr>
          <m:t>σ</m:t>
        </m:r>
        <m:r>
          <w:rPr>
            <w:rFonts w:ascii="Cambria Math" w:hAnsi="Cambria Math"/>
          </w:rPr>
          <m:t>)</m:t>
        </m:r>
      </m:oMath>
      <w:r w:rsidR="00DA6EF8">
        <w:t>:</w:t>
      </w:r>
    </w:p>
    <w:p w14:paraId="282572C8" w14:textId="117C16B6" w:rsidR="00DA6EF8" w:rsidRPr="00DA6EF8" w:rsidRDefault="00DA6EF8" w:rsidP="008F15BE">
      <w:pPr>
        <w:ind w:firstLine="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r>
            <w:rPr>
              <w:rFonts w:ascii="Cambria Math" w:hAnsi="Cambria Math"/>
            </w:rPr>
            <m:t>σ</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oMath>
      </m:oMathPara>
    </w:p>
    <w:p w14:paraId="607FEE73" w14:textId="47EC7ACE" w:rsidR="00DA6EF8" w:rsidRDefault="00DA6EF8" w:rsidP="008F15BE">
      <w:pPr>
        <w:ind w:firstLine="0"/>
      </w:pPr>
      <m:oMathPara>
        <m:oMath>
          <m:r>
            <w:rPr>
              <w:rFonts w:ascii="Cambria Math" w:hAnsi="Cambria Math"/>
            </w:rPr>
            <m:t>=</m:t>
          </m:r>
          <m:r>
            <w:rPr>
              <w:rFonts w:ascii="Cambria Math" w:hAnsi="Cambria Math"/>
            </w:rPr>
            <m:t>σ</m:t>
          </m:r>
          <m:f>
            <m:fPr>
              <m:ctrlPr>
                <w:rPr>
                  <w:rFonts w:ascii="Cambria Math" w:hAnsi="Cambria Math"/>
                  <w:i/>
                </w:rPr>
              </m:ctrlPr>
            </m:fPr>
            <m:num>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r>
            <w:rPr>
              <w:rFonts w:ascii="Cambria Math" w:hAnsi="Cambria Math"/>
            </w:rPr>
            <m:t>σ</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m:t>
          </m:r>
          <m:r>
            <w:rPr>
              <w:rFonts w:ascii="Cambria Math" w:hAnsi="Cambria Math"/>
            </w:rPr>
            <m:t>σ</m:t>
          </m:r>
          <m:r>
            <w:rPr>
              <w:rFonts w:ascii="Cambria Math" w:hAnsi="Cambria Math"/>
            </w:rPr>
            <m:t>(1-</m:t>
          </m:r>
          <m:r>
            <w:rPr>
              <w:rFonts w:ascii="Cambria Math" w:hAnsi="Cambria Math"/>
            </w:rPr>
            <m:t>σ</m:t>
          </m:r>
          <m:r>
            <w:rPr>
              <w:rFonts w:ascii="Cambria Math" w:hAnsi="Cambria Math"/>
            </w:rPr>
            <m:t>)</m:t>
          </m:r>
        </m:oMath>
      </m:oMathPara>
    </w:p>
    <w:p w14:paraId="70B99813" w14:textId="1550095F" w:rsidR="007A2C70" w:rsidRDefault="007A2C70" w:rsidP="007A2C70">
      <w:pPr>
        <w:ind w:firstLine="0"/>
        <w:jc w:val="center"/>
      </w:pPr>
      <w:r>
        <w:rPr>
          <w:noProof/>
          <w:lang w:eastAsia="hu-HU"/>
        </w:rPr>
        <w:drawing>
          <wp:inline distT="0" distB="0" distL="0" distR="0" wp14:anchorId="06CC4F90" wp14:editId="0322BCDB">
            <wp:extent cx="2514600" cy="1676400"/>
            <wp:effectExtent l="0" t="0" r="0" b="0"/>
            <wp:docPr id="46" name="Picture 46"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moid function - Wikip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15476" cy="1676984"/>
                    </a:xfrm>
                    <a:prstGeom prst="rect">
                      <a:avLst/>
                    </a:prstGeom>
                    <a:noFill/>
                    <a:ln>
                      <a:noFill/>
                    </a:ln>
                  </pic:spPr>
                </pic:pic>
              </a:graphicData>
            </a:graphic>
          </wp:inline>
        </w:drawing>
      </w:r>
    </w:p>
    <w:p w14:paraId="3A843391" w14:textId="3F569C7D"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y=1</m:t>
              </m:r>
            </m:e>
          </m:d>
          <m:r>
            <m:rPr>
              <m:sty m:val="bi"/>
            </m:rPr>
            <w:rPr>
              <w:rFonts w:ascii="Cambria Math" w:hAnsi="Cambria Math"/>
            </w:rPr>
            <m:t>x</m:t>
          </m:r>
          <m:r>
            <w:rPr>
              <w:rFonts w:ascii="Cambria Math" w:hAnsi="Cambria Math"/>
            </w:rPr>
            <m:t>)=</m:t>
          </m:r>
          <m:r>
            <w:rPr>
              <w:rFonts w:ascii="Cambria Math" w:hAnsi="Cambria Math"/>
            </w:rPr>
            <m:t xml:space="preserve"> </m:t>
          </m:r>
          <m:acc>
            <m:accPr>
              <m:ctrlPr>
                <w:rPr>
                  <w:rFonts w:ascii="Cambria Math" w:hAnsi="Cambria Math"/>
                  <w:i/>
                </w:rPr>
              </m:ctrlPr>
            </m:accPr>
            <m:e>
              <m:r>
                <w:rPr>
                  <w:rFonts w:ascii="Cambria Math" w:hAnsi="Cambria Math"/>
                </w:rPr>
                <m:t>p</m:t>
              </m:r>
            </m:e>
          </m:acc>
        </m:oMath>
      </m:oMathPara>
    </w:p>
    <w:p w14:paraId="01EABFC3" w14:textId="3419B6C9"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y=0</m:t>
              </m:r>
            </m:e>
          </m:d>
          <m:r>
            <m:rPr>
              <m:sty m:val="bi"/>
            </m:rPr>
            <w:rPr>
              <w:rFonts w:ascii="Cambria Math" w:hAnsi="Cambria Math"/>
            </w:rPr>
            <m:t>x</m:t>
          </m:r>
          <m:r>
            <w:rPr>
              <w:rFonts w:ascii="Cambria Math" w:hAnsi="Cambria Math"/>
            </w:rPr>
            <m:t>)=</m:t>
          </m:r>
          <m:r>
            <w:rPr>
              <w:rFonts w:ascii="Cambria Math" w:hAnsi="Cambria Math"/>
            </w:rPr>
            <m:t xml:space="preserve"> </m:t>
          </m:r>
          <m:r>
            <w:rPr>
              <w:rFonts w:ascii="Cambria Math" w:hAnsi="Cambria Math"/>
            </w:rPr>
            <m:t>1-</m:t>
          </m:r>
          <m:acc>
            <m:accPr>
              <m:ctrlPr>
                <w:rPr>
                  <w:rFonts w:ascii="Cambria Math" w:hAnsi="Cambria Math"/>
                  <w:i/>
                </w:rPr>
              </m:ctrlPr>
            </m:accPr>
            <m:e>
              <m:r>
                <w:rPr>
                  <w:rFonts w:ascii="Cambria Math" w:hAnsi="Cambria Math"/>
                </w:rPr>
                <m:t>p</m:t>
              </m:r>
            </m:e>
          </m:acc>
        </m:oMath>
      </m:oMathPara>
    </w:p>
    <w:p w14:paraId="59861A9B" w14:textId="6ABFD0E8" w:rsidR="007A2C70" w:rsidRDefault="007A2C70" w:rsidP="007A2C70">
      <w:pPr>
        <w:ind w:firstLine="0"/>
      </w:pPr>
      <w:r>
        <w:t>This mixed results in the following formula:</w:t>
      </w:r>
    </w:p>
    <w:p w14:paraId="5BBE45A5" w14:textId="2F1A995F" w:rsidR="007A2C70" w:rsidRPr="007475AD" w:rsidRDefault="007A2C70" w:rsidP="007A2C70">
      <w:pPr>
        <w:ind w:firstLine="0"/>
      </w:pPr>
      <m:oMathPara>
        <m:oMath>
          <m:r>
            <w:rPr>
              <w:rFonts w:ascii="Cambria Math" w:hAnsi="Cambria Math"/>
            </w:rPr>
            <w:lastRenderedPageBreak/>
            <m:t>P</m:t>
          </m:r>
          <m:d>
            <m:dPr>
              <m:ctrlPr>
                <w:rPr>
                  <w:rFonts w:ascii="Cambria Math" w:hAnsi="Cambria Math"/>
                  <w:i/>
                </w:rPr>
              </m:ctrlPr>
            </m:dPr>
            <m:e>
              <m:r>
                <w:rPr>
                  <w:rFonts w:ascii="Cambria Math" w:hAnsi="Cambria Math"/>
                </w:rPr>
                <m:t>y|</m:t>
              </m:r>
              <m:r>
                <m:rPr>
                  <m:sty m:val="bi"/>
                </m:rPr>
                <w:rPr>
                  <w:rFonts w:ascii="Cambria Math" w:hAnsi="Cambria Math"/>
                </w:rPr>
                <m:t>x</m:t>
              </m:r>
            </m:e>
          </m:d>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p</m:t>
                  </m:r>
                </m:e>
              </m:acc>
            </m:e>
            <m:sup>
              <m:r>
                <w:rPr>
                  <w:rFonts w:ascii="Cambria Math" w:hAnsi="Cambria Math"/>
                </w:rPr>
                <m:t>y</m:t>
              </m:r>
            </m:sup>
          </m:sSup>
          <m:sSup>
            <m:sSupPr>
              <m:ctrlPr>
                <w:rPr>
                  <w:rFonts w:ascii="Cambria Math" w:hAnsi="Cambria Math"/>
                  <w:i/>
                </w:rPr>
              </m:ctrlPr>
            </m:sSupPr>
            <m:e>
              <m:r>
                <w:rPr>
                  <w:rFonts w:ascii="Cambria Math" w:hAnsi="Cambria Math"/>
                </w:rPr>
                <m:t>(1-</m:t>
              </m:r>
              <m:acc>
                <m:accPr>
                  <m:ctrlPr>
                    <w:rPr>
                      <w:rFonts w:ascii="Cambria Math" w:hAnsi="Cambria Math"/>
                      <w:i/>
                    </w:rPr>
                  </m:ctrlPr>
                </m:accPr>
                <m:e>
                  <m:r>
                    <w:rPr>
                      <w:rFonts w:ascii="Cambria Math" w:hAnsi="Cambria Math"/>
                    </w:rPr>
                    <m:t>p</m:t>
                  </m:r>
                </m:e>
              </m:acc>
              <m:r>
                <w:rPr>
                  <w:rFonts w:ascii="Cambria Math" w:hAnsi="Cambria Math"/>
                </w:rPr>
                <m:t>)</m:t>
              </m:r>
            </m:e>
            <m:sup>
              <m:r>
                <w:rPr>
                  <w:rFonts w:ascii="Cambria Math" w:hAnsi="Cambria Math"/>
                </w:rPr>
                <m:t>1-y</m:t>
              </m:r>
            </m:sup>
          </m:sSup>
        </m:oMath>
      </m:oMathPara>
    </w:p>
    <w:p w14:paraId="2A7A9327" w14:textId="18C07075" w:rsidR="007475AD" w:rsidRDefault="007475AD" w:rsidP="007A2C70">
      <w:pPr>
        <w:ind w:firstLine="0"/>
      </w:pPr>
      <w:r>
        <w:t xml:space="preserve">With maximum likelihood estimation we can estimate </w:t>
      </w:r>
      <m:oMath>
        <m:r>
          <m:rPr>
            <m:sty m:val="bi"/>
          </m:rPr>
          <w:rPr>
            <w:rFonts w:ascii="Cambria Math" w:hAnsi="Cambria Math"/>
          </w:rPr>
          <m:t>θ</m:t>
        </m:r>
      </m:oMath>
      <w:r>
        <w:rPr>
          <w:b/>
        </w:rPr>
        <w:t xml:space="preserve"> </w:t>
      </w:r>
      <w:r>
        <w:t>for which the given classification outputs (talking about the training set) appeared with the highest probablity:</w:t>
      </w:r>
    </w:p>
    <w:p w14:paraId="29A6FBDE" w14:textId="25434A09" w:rsidR="007475AD" w:rsidRPr="00447AE6" w:rsidRDefault="007475AD" w:rsidP="007A2C70">
      <w:pPr>
        <w:ind w:firstLine="0"/>
      </w:pPr>
      <m:oMathPara>
        <m:oMath>
          <m:r>
            <w:rPr>
              <w:rFonts w:ascii="Cambria Math" w:hAnsi="Cambria Math"/>
            </w:rPr>
            <m:t>L</m:t>
          </m:r>
          <m:d>
            <m:dPr>
              <m:ctrlPr>
                <w:rPr>
                  <w:rFonts w:ascii="Cambria Math" w:hAnsi="Cambria Math"/>
                  <w:i/>
                </w:rPr>
              </m:ctrlPr>
            </m:dPr>
            <m:e>
              <m:r>
                <m:rPr>
                  <m:sty m:val="bi"/>
                </m:rPr>
                <w:rPr>
                  <w:rFonts w:ascii="Cambria Math" w:hAnsi="Cambria Math"/>
                </w:rPr>
                <m:t>θ</m:t>
              </m:r>
              <m:r>
                <m:rPr>
                  <m:sty m:val="bi"/>
                </m:rPr>
                <w:rPr>
                  <w:rFonts w:ascii="Cambria Math" w:hAnsi="Cambria Math"/>
                </w:rPr>
                <m:t>,X</m:t>
              </m:r>
            </m:e>
          </m:d>
          <m:r>
            <w:rPr>
              <w:rFonts w:ascii="Cambria Math" w:hAnsi="Cambria Math"/>
            </w:rPr>
            <m:t>=P</m:t>
          </m:r>
          <m:d>
            <m:dPr>
              <m:ctrlPr>
                <w:rPr>
                  <w:rFonts w:ascii="Cambria Math" w:hAnsi="Cambria Math"/>
                  <w:i/>
                </w:rPr>
              </m:ctrlPr>
            </m:dPr>
            <m:e>
              <m:r>
                <m:rPr>
                  <m:sty m:val="bi"/>
                </m:rPr>
                <w:rPr>
                  <w:rFonts w:ascii="Cambria Math" w:hAnsi="Cambria Math"/>
                </w:rPr>
                <m:t>y</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sup>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sup>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e>
          </m:nary>
        </m:oMath>
      </m:oMathPara>
    </w:p>
    <w:p w14:paraId="217C02E7" w14:textId="14D5A7F1" w:rsidR="00447AE6" w:rsidRPr="007475AD" w:rsidRDefault="00447AE6" w:rsidP="007A2C70">
      <w:pPr>
        <w:ind w:firstLine="0"/>
      </w:pPr>
      <m:oMathPara>
        <m:oMath>
          <m:r>
            <w:rPr>
              <w:rFonts w:ascii="Cambria Math" w:hAnsi="Cambria Math"/>
            </w:rPr>
            <m:t>l</m:t>
          </m:r>
          <m:d>
            <m:dPr>
              <m:ctrlPr>
                <w:rPr>
                  <w:rFonts w:ascii="Cambria Math" w:hAnsi="Cambria Math"/>
                  <w:i/>
                </w:rPr>
              </m:ctrlPr>
            </m:dPr>
            <m:e>
              <m:r>
                <m:rPr>
                  <m:sty m:val="bi"/>
                </m:rPr>
                <w:rPr>
                  <w:rFonts w:ascii="Cambria Math" w:hAnsi="Cambria Math"/>
                </w:rPr>
                <m:t>θ</m:t>
              </m:r>
              <m:r>
                <m:rPr>
                  <m:sty m:val="bi"/>
                </m:rPr>
                <w:rPr>
                  <w:rFonts w:ascii="Cambria Math" w:hAnsi="Cambria Math"/>
                </w:rPr>
                <m:t>,X</m:t>
              </m:r>
              <m:ctrlPr>
                <w:rPr>
                  <w:rFonts w:ascii="Cambria Math" w:hAnsi="Cambria Math"/>
                  <w:b/>
                  <w:i/>
                </w:rPr>
              </m:ctrlP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m</m:t>
              </m:r>
            </m:sup>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nary>
          <m:r>
            <m:rPr>
              <m:sty m:val="bi"/>
            </m:rP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m:rPr>
              <m:sty m:val="p"/>
            </m:rPr>
            <w:rPr>
              <w:rFonts w:ascii="Cambria Math" w:hAnsi="Cambria Math"/>
            </w:rPr>
            <m:t>ln</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r>
            <m:rPr>
              <m:sty m:val="p"/>
            </m:rPr>
            <w:rPr>
              <w:rFonts w:ascii="Cambria Math" w:hAnsi="Cambria Math"/>
            </w:rPr>
            <m:t>⁡</m:t>
          </m:r>
        </m:oMath>
      </m:oMathPara>
    </w:p>
    <w:p w14:paraId="4692F875" w14:textId="1F198A57" w:rsidR="007475AD" w:rsidRPr="00373DD1" w:rsidRDefault="00447AE6" w:rsidP="007A2C70">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θ</m:t>
                  </m:r>
                  <m:r>
                    <m:rPr>
                      <m:sty m:val="bi"/>
                    </m:rPr>
                    <w:rPr>
                      <w:rFonts w:ascii="Cambria Math" w:hAnsi="Cambria Math"/>
                    </w:rPr>
                    <m:t>,X</m:t>
                  </m:r>
                  <m:ctrlPr>
                    <w:rPr>
                      <w:rFonts w:ascii="Cambria Math" w:hAnsi="Cambria Math"/>
                      <w:b/>
                      <w:i/>
                    </w:rPr>
                  </m:ctrlPr>
                </m:e>
              </m:d>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(one training instance)</m:t>
          </m:r>
        </m:oMath>
      </m:oMathPara>
    </w:p>
    <w:p w14:paraId="31DCFFD3" w14:textId="4F2A810F" w:rsidR="00373DD1" w:rsidRDefault="00373DD1" w:rsidP="007A2C70">
      <w:pPr>
        <w:ind w:firstLine="0"/>
      </w:pPr>
      <w:r>
        <w:t xml:space="preserve">The optimal </w:t>
      </w:r>
      <m:oMath>
        <m:r>
          <m:rPr>
            <m:sty m:val="bi"/>
          </m:rPr>
          <w:rPr>
            <w:rFonts w:ascii="Cambria Math" w:hAnsi="Cambria Math"/>
          </w:rPr>
          <m:t>θ</m:t>
        </m:r>
      </m:oMath>
      <w:r>
        <w:rPr>
          <w:b/>
        </w:rPr>
        <w:t xml:space="preserve"> </w:t>
      </w:r>
      <w:r>
        <w:t>can be found with the gradient ascent algorithm:</w:t>
      </w:r>
    </w:p>
    <w:p w14:paraId="2CA5FE15" w14:textId="073EAC73" w:rsidR="00373DD1" w:rsidRPr="00373DD1" w:rsidRDefault="00373DD1" w:rsidP="007A2C70">
      <w:pPr>
        <w:ind w:firstLine="0"/>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(i)</m:t>
                      </m:r>
                    </m:sup>
                  </m:sSup>
                </m:e>
              </m:d>
            </m:e>
          </m:d>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m:oMathPara>
    </w:p>
    <w:p w14:paraId="0A6A7572" w14:textId="77777777" w:rsidR="00373DD1" w:rsidRPr="00373DD1" w:rsidRDefault="00373DD1" w:rsidP="007A2C70">
      <w:pPr>
        <w:ind w:firstLine="0"/>
      </w:pPr>
    </w:p>
    <w:p w14:paraId="4CF7B01A" w14:textId="06F551B7" w:rsidR="00373DD1" w:rsidRPr="00373DD1" w:rsidRDefault="00373DD1" w:rsidP="00373DD1">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 xml:space="preserve">sklearn.linear_model </w:t>
      </w:r>
      <w:r w:rsidRPr="00373DD1">
        <w:rPr>
          <w:rFonts w:ascii="Consolas" w:hAnsi="Consolas"/>
          <w:b/>
          <w:bCs/>
          <w:color w:val="000080"/>
          <w:sz w:val="22"/>
          <w:szCs w:val="22"/>
        </w:rPr>
        <w:t xml:space="preserve">import </w:t>
      </w:r>
      <w:r>
        <w:rPr>
          <w:rFonts w:ascii="Consolas" w:hAnsi="Consolas"/>
          <w:color w:val="000000"/>
          <w:sz w:val="22"/>
          <w:szCs w:val="22"/>
        </w:rPr>
        <w:t>LogisticRegression</w:t>
      </w:r>
    </w:p>
    <w:p w14:paraId="552BBFEB" w14:textId="77777777" w:rsidR="00373DD1" w:rsidRPr="00373DD1" w:rsidRDefault="00373DD1" w:rsidP="00373DD1">
      <w:pPr>
        <w:pStyle w:val="HTMLPreformatted"/>
        <w:shd w:val="clear" w:color="auto" w:fill="FFFFFF"/>
        <w:rPr>
          <w:rFonts w:ascii="Consolas" w:hAnsi="Consolas"/>
          <w:color w:val="000000"/>
          <w:sz w:val="22"/>
          <w:szCs w:val="22"/>
        </w:rPr>
      </w:pPr>
    </w:p>
    <w:p w14:paraId="4E835E37" w14:textId="5C5CEDE0" w:rsidR="00373DD1" w:rsidRPr="00373DD1" w:rsidRDefault="00373DD1" w:rsidP="00373DD1">
      <w:pPr>
        <w:spacing w:after="0" w:line="240" w:lineRule="auto"/>
        <w:ind w:firstLine="0"/>
        <w:rPr>
          <w:rFonts w:ascii="Consolas" w:hAnsi="Consolas"/>
          <w:color w:val="70AD47" w:themeColor="accent6"/>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LogisticRegression</w:t>
      </w:r>
      <w:r w:rsidRPr="00373DD1">
        <w:rPr>
          <w:rFonts w:ascii="Consolas" w:hAnsi="Consolas" w:cs="Courier New"/>
          <w:color w:val="000000"/>
          <w:sz w:val="22"/>
          <w:szCs w:val="22"/>
          <w:lang w:eastAsia="hu-HU"/>
        </w:rPr>
        <w:t>(</w:t>
      </w:r>
      <w:r w:rsidR="005424F7">
        <w:rPr>
          <w:rFonts w:ascii="Consolas" w:hAnsi="Consolas" w:cs="Courier New"/>
          <w:color w:val="000000"/>
          <w:sz w:val="22"/>
          <w:szCs w:val="22"/>
          <w:lang w:eastAsia="hu-HU"/>
        </w:rPr>
        <w:t>...</w:t>
      </w:r>
      <w:r w:rsidRPr="00373DD1">
        <w:rPr>
          <w:rFonts w:ascii="Consolas" w:hAnsi="Consolas" w:cs="Courier New"/>
          <w:color w:val="000000"/>
          <w:sz w:val="22"/>
          <w:szCs w:val="22"/>
          <w:lang w:eastAsia="hu-HU"/>
        </w:rPr>
        <w:t>)</w:t>
      </w:r>
    </w:p>
    <w:p w14:paraId="20C2397A" w14:textId="38E5A9CB" w:rsidR="00373DD1" w:rsidRPr="00373DD1" w:rsidRDefault="00373DD1" w:rsidP="00373DD1">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5623BA76" w14:textId="52FD0822" w:rsidR="00373DD1" w:rsidRDefault="00373DD1" w:rsidP="00373DD1">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sidR="005424F7">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502DE548" w14:textId="77777777" w:rsidR="00662671" w:rsidRDefault="00662671" w:rsidP="00373DD1">
      <w:pPr>
        <w:spacing w:after="0" w:line="240" w:lineRule="auto"/>
        <w:ind w:firstLine="0"/>
        <w:rPr>
          <w:rFonts w:ascii="Consolas" w:hAnsi="Consolas" w:cs="Courier New"/>
          <w:color w:val="000000"/>
          <w:sz w:val="22"/>
          <w:szCs w:val="22"/>
          <w:lang w:eastAsia="hu-HU"/>
        </w:rPr>
      </w:pPr>
    </w:p>
    <w:p w14:paraId="10F344C4" w14:textId="23B90926" w:rsidR="00C207C8" w:rsidRDefault="00C207C8" w:rsidP="00373DD1">
      <w:pPr>
        <w:spacing w:after="0" w:line="240" w:lineRule="auto"/>
        <w:ind w:firstLine="0"/>
        <w:rPr>
          <w:rFonts w:ascii="Consolas" w:hAnsi="Consolas" w:cs="Courier New"/>
          <w:color w:val="000000"/>
          <w:sz w:val="22"/>
          <w:szCs w:val="22"/>
          <w:lang w:eastAsia="hu-HU"/>
        </w:rPr>
      </w:pPr>
    </w:p>
    <w:p w14:paraId="50416DF3" w14:textId="6F6BC58C" w:rsidR="007A2C70" w:rsidRDefault="00C207C8" w:rsidP="00662671">
      <w:pPr>
        <w:spacing w:after="0"/>
        <w:ind w:firstLine="0"/>
      </w:pPr>
      <w:r>
        <w:t xml:space="preserve">By specifying </w:t>
      </w:r>
      <w:r>
        <w:rPr>
          <w:i/>
        </w:rPr>
        <w:t>multi_class=</w:t>
      </w:r>
      <w:r>
        <w:rPr>
          <w:i/>
          <w:color w:val="70AD47" w:themeColor="accent6"/>
        </w:rPr>
        <w:t>’multinomial’</w:t>
      </w:r>
      <w:r>
        <w:rPr>
          <w:i/>
        </w:rPr>
        <w:t xml:space="preserve"> </w:t>
      </w:r>
      <w:r>
        <w:t xml:space="preserve">we got to do multiclass classification with the so-called Softmax regression method. </w:t>
      </w:r>
      <w:bookmarkStart w:id="77" w:name="_GoBack"/>
      <w:bookmarkEnd w:id="77"/>
    </w:p>
    <w:p w14:paraId="1486768F" w14:textId="77777777" w:rsidR="00AA2D0E" w:rsidRPr="007A2C70" w:rsidRDefault="00AA2D0E" w:rsidP="00C207C8">
      <w:pPr>
        <w:spacing w:after="0" w:line="240" w:lineRule="auto"/>
        <w:ind w:firstLine="0"/>
      </w:pPr>
    </w:p>
    <w:p w14:paraId="1829A538" w14:textId="77777777" w:rsidR="004F2C2F" w:rsidRDefault="004F2C2F" w:rsidP="004F2C2F">
      <w:pPr>
        <w:pStyle w:val="Heading2"/>
      </w:pPr>
      <w:r>
        <w:t>Naive Bayes</w:t>
      </w:r>
    </w:p>
    <w:p w14:paraId="1C519171" w14:textId="2BECF3DF" w:rsidR="004F2C2F" w:rsidRDefault="004F2C2F" w:rsidP="004F2C2F">
      <w:pPr>
        <w:pStyle w:val="Heading2"/>
      </w:pPr>
      <w:r>
        <w:t>Decision Tree</w:t>
      </w:r>
    </w:p>
    <w:p w14:paraId="2E8335E1" w14:textId="5BA18D9F" w:rsidR="00292037" w:rsidRPr="004F2C2F" w:rsidRDefault="004F2C2F" w:rsidP="004F2C2F">
      <w:pPr>
        <w:pStyle w:val="Heading2"/>
      </w:pPr>
      <w:r>
        <w:t>Random Forest</w:t>
      </w:r>
    </w:p>
    <w:p w14:paraId="7B55B861" w14:textId="1CDC1428" w:rsidR="00E72A45" w:rsidRPr="00E72A45" w:rsidRDefault="004F2C2F" w:rsidP="004F2C2F">
      <w:pPr>
        <w:pStyle w:val="Heading2"/>
      </w:pPr>
      <w:r>
        <w:t>Support Vector Machine</w:t>
      </w:r>
    </w:p>
    <w:p w14:paraId="6FD01B20" w14:textId="63F772E4" w:rsidR="00144F27" w:rsidRDefault="00F274C5" w:rsidP="009E5E97">
      <w:pPr>
        <w:pStyle w:val="Heading2"/>
      </w:pPr>
      <w:bookmarkStart w:id="78" w:name="_Toc71586161"/>
      <w:r>
        <w:t>Confusion Matrix</w:t>
      </w:r>
      <w:r w:rsidR="009273E5">
        <w:t xml:space="preserve"> and ROC Curve</w:t>
      </w:r>
      <w:bookmarkEnd w:id="78"/>
    </w:p>
    <w:p w14:paraId="38D2FE46" w14:textId="03E7E564" w:rsidR="00B65869" w:rsidRPr="00B65869" w:rsidRDefault="00B65869" w:rsidP="00B65869">
      <w:pPr>
        <w:pStyle w:val="HTMLPreformatted"/>
        <w:shd w:val="clear" w:color="auto" w:fill="FFFFFF"/>
        <w:rPr>
          <w:rFonts w:ascii="Consolas" w:hAnsi="Consolas"/>
          <w:color w:val="000000"/>
          <w:sz w:val="24"/>
          <w:szCs w:val="24"/>
        </w:rPr>
      </w:pP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confusion_matrix</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precision_score</w:t>
      </w:r>
      <w:r w:rsidRPr="00B65869">
        <w:rPr>
          <w:rFonts w:ascii="Consolas" w:hAnsi="Consolas"/>
          <w:color w:val="000000"/>
          <w:sz w:val="24"/>
          <w:szCs w:val="24"/>
        </w:rPr>
        <w:br/>
      </w:r>
      <w:r w:rsidRPr="00B65869">
        <w:rPr>
          <w:rFonts w:ascii="Consolas" w:hAnsi="Consolas"/>
          <w:b/>
          <w:bCs/>
          <w:color w:val="000080"/>
          <w:sz w:val="24"/>
          <w:szCs w:val="24"/>
        </w:rPr>
        <w:lastRenderedPageBreak/>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recall_score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f1_score</w:t>
      </w:r>
      <w:r w:rsidRPr="00B65869">
        <w:rPr>
          <w:rFonts w:ascii="Consolas" w:hAnsi="Consolas"/>
          <w:color w:val="000000"/>
          <w:sz w:val="24"/>
          <w:szCs w:val="24"/>
        </w:rPr>
        <w:br/>
      </w:r>
      <w:r w:rsidRPr="00B65869">
        <w:rPr>
          <w:rFonts w:ascii="Consolas" w:hAnsi="Consolas"/>
          <w:color w:val="000000"/>
          <w:sz w:val="24"/>
          <w:szCs w:val="24"/>
        </w:rPr>
        <w:br/>
      </w:r>
      <w:r w:rsidRPr="00B65869">
        <w:rPr>
          <w:rFonts w:ascii="Consolas" w:hAnsi="Consolas"/>
          <w:color w:val="808080"/>
          <w:sz w:val="24"/>
          <w:szCs w:val="24"/>
        </w:rPr>
        <w:t xml:space="preserve">cfm </w:t>
      </w:r>
      <w:r w:rsidRPr="00B65869">
        <w:rPr>
          <w:rFonts w:ascii="Consolas" w:hAnsi="Consolas"/>
          <w:color w:val="000000"/>
          <w:sz w:val="24"/>
          <w:szCs w:val="24"/>
        </w:rPr>
        <w:t>= confusion_matrix(y_train, y_preds)</w:t>
      </w:r>
      <w:r w:rsidRPr="00B65869">
        <w:rPr>
          <w:rFonts w:ascii="Consolas" w:hAnsi="Consolas"/>
          <w:color w:val="000000"/>
          <w:sz w:val="24"/>
          <w:szCs w:val="24"/>
        </w:rPr>
        <w:br/>
      </w:r>
      <w:r w:rsidRPr="00B65869">
        <w:rPr>
          <w:rFonts w:ascii="Consolas" w:hAnsi="Consolas"/>
          <w:color w:val="808080"/>
          <w:sz w:val="24"/>
          <w:szCs w:val="24"/>
        </w:rPr>
        <w:t xml:space="preserve">ps </w:t>
      </w:r>
      <w:r w:rsidRPr="00B65869">
        <w:rPr>
          <w:rFonts w:ascii="Consolas" w:hAnsi="Consolas"/>
          <w:color w:val="000000"/>
          <w:sz w:val="24"/>
          <w:szCs w:val="24"/>
        </w:rPr>
        <w:t>= precision_score(y_train, y_preds)</w:t>
      </w:r>
      <w:r w:rsidRPr="00B65869">
        <w:rPr>
          <w:rFonts w:ascii="Consolas" w:hAnsi="Consolas"/>
          <w:color w:val="000000"/>
          <w:sz w:val="24"/>
          <w:szCs w:val="24"/>
        </w:rPr>
        <w:br/>
      </w:r>
      <w:r w:rsidRPr="00B65869">
        <w:rPr>
          <w:rFonts w:ascii="Consolas" w:hAnsi="Consolas"/>
          <w:color w:val="808080"/>
          <w:sz w:val="24"/>
          <w:szCs w:val="24"/>
        </w:rPr>
        <w:t xml:space="preserve">rs </w:t>
      </w:r>
      <w:r w:rsidRPr="00B65869">
        <w:rPr>
          <w:rFonts w:ascii="Consolas" w:hAnsi="Consolas"/>
          <w:color w:val="000000"/>
          <w:sz w:val="24"/>
          <w:szCs w:val="24"/>
        </w:rPr>
        <w:t>= recall_score(y_train, y_preds)</w:t>
      </w:r>
      <w:r w:rsidRPr="00B65869">
        <w:rPr>
          <w:rFonts w:ascii="Consolas" w:hAnsi="Consolas"/>
          <w:color w:val="000000"/>
          <w:sz w:val="24"/>
          <w:szCs w:val="24"/>
        </w:rPr>
        <w:br/>
      </w:r>
      <w:r w:rsidRPr="00B65869">
        <w:rPr>
          <w:rFonts w:ascii="Consolas" w:hAnsi="Consolas"/>
          <w:color w:val="808080"/>
          <w:sz w:val="24"/>
          <w:szCs w:val="24"/>
        </w:rPr>
        <w:t xml:space="preserve">fs </w:t>
      </w:r>
      <w:r w:rsidRPr="00B65869">
        <w:rPr>
          <w:rFonts w:ascii="Consolas" w:hAnsi="Consolas"/>
          <w:color w:val="000000"/>
          <w:sz w:val="24"/>
          <w:szCs w:val="24"/>
        </w:rPr>
        <w:t>= f1_score(y_train, y_preds)</w:t>
      </w:r>
    </w:p>
    <w:p w14:paraId="687D7E36" w14:textId="70DF8D7C" w:rsidR="009273E5" w:rsidRDefault="009273E5" w:rsidP="009273E5">
      <w:pPr>
        <w:ind w:firstLine="0"/>
      </w:pPr>
    </w:p>
    <w:p w14:paraId="0402F20B" w14:textId="492703E3" w:rsidR="00B65869" w:rsidRDefault="000F230C" w:rsidP="009273E5">
      <w:pPr>
        <w:ind w:firstLine="0"/>
      </w:pPr>
      <w:r>
        <w:rPr>
          <w:noProof/>
          <w:lang w:eastAsia="hu-HU"/>
        </w:rPr>
        <w:drawing>
          <wp:anchor distT="0" distB="0" distL="114300" distR="114300" simplePos="0" relativeHeight="251685888" behindDoc="0" locked="0" layoutInCell="1" allowOverlap="1" wp14:anchorId="01D28219" wp14:editId="090C39A8">
            <wp:simplePos x="0" y="0"/>
            <wp:positionH relativeFrom="margin">
              <wp:align>center</wp:align>
            </wp:positionH>
            <wp:positionV relativeFrom="paragraph">
              <wp:posOffset>256890</wp:posOffset>
            </wp:positionV>
            <wp:extent cx="4230370" cy="2403475"/>
            <wp:effectExtent l="0" t="0" r="0" b="0"/>
            <wp:wrapThrough wrapText="bothSides">
              <wp:wrapPolygon edited="0">
                <wp:start x="0" y="0"/>
                <wp:lineTo x="0" y="21400"/>
                <wp:lineTo x="21496" y="21400"/>
                <wp:lineTo x="21496"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0370"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5869">
        <w:t>Given the task of deciding whether a handwritten digit is 5 or not:</w:t>
      </w:r>
    </w:p>
    <w:p w14:paraId="712BC0DC" w14:textId="78758D7E" w:rsidR="00B65869" w:rsidRDefault="00B65869" w:rsidP="009273E5">
      <w:pPr>
        <w:ind w:firstLine="0"/>
      </w:pPr>
    </w:p>
    <w:p w14:paraId="216137DE" w14:textId="6FCC55ED" w:rsidR="00B65869" w:rsidRDefault="00B65869" w:rsidP="009273E5">
      <w:pPr>
        <w:ind w:firstLine="0"/>
      </w:pPr>
    </w:p>
    <w:p w14:paraId="2F3C594B" w14:textId="4F08D946" w:rsidR="00B65869" w:rsidRDefault="000F230C" w:rsidP="009273E5">
      <w:pPr>
        <w:ind w:firstLine="0"/>
      </w:pPr>
      <w:r>
        <w:rPr>
          <w:noProof/>
          <w:lang w:eastAsia="hu-HU"/>
        </w:rPr>
        <mc:AlternateContent>
          <mc:Choice Requires="wps">
            <w:drawing>
              <wp:anchor distT="45720" distB="45720" distL="114300" distR="114300" simplePos="0" relativeHeight="251688960" behindDoc="0" locked="0" layoutInCell="1" allowOverlap="1" wp14:anchorId="5671FB21" wp14:editId="43E63E0E">
                <wp:simplePos x="0" y="0"/>
                <wp:positionH relativeFrom="margin">
                  <wp:posOffset>3973195</wp:posOffset>
                </wp:positionH>
                <wp:positionV relativeFrom="paragraph">
                  <wp:posOffset>52070</wp:posOffset>
                </wp:positionV>
                <wp:extent cx="1896110" cy="354330"/>
                <wp:effectExtent l="889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896110" cy="354330"/>
                        </a:xfrm>
                        <a:prstGeom prst="rect">
                          <a:avLst/>
                        </a:prstGeom>
                        <a:solidFill>
                          <a:srgbClr val="FFFFFF"/>
                        </a:solidFill>
                        <a:ln w="9525">
                          <a:noFill/>
                          <a:miter lim="800000"/>
                          <a:headEnd/>
                          <a:tailEnd/>
                        </a:ln>
                      </wps:spPr>
                      <wps:txbx>
                        <w:txbxContent>
                          <w:p w14:paraId="0CE5F234" w14:textId="3279E3E6" w:rsidR="00447AE6" w:rsidRDefault="00447AE6">
                            <w:pPr>
                              <w:rPr>
                                <w:b/>
                                <w:sz w:val="26"/>
                                <w:szCs w:val="26"/>
                              </w:rPr>
                            </w:pPr>
                            <w:r w:rsidRPr="000F230C">
                              <w:rPr>
                                <w:b/>
                                <w:sz w:val="26"/>
                                <w:szCs w:val="26"/>
                              </w:rPr>
                              <w:t>Precision</w:t>
                            </w:r>
                            <w:r>
                              <w:rPr>
                                <w:b/>
                                <w:sz w:val="26"/>
                                <w:szCs w:val="26"/>
                              </w:rPr>
                              <w:t xml:space="preserve"> (3 / 4)</w:t>
                            </w:r>
                          </w:p>
                          <w:p w14:paraId="0D5E8943" w14:textId="01A5D9A8" w:rsidR="00447AE6" w:rsidRPr="000F230C" w:rsidRDefault="00447AE6">
                            <w:pPr>
                              <w:rPr>
                                <w:b/>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1FB21" id="Text Box 2" o:spid="_x0000_s1053" type="#_x0000_t202" style="position:absolute;left:0;text-align:left;margin-left:312.85pt;margin-top:4.1pt;width:149.3pt;height:27.9pt;rotation:90;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" stroked="f">
                <v:textbox>
                  <w:txbxContent>
                    <w:p w14:paraId="0CE5F234" w14:textId="3279E3E6" w:rsidR="00447AE6" w:rsidRDefault="00447AE6">
                      <w:pPr>
                        <w:rPr>
                          <w:b/>
                          <w:sz w:val="26"/>
                          <w:szCs w:val="26"/>
                        </w:rPr>
                      </w:pPr>
                      <w:r w:rsidRPr="000F230C">
                        <w:rPr>
                          <w:b/>
                          <w:sz w:val="26"/>
                          <w:szCs w:val="26"/>
                        </w:rPr>
                        <w:t>Precision</w:t>
                      </w:r>
                      <w:r>
                        <w:rPr>
                          <w:b/>
                          <w:sz w:val="26"/>
                          <w:szCs w:val="26"/>
                        </w:rPr>
                        <w:t xml:space="preserve"> (3 / 4)</w:t>
                      </w:r>
                    </w:p>
                    <w:p w14:paraId="0D5E8943" w14:textId="01A5D9A8" w:rsidR="00447AE6" w:rsidRPr="000F230C" w:rsidRDefault="00447AE6">
                      <w:pPr>
                        <w:rPr>
                          <w:b/>
                          <w:sz w:val="26"/>
                          <w:szCs w:val="26"/>
                        </w:rPr>
                      </w:pPr>
                    </w:p>
                  </w:txbxContent>
                </v:textbox>
                <w10:wrap type="square" anchorx="margin"/>
              </v:shape>
            </w:pict>
          </mc:Fallback>
        </mc:AlternateContent>
      </w:r>
    </w:p>
    <w:p w14:paraId="1AB55FDD" w14:textId="15148396" w:rsidR="00B65869" w:rsidRPr="009273E5" w:rsidRDefault="00B65869" w:rsidP="009273E5">
      <w:pPr>
        <w:ind w:firstLine="0"/>
      </w:pPr>
    </w:p>
    <w:p w14:paraId="3F58AD18" w14:textId="1F146664" w:rsidR="00F274C5" w:rsidRDefault="00F274C5" w:rsidP="00F274C5">
      <w:pPr>
        <w:ind w:firstLine="0"/>
      </w:pPr>
    </w:p>
    <w:p w14:paraId="0064A3DB" w14:textId="1FCDF1BD" w:rsidR="0070375F" w:rsidRDefault="0070375F" w:rsidP="00F274C5">
      <w:pPr>
        <w:ind w:firstLine="0"/>
      </w:pPr>
    </w:p>
    <w:p w14:paraId="35F3A497" w14:textId="10D35C33" w:rsidR="0070375F" w:rsidRDefault="0070375F" w:rsidP="00F274C5">
      <w:pPr>
        <w:ind w:firstLine="0"/>
      </w:pPr>
    </w:p>
    <w:p w14:paraId="37DE860B" w14:textId="4B43C9AE" w:rsidR="0070375F" w:rsidRDefault="000F230C" w:rsidP="00F274C5">
      <w:pPr>
        <w:ind w:firstLine="0"/>
      </w:pPr>
      <w:r>
        <w:rPr>
          <w:noProof/>
          <w:lang w:eastAsia="hu-HU"/>
        </w:rPr>
        <mc:AlternateContent>
          <mc:Choice Requires="wps">
            <w:drawing>
              <wp:anchor distT="45720" distB="45720" distL="114300" distR="114300" simplePos="0" relativeHeight="251691008" behindDoc="0" locked="0" layoutInCell="1" allowOverlap="1" wp14:anchorId="1594188F" wp14:editId="73AB8772">
                <wp:simplePos x="0" y="0"/>
                <wp:positionH relativeFrom="margin">
                  <wp:posOffset>1973978</wp:posOffset>
                </wp:positionH>
                <wp:positionV relativeFrom="paragraph">
                  <wp:posOffset>14605</wp:posOffset>
                </wp:positionV>
                <wp:extent cx="1651000" cy="299720"/>
                <wp:effectExtent l="0" t="0" r="6350" b="508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299720"/>
                        </a:xfrm>
                        <a:prstGeom prst="rect">
                          <a:avLst/>
                        </a:prstGeom>
                        <a:solidFill>
                          <a:srgbClr val="FFFFFF"/>
                        </a:solidFill>
                        <a:ln w="9525">
                          <a:noFill/>
                          <a:miter lim="800000"/>
                          <a:headEnd/>
                          <a:tailEnd/>
                        </a:ln>
                      </wps:spPr>
                      <wps:txbx>
                        <w:txbxContent>
                          <w:p w14:paraId="34ED588D" w14:textId="350AA19A" w:rsidR="00447AE6" w:rsidRPr="000F230C" w:rsidRDefault="00447AE6">
                            <w:pPr>
                              <w:rPr>
                                <w:b/>
                                <w:sz w:val="26"/>
                                <w:szCs w:val="26"/>
                              </w:rPr>
                            </w:pPr>
                            <w:r w:rsidRPr="000F230C">
                              <w:rPr>
                                <w:b/>
                                <w:sz w:val="26"/>
                                <w:szCs w:val="26"/>
                              </w:rPr>
                              <w:t>Recall</w:t>
                            </w:r>
                            <w:r>
                              <w:rPr>
                                <w:b/>
                                <w:sz w:val="26"/>
                                <w:szCs w:val="26"/>
                              </w:rPr>
                              <w:t xml:space="preserve"> (3 /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4188F" id="_x0000_s1054" type="#_x0000_t202" style="position:absolute;left:0;text-align:left;margin-left:155.45pt;margin-top:1.15pt;width:130pt;height:23.6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" stroked="f">
                <v:textbox>
                  <w:txbxContent>
                    <w:p w14:paraId="34ED588D" w14:textId="350AA19A" w:rsidR="00447AE6" w:rsidRPr="000F230C" w:rsidRDefault="00447AE6">
                      <w:pPr>
                        <w:rPr>
                          <w:b/>
                          <w:sz w:val="26"/>
                          <w:szCs w:val="26"/>
                        </w:rPr>
                      </w:pPr>
                      <w:r w:rsidRPr="000F230C">
                        <w:rPr>
                          <w:b/>
                          <w:sz w:val="26"/>
                          <w:szCs w:val="26"/>
                        </w:rPr>
                        <w:t>Recall</w:t>
                      </w:r>
                      <w:r>
                        <w:rPr>
                          <w:b/>
                          <w:sz w:val="26"/>
                          <w:szCs w:val="26"/>
                        </w:rPr>
                        <w:t xml:space="preserve"> (3 / 5)</w:t>
                      </w:r>
                    </w:p>
                  </w:txbxContent>
                </v:textbox>
                <w10:wrap type="square" anchorx="margin"/>
              </v:shape>
            </w:pict>
          </mc:Fallback>
        </mc:AlternateContent>
      </w:r>
    </w:p>
    <w:p w14:paraId="7C9CCA8C" w14:textId="1C2DCE60" w:rsidR="0070375F" w:rsidRDefault="0070375F" w:rsidP="0070375F">
      <w:pPr>
        <w:spacing w:after="0"/>
        <w:ind w:left="-360" w:firstLine="0"/>
      </w:pPr>
      <w:r>
        <w:t>*TN: The letter is actually other than 5 and fortunately the model says the same.</w:t>
      </w:r>
    </w:p>
    <w:p w14:paraId="315D8E77" w14:textId="5EBA166A" w:rsidR="0070375F" w:rsidRDefault="0070375F" w:rsidP="0070375F">
      <w:pPr>
        <w:spacing w:after="0"/>
        <w:ind w:left="-360" w:firstLine="0"/>
      </w:pPr>
      <w:r>
        <w:t>**FP: The letter is actually other 5 but we accidentally classify it as 5.</w:t>
      </w:r>
    </w:p>
    <w:p w14:paraId="23FAC4C4" w14:textId="1439F0A5" w:rsidR="0070375F" w:rsidRDefault="0070375F" w:rsidP="0070375F">
      <w:pPr>
        <w:spacing w:after="0"/>
        <w:ind w:left="-360" w:firstLine="0"/>
      </w:pPr>
      <w:r>
        <w:t>***FN: The letter is actually 5, but we accidentally classify it as other than 5.</w:t>
      </w:r>
    </w:p>
    <w:p w14:paraId="0DD1AF07" w14:textId="6896D3A3" w:rsidR="0070375F" w:rsidRDefault="0070375F" w:rsidP="0070375F">
      <w:pPr>
        <w:spacing w:after="0"/>
        <w:ind w:left="-360" w:firstLine="0"/>
      </w:pPr>
      <w:r>
        <w:t>****TP: The letter is actually 5 and luckily the model says so as well.</w:t>
      </w:r>
    </w:p>
    <w:p w14:paraId="231BF6EC" w14:textId="6E5DD8C4" w:rsidR="00233E23" w:rsidRDefault="00233E23" w:rsidP="00D9508B">
      <w:pPr>
        <w:pStyle w:val="Heading3"/>
      </w:pPr>
      <w:r>
        <w:t>Rand index</w:t>
      </w:r>
    </w:p>
    <w:p w14:paraId="2151D562" w14:textId="046A2C32" w:rsidR="00233E23" w:rsidRPr="00233E23" w:rsidRDefault="00233E23" w:rsidP="00233E23">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TP+FP+TN+</m:t>
              </m:r>
              <m:r>
                <w:rPr>
                  <w:rFonts w:ascii="Cambria Math" w:hAnsi="Cambria Math"/>
                </w:rPr>
                <m:t>FN</m:t>
              </m:r>
            </m:den>
          </m:f>
        </m:oMath>
      </m:oMathPara>
    </w:p>
    <w:p w14:paraId="631C1115" w14:textId="331A3EDE" w:rsidR="00233E23" w:rsidRPr="00233E23" w:rsidRDefault="00233E23" w:rsidP="00233E23">
      <w:pPr>
        <w:ind w:firstLine="0"/>
      </w:pPr>
      <w:r>
        <w:t>We divide the correctly clustered/classified instances with the number of every index.</w:t>
      </w:r>
    </w:p>
    <w:p w14:paraId="404820D2" w14:textId="54948395" w:rsidR="00233E23" w:rsidRDefault="00233E23" w:rsidP="00D9508B">
      <w:pPr>
        <w:pStyle w:val="Heading3"/>
      </w:pPr>
      <w:r>
        <w:t>Jaccard index</w:t>
      </w:r>
    </w:p>
    <w:p w14:paraId="7ECB2D73" w14:textId="179F2F00" w:rsidR="0070375F" w:rsidRPr="004D0BFF" w:rsidRDefault="00233E23" w:rsidP="00F274C5">
      <w:pPr>
        <w:ind w:firstLine="0"/>
      </w:pPr>
      <m:oMathPara>
        <m:oMath>
          <m:r>
            <w:rPr>
              <w:rFonts w:ascii="Cambria Math" w:hAnsi="Cambria Math"/>
            </w:rPr>
            <m:t>Jaccard index=</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50DAC01B" w14:textId="52AD843E" w:rsidR="004D0BFF" w:rsidRDefault="004D0BFF" w:rsidP="00F274C5">
      <w:pPr>
        <w:ind w:firstLine="0"/>
      </w:pPr>
      <w:r>
        <w:lastRenderedPageBreak/>
        <w:t>Jaccard index is mostly used in computer vision when using bounding boxes to identify object</w:t>
      </w:r>
      <w:r w:rsidR="00360A19">
        <w:t>s</w:t>
      </w:r>
      <w:r>
        <w:t>. Jaccard index in compute</w:t>
      </w:r>
      <w:r w:rsidR="00DE1A67">
        <w:t>r</w:t>
      </w:r>
      <w:r>
        <w:t xml:space="preserve"> vision will be the area of overlap divided by the area of union often called the IoU metrics (Intersection over Union).</w:t>
      </w:r>
    </w:p>
    <w:p w14:paraId="65B70EB2" w14:textId="75BE2C81" w:rsidR="009246EC" w:rsidRDefault="009246EC" w:rsidP="009246EC">
      <w:pPr>
        <w:ind w:firstLine="0"/>
        <w:jc w:val="center"/>
      </w:pPr>
      <w:r>
        <w:rPr>
          <w:noProof/>
          <w:lang w:eastAsia="hu-HU"/>
        </w:rPr>
        <w:drawing>
          <wp:inline distT="0" distB="0" distL="0" distR="0" wp14:anchorId="1BBE3EEF" wp14:editId="1DB648F9">
            <wp:extent cx="3152775" cy="12775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65799" cy="1282848"/>
                    </a:xfrm>
                    <a:prstGeom prst="rect">
                      <a:avLst/>
                    </a:prstGeom>
                  </pic:spPr>
                </pic:pic>
              </a:graphicData>
            </a:graphic>
          </wp:inline>
        </w:drawing>
      </w:r>
    </w:p>
    <w:p w14:paraId="6B48424C" w14:textId="353B6E08" w:rsidR="0070375F" w:rsidRDefault="0070375F" w:rsidP="00D9508B">
      <w:pPr>
        <w:pStyle w:val="Heading3"/>
      </w:pPr>
      <w:bookmarkStart w:id="79" w:name="_Toc71586162"/>
      <w:r>
        <w:t>Precision</w:t>
      </w:r>
      <w:bookmarkEnd w:id="79"/>
    </w:p>
    <w:p w14:paraId="43F8F0FD" w14:textId="03B1FB8B" w:rsidR="0070375F" w:rsidRPr="0070375F" w:rsidRDefault="0070375F" w:rsidP="009A750F">
      <w:pPr>
        <w:ind w:left="-180" w:right="764" w:firstLine="0"/>
      </w:pPr>
      <m:oMathPara>
        <m:oMathParaPr>
          <m:jc m:val="center"/>
        </m:oMathParaPr>
        <m:oMath>
          <m:r>
            <w:rPr>
              <w:rFonts w:ascii="Cambria Math" w:hAnsi="Cambria Math"/>
            </w:rPr>
            <m:t xml:space="preserve">precision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76461AA" w14:textId="63AA39AE" w:rsidR="0070375F" w:rsidRPr="0070375F" w:rsidRDefault="0070375F" w:rsidP="009A750F">
      <w:pPr>
        <w:ind w:left="-180" w:firstLine="0"/>
      </w:pPr>
      <w:r>
        <w:t>Amongst all the cases the model predicted positive, how many of them is actually positive.</w:t>
      </w:r>
      <w:r w:rsidR="00EB6708">
        <w:t xml:space="preserve"> (Collecting games that can be played by children. Gather less, but guarantee that those games wont show any gore / adult content)</w:t>
      </w:r>
    </w:p>
    <w:p w14:paraId="62E0CA83" w14:textId="764FE5C2" w:rsidR="0070375F" w:rsidRDefault="0070375F" w:rsidP="00D9508B">
      <w:pPr>
        <w:pStyle w:val="Heading3"/>
      </w:pPr>
      <w:bookmarkStart w:id="80" w:name="_Toc71586163"/>
      <w:r>
        <w:t>Recall</w:t>
      </w:r>
      <w:bookmarkEnd w:id="80"/>
    </w:p>
    <w:p w14:paraId="722E3B6F" w14:textId="585A9D4E" w:rsidR="00EB6708" w:rsidRDefault="00EB6708" w:rsidP="009A750F">
      <w:pPr>
        <w:ind w:left="-180"/>
      </w:pPr>
    </w:p>
    <w:p w14:paraId="27519E1E" w14:textId="0585E85A" w:rsidR="00EB6708" w:rsidRPr="00EB6708" w:rsidRDefault="00EB6708" w:rsidP="009A750F">
      <w:pPr>
        <w:ind w:left="-180" w:right="854"/>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D7C8712" w14:textId="59875143" w:rsidR="00EB6708" w:rsidRPr="00EB6708" w:rsidRDefault="00995EAF" w:rsidP="009A750F">
      <w:pPr>
        <w:ind w:left="-180" w:right="854" w:firstLine="0"/>
      </w:pPr>
      <w:r>
        <w:t>How many a</w:t>
      </w:r>
      <w:r w:rsidR="00C255B3">
        <w:t>mongs</w:t>
      </w:r>
      <w:r>
        <w:t>t</w:t>
      </w:r>
      <w:r w:rsidR="00C255B3">
        <w:t xml:space="preserve"> all the po</w:t>
      </w:r>
      <w:r>
        <w:t>sitive cases in the real world got found by our model. (For example we’d like to get all the patients with viral infections from a group of people. It’s definit</w:t>
      </w:r>
      <w:r w:rsidR="00BE3FCB">
        <w:t xml:space="preserve">ely better </w:t>
      </w:r>
      <w:r>
        <w:t>if someone has to go to the hospital redundatly rather</w:t>
      </w:r>
      <w:r w:rsidR="00BE3FCB">
        <w:t xml:space="preserve"> than missing someone with dangerous disease.)</w:t>
      </w:r>
    </w:p>
    <w:p w14:paraId="662A140A" w14:textId="4CD6078C" w:rsidR="0070375F" w:rsidRDefault="0070375F" w:rsidP="00D9508B">
      <w:pPr>
        <w:pStyle w:val="Heading3"/>
      </w:pPr>
      <w:bookmarkStart w:id="81" w:name="_Toc71586164"/>
      <w:r>
        <w:t>F1 Score</w:t>
      </w:r>
      <w:r w:rsidR="00BE3FCB">
        <w:t xml:space="preserve"> and Precision-Recall tradeoff</w:t>
      </w:r>
      <w:bookmarkEnd w:id="81"/>
    </w:p>
    <w:p w14:paraId="070E7EFF" w14:textId="55AD65F2" w:rsidR="00BE3FCB" w:rsidRDefault="00BE3FCB" w:rsidP="009A750F">
      <w:pPr>
        <w:ind w:left="-180" w:firstLine="0"/>
      </w:pPr>
      <w:r>
        <w:t>Usually</w:t>
      </w:r>
      <w:r w:rsidR="006F7254">
        <w:t>,</w:t>
      </w:r>
      <w:r>
        <w:t xml:space="preserve"> </w:t>
      </w:r>
      <w:r w:rsidR="006F7254">
        <w:t>the lower the precision is</w:t>
      </w:r>
      <w:r>
        <w:t>, the higher the recall is. Thus, we combined these two measures into ’F1 Score’ by taking the harmonic mean of them.</w:t>
      </w:r>
    </w:p>
    <w:p w14:paraId="6D375E33" w14:textId="172EA9AC" w:rsidR="00BE3FCB" w:rsidRPr="00BE3FCB" w:rsidRDefault="00BE3FCB" w:rsidP="009A750F">
      <w:pPr>
        <w:ind w:left="-180" w:right="944" w:firstLine="0"/>
      </w:pPr>
      <m:oMathPara>
        <m:oMath>
          <m:r>
            <w:rPr>
              <w:rFonts w:ascii="Cambria Math" w:hAnsi="Cambria Math"/>
            </w:rPr>
            <m:t>F1=</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479D9CA0" w14:textId="5E58E8ED" w:rsidR="00753C26" w:rsidRDefault="00BE3FCB" w:rsidP="009A750F">
      <w:pPr>
        <w:ind w:left="-180" w:firstLine="0"/>
      </w:pPr>
      <w:r>
        <w:t>Ideally, we’d like to maximize this.</w:t>
      </w:r>
    </w:p>
    <w:p w14:paraId="13ECBD78" w14:textId="39606978" w:rsidR="00D73655" w:rsidRDefault="00D73655" w:rsidP="009A750F">
      <w:pPr>
        <w:ind w:left="-180" w:firstLine="0"/>
      </w:pPr>
    </w:p>
    <w:p w14:paraId="42459AA2" w14:textId="57935AEF" w:rsidR="00D73655" w:rsidRPr="00D73655" w:rsidRDefault="00D73655" w:rsidP="00D73655">
      <w:pPr>
        <w:pStyle w:val="HTMLPreformatted"/>
        <w:shd w:val="clear" w:color="auto" w:fill="FFFFFF"/>
        <w:ind w:left="-180"/>
        <w:rPr>
          <w:rFonts w:ascii="Consolas" w:hAnsi="Consolas"/>
          <w:color w:val="000000"/>
          <w:sz w:val="22"/>
          <w:szCs w:val="22"/>
        </w:rPr>
      </w:pPr>
      <w:r w:rsidRPr="00D73655">
        <w:rPr>
          <w:rFonts w:ascii="Consolas" w:hAnsi="Consolas"/>
          <w:b/>
          <w:bCs/>
          <w:color w:val="000080"/>
          <w:sz w:val="22"/>
          <w:szCs w:val="22"/>
        </w:rPr>
        <w:lastRenderedPageBreak/>
        <w:t xml:space="preserve">from </w:t>
      </w:r>
      <w:r w:rsidRPr="00D73655">
        <w:rPr>
          <w:rFonts w:ascii="Consolas" w:hAnsi="Consolas"/>
          <w:color w:val="000000"/>
          <w:sz w:val="22"/>
          <w:szCs w:val="22"/>
        </w:rPr>
        <w:t xml:space="preserve">sklearn.metrics </w:t>
      </w:r>
      <w:r w:rsidRPr="00D73655">
        <w:rPr>
          <w:rFonts w:ascii="Consolas" w:hAnsi="Consolas"/>
          <w:b/>
          <w:bCs/>
          <w:color w:val="000080"/>
          <w:sz w:val="22"/>
          <w:szCs w:val="22"/>
        </w:rPr>
        <w:t xml:space="preserve">import </w:t>
      </w:r>
      <w:r w:rsidRPr="00D73655">
        <w:rPr>
          <w:rFonts w:ascii="Consolas" w:hAnsi="Consolas"/>
          <w:color w:val="000000"/>
          <w:sz w:val="22"/>
          <w:szCs w:val="22"/>
        </w:rPr>
        <w:t>precision_recall_curve</w:t>
      </w:r>
      <w:r w:rsidRPr="00D73655">
        <w:rPr>
          <w:rFonts w:ascii="Consolas" w:hAnsi="Consolas"/>
          <w:color w:val="000000"/>
          <w:sz w:val="22"/>
          <w:szCs w:val="22"/>
        </w:rPr>
        <w:br/>
      </w:r>
      <w:r w:rsidRPr="00D73655">
        <w:rPr>
          <w:rFonts w:ascii="Consolas" w:hAnsi="Consolas"/>
          <w:color w:val="000000"/>
          <w:sz w:val="22"/>
          <w:szCs w:val="22"/>
        </w:rPr>
        <w:br/>
        <w:t>y_scores = sgd_classifier.decision_function(X_test)</w:t>
      </w:r>
      <w:r w:rsidRPr="00D73655">
        <w:rPr>
          <w:rFonts w:ascii="Consolas" w:hAnsi="Consolas"/>
          <w:color w:val="000000"/>
          <w:sz w:val="22"/>
          <w:szCs w:val="22"/>
        </w:rPr>
        <w:br/>
        <w:t>precisions, recalls, thresholds = precision_recall_curve(Y_test_5, y_scores)</w:t>
      </w:r>
      <w:r w:rsidRPr="00D73655">
        <w:rPr>
          <w:rFonts w:ascii="Consolas" w:hAnsi="Consolas"/>
          <w:color w:val="000000"/>
          <w:sz w:val="22"/>
          <w:szCs w:val="22"/>
        </w:rPr>
        <w:br/>
        <w:t>plt.title(</w:t>
      </w:r>
      <w:r w:rsidRPr="00D73655">
        <w:rPr>
          <w:rFonts w:ascii="Consolas" w:hAnsi="Consolas"/>
          <w:b/>
          <w:bCs/>
          <w:color w:val="008080"/>
          <w:sz w:val="22"/>
          <w:szCs w:val="22"/>
        </w:rPr>
        <w:t>"PR curve"</w:t>
      </w:r>
      <w:r w:rsidRPr="00D73655">
        <w:rPr>
          <w:rFonts w:ascii="Consolas" w:hAnsi="Consolas"/>
          <w:color w:val="000000"/>
          <w:sz w:val="22"/>
          <w:szCs w:val="22"/>
        </w:rPr>
        <w:t>)</w:t>
      </w:r>
      <w:r w:rsidRPr="00D73655">
        <w:rPr>
          <w:rFonts w:ascii="Consolas" w:hAnsi="Consolas"/>
          <w:color w:val="000000"/>
          <w:sz w:val="22"/>
          <w:szCs w:val="22"/>
        </w:rPr>
        <w:br/>
        <w:t>plt.plot(thresholds, recalls[:-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"g-"</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"Recall"</w:t>
      </w:r>
      <w:r w:rsidRPr="00D73655">
        <w:rPr>
          <w:rFonts w:ascii="Consolas" w:hAnsi="Consolas"/>
          <w:color w:val="000000"/>
          <w:sz w:val="22"/>
          <w:szCs w:val="22"/>
        </w:rPr>
        <w:t>)</w:t>
      </w:r>
      <w:r w:rsidRPr="00D73655">
        <w:rPr>
          <w:rFonts w:ascii="Consolas" w:hAnsi="Consolas"/>
          <w:color w:val="000000"/>
          <w:sz w:val="22"/>
          <w:szCs w:val="22"/>
        </w:rPr>
        <w:br/>
        <w:t>plt.plot(thresholds, precisions[:-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"b--"</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"Precision"</w:t>
      </w:r>
      <w:r w:rsidRPr="00D73655">
        <w:rPr>
          <w:rFonts w:ascii="Consolas" w:hAnsi="Consolas"/>
          <w:color w:val="000000"/>
          <w:sz w:val="22"/>
          <w:szCs w:val="22"/>
        </w:rPr>
        <w:t>)</w:t>
      </w:r>
      <w:r w:rsidRPr="00D73655">
        <w:rPr>
          <w:rFonts w:ascii="Consolas" w:hAnsi="Consolas"/>
          <w:color w:val="000000"/>
          <w:sz w:val="22"/>
          <w:szCs w:val="22"/>
        </w:rPr>
        <w:br/>
        <w:t>plt.legend(</w:t>
      </w:r>
      <w:r w:rsidRPr="00D73655">
        <w:rPr>
          <w:rFonts w:ascii="Consolas" w:hAnsi="Consolas"/>
          <w:color w:val="660099"/>
          <w:sz w:val="22"/>
          <w:szCs w:val="22"/>
        </w:rPr>
        <w:t>loc</w:t>
      </w:r>
      <w:r w:rsidRPr="00D73655">
        <w:rPr>
          <w:rFonts w:ascii="Consolas" w:hAnsi="Consolas"/>
          <w:color w:val="000000"/>
          <w:sz w:val="22"/>
          <w:szCs w:val="22"/>
        </w:rPr>
        <w:t>=</w:t>
      </w:r>
      <w:r w:rsidRPr="00D73655">
        <w:rPr>
          <w:rFonts w:ascii="Consolas" w:hAnsi="Consolas"/>
          <w:b/>
          <w:bCs/>
          <w:color w:val="008080"/>
          <w:sz w:val="22"/>
          <w:szCs w:val="22"/>
        </w:rPr>
        <w:t>"center right"</w:t>
      </w:r>
      <w:r w:rsidRPr="00D73655">
        <w:rPr>
          <w:rFonts w:ascii="Consolas" w:hAnsi="Consolas"/>
          <w:color w:val="000000"/>
          <w:sz w:val="22"/>
          <w:szCs w:val="22"/>
        </w:rPr>
        <w:t>)</w:t>
      </w:r>
      <w:r w:rsidRPr="00D73655">
        <w:rPr>
          <w:rFonts w:ascii="Consolas" w:hAnsi="Consolas"/>
          <w:color w:val="000000"/>
          <w:sz w:val="22"/>
          <w:szCs w:val="22"/>
        </w:rPr>
        <w:br/>
        <w:t>plt.ylim([</w:t>
      </w:r>
      <w:r w:rsidRPr="00D73655">
        <w:rPr>
          <w:rFonts w:ascii="Consolas" w:hAnsi="Consolas"/>
          <w:color w:val="0000FF"/>
          <w:sz w:val="22"/>
          <w:szCs w:val="22"/>
        </w:rPr>
        <w:t>0</w:t>
      </w:r>
      <w:r w:rsidRPr="00D73655">
        <w:rPr>
          <w:rFonts w:ascii="Consolas" w:hAnsi="Consolas"/>
          <w:color w:val="000000"/>
          <w:sz w:val="22"/>
          <w:szCs w:val="22"/>
        </w:rPr>
        <w:t xml:space="preserve">, </w:t>
      </w:r>
      <w:r w:rsidRPr="00D73655">
        <w:rPr>
          <w:rFonts w:ascii="Consolas" w:hAnsi="Consolas"/>
          <w:color w:val="0000FF"/>
          <w:sz w:val="22"/>
          <w:szCs w:val="22"/>
        </w:rPr>
        <w:t>1</w:t>
      </w:r>
      <w:r w:rsidRPr="00D73655">
        <w:rPr>
          <w:rFonts w:ascii="Consolas" w:hAnsi="Consolas"/>
          <w:color w:val="000000"/>
          <w:sz w:val="22"/>
          <w:szCs w:val="22"/>
        </w:rPr>
        <w:t>])</w:t>
      </w:r>
      <w:r w:rsidRPr="00D73655">
        <w:rPr>
          <w:rFonts w:ascii="Consolas" w:hAnsi="Consolas"/>
          <w:color w:val="000000"/>
          <w:sz w:val="22"/>
          <w:szCs w:val="22"/>
        </w:rPr>
        <w:br/>
        <w:t>plt.xlabel(</w:t>
      </w:r>
      <w:r w:rsidRPr="00D73655">
        <w:rPr>
          <w:rFonts w:ascii="Consolas" w:hAnsi="Consolas"/>
          <w:b/>
          <w:bCs/>
          <w:color w:val="008080"/>
          <w:sz w:val="22"/>
          <w:szCs w:val="22"/>
        </w:rPr>
        <w:t>"Threshold"</w:t>
      </w:r>
      <w:r w:rsidRPr="00D73655">
        <w:rPr>
          <w:rFonts w:ascii="Consolas" w:hAnsi="Consolas"/>
          <w:color w:val="000000"/>
          <w:sz w:val="22"/>
          <w:szCs w:val="22"/>
        </w:rPr>
        <w:t>)</w:t>
      </w:r>
      <w:r w:rsidRPr="00D73655">
        <w:rPr>
          <w:rFonts w:ascii="Consolas" w:hAnsi="Consolas"/>
          <w:color w:val="000000"/>
          <w:sz w:val="22"/>
          <w:szCs w:val="22"/>
        </w:rPr>
        <w:br/>
        <w:t>plt.grid(</w:t>
      </w:r>
      <w:r w:rsidRPr="00D73655">
        <w:rPr>
          <w:rFonts w:ascii="Consolas" w:hAnsi="Consolas"/>
          <w:b/>
          <w:bCs/>
          <w:color w:val="008080"/>
          <w:sz w:val="22"/>
          <w:szCs w:val="22"/>
        </w:rPr>
        <w:t>"on"</w:t>
      </w:r>
      <w:r w:rsidRPr="00D73655">
        <w:rPr>
          <w:rFonts w:ascii="Consolas" w:hAnsi="Consolas"/>
          <w:color w:val="000000"/>
          <w:sz w:val="22"/>
          <w:szCs w:val="22"/>
        </w:rPr>
        <w:t>)</w:t>
      </w:r>
      <w:r w:rsidRPr="00D73655">
        <w:rPr>
          <w:rFonts w:ascii="Consolas" w:hAnsi="Consolas"/>
          <w:color w:val="000000"/>
          <w:sz w:val="22"/>
          <w:szCs w:val="22"/>
        </w:rPr>
        <w:br/>
        <w:t>plt.show()</w:t>
      </w:r>
    </w:p>
    <w:p w14:paraId="42BAF8DC" w14:textId="77777777" w:rsidR="00D73655" w:rsidRDefault="00D73655" w:rsidP="009A750F">
      <w:pPr>
        <w:ind w:left="-180" w:firstLine="0"/>
      </w:pPr>
    </w:p>
    <w:p w14:paraId="2E9885E0" w14:textId="096214CE" w:rsidR="00753C26" w:rsidRDefault="00753C26" w:rsidP="00753C26">
      <w:pPr>
        <w:ind w:left="-360" w:firstLine="0"/>
      </w:pPr>
    </w:p>
    <w:p w14:paraId="43038324" w14:textId="5E82F801" w:rsidR="00FB4667" w:rsidRDefault="00FB4667" w:rsidP="009A750F">
      <w:pPr>
        <w:spacing w:after="0"/>
        <w:ind w:left="-360" w:firstLine="0"/>
      </w:pPr>
      <w:r w:rsidRPr="009A750F">
        <w:rPr>
          <w:i/>
        </w:rPr>
        <w:t>Receiver operation characteristic curve</w:t>
      </w:r>
      <w:r>
        <w:t xml:space="preserve"> (</w:t>
      </w:r>
      <w:r w:rsidRPr="009A750F">
        <w:rPr>
          <w:b/>
        </w:rPr>
        <w:t>ROC</w:t>
      </w:r>
      <w:r>
        <w:t>) is another tool used with binary classifiers.</w:t>
      </w:r>
    </w:p>
    <w:p w14:paraId="61712B88" w14:textId="1473D9D2" w:rsidR="00FB4667" w:rsidRDefault="00FB4667" w:rsidP="009A750F">
      <w:pPr>
        <w:spacing w:after="0"/>
        <w:ind w:left="-360" w:firstLine="0"/>
      </w:pPr>
      <w:r>
        <w:t>ROC curve plots the True Positive Rate (TPR a.k.a. recall or sensitivity) against the False Positive Rate (FPR). FPR is equal to (1 – True Negative Rate).</w:t>
      </w:r>
      <w:r w:rsidR="009A750F">
        <w:t xml:space="preserve"> True Negative Rate (specificity) is the ratio of the actually negatively marked instances over all the negative instances of the real world.</w:t>
      </w:r>
    </w:p>
    <w:p w14:paraId="185AB362" w14:textId="3B780B1B" w:rsidR="0087499B" w:rsidRDefault="0087499B" w:rsidP="009A750F">
      <w:pPr>
        <w:spacing w:after="0"/>
        <w:ind w:left="-360" w:firstLine="0"/>
      </w:pPr>
      <w:r>
        <w:rPr>
          <w:noProof/>
          <w:lang w:eastAsia="hu-HU"/>
        </w:rPr>
        <w:drawing>
          <wp:anchor distT="0" distB="0" distL="114300" distR="114300" simplePos="0" relativeHeight="251686912" behindDoc="0" locked="0" layoutInCell="1" allowOverlap="1" wp14:anchorId="161990A2" wp14:editId="0894CAB3">
            <wp:simplePos x="0" y="0"/>
            <wp:positionH relativeFrom="page">
              <wp:align>center</wp:align>
            </wp:positionH>
            <wp:positionV relativeFrom="paragraph">
              <wp:posOffset>197466</wp:posOffset>
            </wp:positionV>
            <wp:extent cx="5404485" cy="3725545"/>
            <wp:effectExtent l="0" t="0" r="5715" b="8255"/>
            <wp:wrapThrough wrapText="bothSides">
              <wp:wrapPolygon edited="0">
                <wp:start x="0" y="0"/>
                <wp:lineTo x="0" y="21537"/>
                <wp:lineTo x="21547" y="21537"/>
                <wp:lineTo x="2154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4485" cy="3725545"/>
                    </a:xfrm>
                    <a:prstGeom prst="rect">
                      <a:avLst/>
                    </a:prstGeom>
                    <a:noFill/>
                    <a:ln>
                      <a:noFill/>
                    </a:ln>
                  </pic:spPr>
                </pic:pic>
              </a:graphicData>
            </a:graphic>
          </wp:anchor>
        </w:drawing>
      </w:r>
    </w:p>
    <w:p w14:paraId="29823AD9" w14:textId="71CE1B6B" w:rsidR="0087499B" w:rsidRDefault="0087499B" w:rsidP="009A750F">
      <w:pPr>
        <w:spacing w:after="0"/>
        <w:ind w:left="-360" w:firstLine="0"/>
      </w:pPr>
    </w:p>
    <w:p w14:paraId="0D363816" w14:textId="6A72F605" w:rsidR="0070375F" w:rsidRPr="0087499B" w:rsidRDefault="0087499B" w:rsidP="0079123F">
      <w:pPr>
        <w:spacing w:after="0"/>
        <w:ind w:firstLine="0"/>
      </w:pPr>
      <w:r>
        <w:t xml:space="preserve">We can see the tradeoff here as well. As we find more and more actually positive </w:t>
      </w:r>
    </w:p>
    <w:p w14:paraId="1D411757" w14:textId="19A90174" w:rsidR="0070375F" w:rsidRDefault="0087499B" w:rsidP="0079123F">
      <w:pPr>
        <w:spacing w:after="0"/>
        <w:ind w:firstLine="0"/>
      </w:pPr>
      <w:r>
        <w:lastRenderedPageBreak/>
        <w:t>cases the false positive rate increases simultaneously. One way to compare classifiers is to measure the AUC (area under the curve). An ideal classifier’s AUC</w:t>
      </w:r>
      <w:r w:rsidR="007A4299">
        <w:t xml:space="preserve"> would be close to 1 because we want a classifier that </w:t>
      </w:r>
      <w:r w:rsidR="00FD5A26">
        <w:t xml:space="preserve">almost </w:t>
      </w:r>
      <w:r w:rsidR="007A4299">
        <w:t>touches the upper left corner.</w:t>
      </w:r>
    </w:p>
    <w:p w14:paraId="03A972D8" w14:textId="740A6F0C" w:rsidR="0079123F" w:rsidRDefault="0079123F" w:rsidP="0079123F">
      <w:pPr>
        <w:spacing w:after="0"/>
        <w:ind w:firstLine="0"/>
      </w:pPr>
    </w:p>
    <w:p w14:paraId="7967F0F7" w14:textId="4B312885" w:rsidR="0079123F" w:rsidRPr="0079123F" w:rsidRDefault="0079123F" w:rsidP="0079123F">
      <w:pPr>
        <w:pStyle w:val="HTMLPreformatted"/>
        <w:shd w:val="clear" w:color="auto" w:fill="FFFFFF"/>
        <w:rPr>
          <w:rFonts w:ascii="Consolas" w:hAnsi="Consolas"/>
          <w:color w:val="000000"/>
          <w:sz w:val="22"/>
          <w:szCs w:val="22"/>
        </w:rPr>
      </w:pP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roc_curve</w:t>
      </w:r>
      <w:r w:rsidRPr="0079123F">
        <w:rPr>
          <w:rFonts w:ascii="Consolas" w:hAnsi="Consolas"/>
          <w:color w:val="000000"/>
          <w:sz w:val="22"/>
          <w:szCs w:val="22"/>
        </w:rPr>
        <w:br/>
      </w: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roc_auc_score</w:t>
      </w:r>
      <w:r w:rsidRPr="0079123F">
        <w:rPr>
          <w:rFonts w:ascii="Consolas" w:hAnsi="Consolas"/>
          <w:color w:val="000000"/>
          <w:sz w:val="22"/>
          <w:szCs w:val="22"/>
        </w:rPr>
        <w:br/>
      </w:r>
      <w:r w:rsidRPr="0079123F">
        <w:rPr>
          <w:rFonts w:ascii="Consolas" w:hAnsi="Consolas"/>
          <w:color w:val="000000"/>
          <w:sz w:val="22"/>
          <w:szCs w:val="22"/>
        </w:rPr>
        <w:br/>
        <w:t>fpr, tpr, thresholds = roc_curve(Y_test_5, Y_preds_5)</w:t>
      </w:r>
      <w:r w:rsidRPr="0079123F">
        <w:rPr>
          <w:rFonts w:ascii="Consolas" w:hAnsi="Consolas"/>
          <w:color w:val="000000"/>
          <w:sz w:val="22"/>
          <w:szCs w:val="22"/>
        </w:rPr>
        <w:br/>
        <w:t>auc_score = roc_auc_score(Y_test_5, Y_preds_5)</w:t>
      </w:r>
      <w:r w:rsidRPr="0079123F">
        <w:rPr>
          <w:rFonts w:ascii="Consolas" w:hAnsi="Consolas"/>
          <w:color w:val="000000"/>
          <w:sz w:val="22"/>
          <w:szCs w:val="22"/>
        </w:rPr>
        <w:br/>
        <w:t>plt.title(</w:t>
      </w:r>
      <w:r w:rsidRPr="0079123F">
        <w:rPr>
          <w:rFonts w:ascii="Consolas" w:hAnsi="Consolas"/>
          <w:b/>
          <w:bCs/>
          <w:color w:val="008080"/>
          <w:sz w:val="22"/>
          <w:szCs w:val="22"/>
        </w:rPr>
        <w:t>"Receiver Operating Characteristic"</w:t>
      </w:r>
      <w:r w:rsidRPr="0079123F">
        <w:rPr>
          <w:rFonts w:ascii="Consolas" w:hAnsi="Consolas"/>
          <w:color w:val="000000"/>
          <w:sz w:val="22"/>
          <w:szCs w:val="22"/>
        </w:rPr>
        <w:t>)</w:t>
      </w:r>
      <w:r w:rsidRPr="0079123F">
        <w:rPr>
          <w:rFonts w:ascii="Consolas" w:hAnsi="Consolas"/>
          <w:color w:val="000000"/>
          <w:sz w:val="22"/>
          <w:szCs w:val="22"/>
        </w:rPr>
        <w:br/>
        <w:t xml:space="preserve">plt.plot(fpr, tpr, </w:t>
      </w:r>
      <w:r w:rsidRPr="0079123F">
        <w:rPr>
          <w:rFonts w:ascii="Consolas" w:hAnsi="Consolas"/>
          <w:b/>
          <w:bCs/>
          <w:color w:val="008080"/>
          <w:sz w:val="22"/>
          <w:szCs w:val="22"/>
        </w:rPr>
        <w:t>"b"</w:t>
      </w:r>
      <w:r w:rsidRPr="0079123F">
        <w:rPr>
          <w:rFonts w:ascii="Consolas" w:hAnsi="Consolas"/>
          <w:color w:val="000000"/>
          <w:sz w:val="22"/>
          <w:szCs w:val="22"/>
        </w:rPr>
        <w:t xml:space="preserve">, </w:t>
      </w:r>
      <w:r w:rsidRPr="0079123F">
        <w:rPr>
          <w:rFonts w:ascii="Consolas" w:hAnsi="Consolas"/>
          <w:color w:val="660099"/>
          <w:sz w:val="22"/>
          <w:szCs w:val="22"/>
        </w:rPr>
        <w:t>label</w:t>
      </w:r>
      <w:r w:rsidRPr="0079123F">
        <w:rPr>
          <w:rFonts w:ascii="Consolas" w:hAnsi="Consolas"/>
          <w:color w:val="000000"/>
          <w:sz w:val="22"/>
          <w:szCs w:val="22"/>
        </w:rPr>
        <w:t>=</w:t>
      </w:r>
      <w:r w:rsidRPr="0079123F">
        <w:rPr>
          <w:rFonts w:ascii="Consolas" w:hAnsi="Consolas"/>
          <w:b/>
          <w:bCs/>
          <w:color w:val="008080"/>
          <w:sz w:val="22"/>
          <w:szCs w:val="22"/>
        </w:rPr>
        <w:t>"AUC = {:0.2f}"</w:t>
      </w:r>
      <w:r w:rsidRPr="0079123F">
        <w:rPr>
          <w:rFonts w:ascii="Consolas" w:hAnsi="Consolas"/>
          <w:color w:val="000000"/>
          <w:sz w:val="22"/>
          <w:szCs w:val="22"/>
        </w:rPr>
        <w:t>.format(auc_score))</w:t>
      </w:r>
      <w:r w:rsidRPr="0079123F">
        <w:rPr>
          <w:rFonts w:ascii="Consolas" w:hAnsi="Consolas"/>
          <w:color w:val="000000"/>
          <w:sz w:val="22"/>
          <w:szCs w:val="22"/>
        </w:rPr>
        <w:br/>
        <w:t>plt.legend(</w:t>
      </w:r>
      <w:r w:rsidRPr="0079123F">
        <w:rPr>
          <w:rFonts w:ascii="Consolas" w:hAnsi="Consolas"/>
          <w:color w:val="660099"/>
          <w:sz w:val="22"/>
          <w:szCs w:val="22"/>
        </w:rPr>
        <w:t>loc</w:t>
      </w:r>
      <w:r w:rsidRPr="0079123F">
        <w:rPr>
          <w:rFonts w:ascii="Consolas" w:hAnsi="Consolas"/>
          <w:color w:val="000000"/>
          <w:sz w:val="22"/>
          <w:szCs w:val="22"/>
        </w:rPr>
        <w:t>=</w:t>
      </w:r>
      <w:r w:rsidRPr="0079123F">
        <w:rPr>
          <w:rFonts w:ascii="Consolas" w:hAnsi="Consolas"/>
          <w:b/>
          <w:bCs/>
          <w:color w:val="008080"/>
          <w:sz w:val="22"/>
          <w:szCs w:val="22"/>
        </w:rPr>
        <w:t>"lower right"</w:t>
      </w:r>
      <w:r w:rsidRPr="0079123F">
        <w:rPr>
          <w:rFonts w:ascii="Consolas" w:hAnsi="Consolas"/>
          <w:color w:val="000000"/>
          <w:sz w:val="22"/>
          <w:szCs w:val="22"/>
        </w:rPr>
        <w:t>)</w:t>
      </w:r>
      <w:r w:rsidRPr="0079123F">
        <w:rPr>
          <w:rFonts w:ascii="Consolas" w:hAnsi="Consolas"/>
          <w:color w:val="000000"/>
          <w:sz w:val="22"/>
          <w:szCs w:val="22"/>
        </w:rPr>
        <w:br/>
        <w:t>plt.plot([</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xml:space="preserve">], </w:t>
      </w:r>
      <w:r w:rsidRPr="0079123F">
        <w:rPr>
          <w:rFonts w:ascii="Consolas" w:hAnsi="Consolas"/>
          <w:b/>
          <w:bCs/>
          <w:color w:val="008080"/>
          <w:sz w:val="22"/>
          <w:szCs w:val="22"/>
        </w:rPr>
        <w:t>"r--"</w:t>
      </w:r>
      <w:r w:rsidRPr="0079123F">
        <w:rPr>
          <w:rFonts w:ascii="Consolas" w:hAnsi="Consolas"/>
          <w:color w:val="000000"/>
          <w:sz w:val="22"/>
          <w:szCs w:val="22"/>
        </w:rPr>
        <w:t>)</w:t>
      </w:r>
      <w:r w:rsidRPr="0079123F">
        <w:rPr>
          <w:rFonts w:ascii="Consolas" w:hAnsi="Consolas"/>
          <w:color w:val="000000"/>
          <w:sz w:val="22"/>
          <w:szCs w:val="22"/>
        </w:rPr>
        <w:br/>
        <w:t>plt.xlim([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plt.ylabel(</w:t>
      </w:r>
      <w:r w:rsidRPr="0079123F">
        <w:rPr>
          <w:rFonts w:ascii="Consolas" w:hAnsi="Consolas"/>
          <w:b/>
          <w:bCs/>
          <w:color w:val="008080"/>
          <w:sz w:val="22"/>
          <w:szCs w:val="22"/>
        </w:rPr>
        <w:t>"True Positive Rate"</w:t>
      </w:r>
      <w:r w:rsidRPr="0079123F">
        <w:rPr>
          <w:rFonts w:ascii="Consolas" w:hAnsi="Consolas"/>
          <w:color w:val="000000"/>
          <w:sz w:val="22"/>
          <w:szCs w:val="22"/>
        </w:rPr>
        <w:t>)</w:t>
      </w:r>
      <w:r w:rsidRPr="0079123F">
        <w:rPr>
          <w:rFonts w:ascii="Consolas" w:hAnsi="Consolas"/>
          <w:color w:val="000000"/>
          <w:sz w:val="22"/>
          <w:szCs w:val="22"/>
        </w:rPr>
        <w:br/>
        <w:t>plt.xlabel(</w:t>
      </w:r>
      <w:r w:rsidRPr="0079123F">
        <w:rPr>
          <w:rFonts w:ascii="Consolas" w:hAnsi="Consolas"/>
          <w:b/>
          <w:bCs/>
          <w:color w:val="008080"/>
          <w:sz w:val="22"/>
          <w:szCs w:val="22"/>
        </w:rPr>
        <w:t>"False Positive Rate"</w:t>
      </w:r>
      <w:r w:rsidRPr="0079123F">
        <w:rPr>
          <w:rFonts w:ascii="Consolas" w:hAnsi="Consolas"/>
          <w:color w:val="000000"/>
          <w:sz w:val="22"/>
          <w:szCs w:val="22"/>
        </w:rPr>
        <w:t>)</w:t>
      </w:r>
      <w:r w:rsidRPr="0079123F">
        <w:rPr>
          <w:rFonts w:ascii="Consolas" w:hAnsi="Consolas"/>
          <w:color w:val="000000"/>
          <w:sz w:val="22"/>
          <w:szCs w:val="22"/>
        </w:rPr>
        <w:br/>
        <w:t>plt.</w:t>
      </w:r>
      <w:r w:rsidR="00D73655">
        <w:rPr>
          <w:rFonts w:ascii="Consolas" w:hAnsi="Consolas"/>
          <w:color w:val="000000"/>
          <w:sz w:val="22"/>
          <w:szCs w:val="22"/>
        </w:rPr>
        <w:t>grid</w:t>
      </w:r>
      <w:r w:rsidRPr="0079123F">
        <w:rPr>
          <w:rFonts w:ascii="Consolas" w:hAnsi="Consolas"/>
          <w:color w:val="000000"/>
          <w:sz w:val="22"/>
          <w:szCs w:val="22"/>
        </w:rPr>
        <w:t>(</w:t>
      </w:r>
      <w:r w:rsidRPr="0079123F">
        <w:rPr>
          <w:rFonts w:ascii="Consolas" w:hAnsi="Consolas"/>
          <w:b/>
          <w:bCs/>
          <w:color w:val="008080"/>
          <w:sz w:val="22"/>
          <w:szCs w:val="22"/>
        </w:rPr>
        <w:t>"on"</w:t>
      </w:r>
      <w:r w:rsidRPr="0079123F">
        <w:rPr>
          <w:rFonts w:ascii="Consolas" w:hAnsi="Consolas"/>
          <w:color w:val="000000"/>
          <w:sz w:val="22"/>
          <w:szCs w:val="22"/>
        </w:rPr>
        <w:t>)</w:t>
      </w:r>
      <w:r w:rsidRPr="0079123F">
        <w:rPr>
          <w:rFonts w:ascii="Consolas" w:hAnsi="Consolas"/>
          <w:color w:val="000000"/>
          <w:sz w:val="22"/>
          <w:szCs w:val="22"/>
        </w:rPr>
        <w:br/>
        <w:t>plt.show()</w:t>
      </w:r>
    </w:p>
    <w:p w14:paraId="4F53276E" w14:textId="77777777" w:rsidR="0079123F" w:rsidRDefault="0079123F" w:rsidP="0079123F">
      <w:pPr>
        <w:spacing w:after="0"/>
        <w:ind w:firstLine="0"/>
      </w:pPr>
    </w:p>
    <w:p w14:paraId="17F9AB43" w14:textId="77777777" w:rsidR="0070375F" w:rsidRPr="00F274C5" w:rsidRDefault="0070375F" w:rsidP="00F274C5">
      <w:pPr>
        <w:ind w:firstLine="0"/>
      </w:pPr>
    </w:p>
    <w:p w14:paraId="66AA68F9" w14:textId="3381C3AE" w:rsidR="00433DA4" w:rsidRDefault="005D4F47" w:rsidP="009E5E97">
      <w:pPr>
        <w:pStyle w:val="Heading2"/>
      </w:pPr>
      <w:bookmarkStart w:id="82" w:name="_Toc71586165"/>
      <w:r>
        <w:t>Multiclass Classification</w:t>
      </w:r>
      <w:bookmarkEnd w:id="82"/>
    </w:p>
    <w:p w14:paraId="143CA8DB" w14:textId="46160803" w:rsidR="009A183C" w:rsidRDefault="009A183C" w:rsidP="008F0D9F">
      <w:pPr>
        <w:spacing w:after="0"/>
        <w:ind w:firstLine="0"/>
      </w:pPr>
      <w:r>
        <w:t>Doing multiclass classification is not always supported natively by the most frequent classif</w:t>
      </w:r>
      <w:r w:rsidR="003B4E5A">
        <w:t>ication</w:t>
      </w:r>
      <w:r>
        <w:t xml:space="preserve"> algorithms. Thus, the problem of multiclass classificiation is often reduced to multiple binary classification problems.</w:t>
      </w:r>
    </w:p>
    <w:p w14:paraId="563E3620" w14:textId="77777777" w:rsidR="008F0D9F" w:rsidRDefault="008F0D9F" w:rsidP="008F0D9F">
      <w:pPr>
        <w:spacing w:after="0"/>
        <w:ind w:firstLine="0"/>
      </w:pPr>
    </w:p>
    <w:p w14:paraId="401252E7" w14:textId="3C6FDDFE" w:rsidR="003B4E5A" w:rsidRPr="009A183C" w:rsidRDefault="003B4E5A" w:rsidP="008F0D9F">
      <w:pPr>
        <w:spacing w:after="0"/>
        <w:ind w:firstLine="0"/>
      </w:pPr>
      <w:r>
        <w:t>The examples below will show two different approach to solve the 10-digit handwriting recognition problem.</w:t>
      </w:r>
    </w:p>
    <w:p w14:paraId="2C01C78E" w14:textId="5900F79A" w:rsidR="009A183C" w:rsidRDefault="00433DA4" w:rsidP="00D9508B">
      <w:pPr>
        <w:pStyle w:val="Heading3"/>
      </w:pPr>
      <w:bookmarkStart w:id="83" w:name="_Toc71586166"/>
      <w:r>
        <w:t>One versus All</w:t>
      </w:r>
      <w:r w:rsidR="00425B86">
        <w:t xml:space="preserve"> (One versus Rest)</w:t>
      </w:r>
      <w:bookmarkEnd w:id="83"/>
    </w:p>
    <w:p w14:paraId="68BA0CC1" w14:textId="54207406" w:rsidR="003B4E5A" w:rsidRDefault="003B4E5A" w:rsidP="008F0D9F">
      <w:pPr>
        <w:spacing w:after="0"/>
        <w:ind w:firstLine="0"/>
      </w:pPr>
      <w:r>
        <w:t>Make 10 binary classifier that tells whether the given digit is 0, 1, ..., 9 or not.</w:t>
      </w:r>
    </w:p>
    <w:p w14:paraId="7C0FE404" w14:textId="77777777" w:rsidR="008F0D9F" w:rsidRDefault="008F0D9F" w:rsidP="003B4E5A">
      <w:pPr>
        <w:ind w:firstLine="0"/>
      </w:pPr>
    </w:p>
    <w:p w14:paraId="60B6D128" w14:textId="07305051" w:rsidR="003B4E5A" w:rsidRPr="003B4E5A" w:rsidRDefault="008F0D9F" w:rsidP="008F0D9F">
      <w:pPr>
        <w:spacing w:after="0"/>
        <w:ind w:firstLine="0"/>
      </w:pPr>
      <w:r>
        <w:t>On a newly introduced digit we run all these 10 classifiers and select the class whose classifier outputs the highest score.</w:t>
      </w:r>
    </w:p>
    <w:p w14:paraId="53D8E2E3" w14:textId="735D0D41" w:rsidR="00433DA4" w:rsidRDefault="00433DA4" w:rsidP="00D9508B">
      <w:pPr>
        <w:pStyle w:val="Heading3"/>
      </w:pPr>
      <w:bookmarkStart w:id="84" w:name="_Toc71586167"/>
      <w:r>
        <w:t>One versus One</w:t>
      </w:r>
      <w:bookmarkEnd w:id="84"/>
    </w:p>
    <w:p w14:paraId="53D2789D" w14:textId="500DA5F8" w:rsidR="005E14DB" w:rsidRDefault="005E14DB" w:rsidP="005E14DB">
      <w:pPr>
        <w:spacing w:after="0"/>
        <w:ind w:firstLine="0"/>
      </w:pPr>
      <w:r>
        <w:t xml:space="preserve">This method trains a binary classifier for all possible pairs (45 for the current problem) </w:t>
      </w:r>
    </w:p>
    <w:p w14:paraId="36A4FA54" w14:textId="77777777" w:rsidR="005E14DB" w:rsidRPr="005E14DB" w:rsidRDefault="005E14DB" w:rsidP="005E14DB">
      <w:pPr>
        <w:spacing w:after="0"/>
        <w:ind w:firstLine="0"/>
      </w:pPr>
    </w:p>
    <w:p w14:paraId="6CA0399B" w14:textId="7918D7AF" w:rsidR="008F0D9F" w:rsidRPr="008F0D9F" w:rsidRDefault="005E14DB" w:rsidP="005E14DB">
      <w:pPr>
        <w:spacing w:after="0"/>
        <w:ind w:firstLine="0"/>
      </w:pPr>
      <w:r>
        <w:lastRenderedPageBreak/>
        <w:t>Run all 45 classifiers on a digit never seen before and choose the class that wins the most.</w:t>
      </w:r>
    </w:p>
    <w:p w14:paraId="199F72C0" w14:textId="77777777" w:rsidR="006F7254" w:rsidRDefault="006F7254" w:rsidP="009E5E97">
      <w:pPr>
        <w:pStyle w:val="Heading2"/>
      </w:pPr>
      <w:bookmarkStart w:id="85" w:name="_Toc71586168"/>
      <w:r>
        <w:t>Egyéb</w:t>
      </w:r>
      <w:bookmarkEnd w:id="85"/>
    </w:p>
    <w:p w14:paraId="5E57DE3D" w14:textId="77777777" w:rsidR="006F7254" w:rsidRPr="006F7254" w:rsidRDefault="006F7254" w:rsidP="006F7254"/>
    <w:p w14:paraId="1F382F99" w14:textId="2CB1B928" w:rsidR="00795429" w:rsidRDefault="00795429" w:rsidP="00795429">
      <w:pPr>
        <w:pStyle w:val="Heading1"/>
      </w:pPr>
      <w:r>
        <w:lastRenderedPageBreak/>
        <w:t>Regression</w:t>
      </w:r>
    </w:p>
    <w:p w14:paraId="3918F1B9" w14:textId="7C8DE98B" w:rsidR="009C180D" w:rsidRPr="009C180D" w:rsidRDefault="009C180D" w:rsidP="009C180D">
      <w:pPr>
        <w:ind w:firstLine="0"/>
      </w:pPr>
      <w:r>
        <w:t xml:space="preserve">While doing regression we try to predict a continous outcome variable (y) based on some input </w:t>
      </w:r>
      <w:r w:rsidR="006A0C79">
        <w:t>data</w:t>
      </w:r>
      <w:r>
        <w:t xml:space="preserve"> </w:t>
      </w:r>
      <w:r w:rsidRPr="00FC7C8A">
        <w:rPr>
          <w:b/>
        </w:rPr>
        <w:t>x</w:t>
      </w:r>
      <w:r>
        <w:t>.</w:t>
      </w:r>
    </w:p>
    <w:p w14:paraId="7535C224" w14:textId="484947D4" w:rsidR="009C180D" w:rsidRDefault="009C180D" w:rsidP="009C180D">
      <w:pPr>
        <w:pStyle w:val="Heading2"/>
      </w:pPr>
      <w:r>
        <w:t>Linear Regression</w:t>
      </w:r>
    </w:p>
    <w:p w14:paraId="3E5569DB" w14:textId="725E2EC7" w:rsidR="009C180D" w:rsidRDefault="00FC7C8A" w:rsidP="009C180D">
      <w:pPr>
        <w:ind w:firstLine="0"/>
      </w:pPr>
      <w:r>
        <w:t xml:space="preserve">Linear regression assumes that y is a linear function of </w:t>
      </w:r>
      <w:r w:rsidRPr="00FC7C8A">
        <w:rPr>
          <w:b/>
        </w:rPr>
        <w:t>x</w:t>
      </w:r>
      <w:r>
        <w:t>’s attributes.</w:t>
      </w:r>
    </w:p>
    <w:p w14:paraId="22356C8D" w14:textId="17BB7D0C" w:rsidR="00FC7C8A" w:rsidRPr="00FC7C8A" w:rsidRDefault="00FC7C8A" w:rsidP="009C180D">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0EB8F6A0" w14:textId="3F4BB81A" w:rsidR="00FC7C8A" w:rsidRDefault="00FC7C8A" w:rsidP="009C180D">
      <w:pPr>
        <w:ind w:firstLine="0"/>
      </w:pPr>
      <w:r>
        <w:t>We can rearrange this into a matrix form</w:t>
      </w:r>
      <w:r w:rsidR="00500DAC">
        <w:t xml:space="preserve"> (we prepend </w:t>
      </w:r>
      <w:r w:rsidR="00500DAC">
        <w:rPr>
          <w:b/>
        </w:rPr>
        <w:t>x</w:t>
      </w:r>
      <w:r w:rsidR="00500DAC">
        <w:t xml:space="preserve"> with the intercept term 1)</w:t>
      </w:r>
      <w:r>
        <w:t>:</w:t>
      </w:r>
    </w:p>
    <w:p w14:paraId="536EE2CA" w14:textId="203DA515" w:rsidR="00FC7C8A" w:rsidRPr="00500DAC" w:rsidRDefault="00FC7C8A" w:rsidP="009C180D">
      <w:pPr>
        <w:ind w:firstLine="0"/>
      </w:pPr>
      <m:oMathPara>
        <m:oMath>
          <m:r>
            <m:rPr>
              <m:sty m:val="bi"/>
            </m:rPr>
            <w:rPr>
              <w:rFonts w:ascii="Cambria Math" w:hAnsi="Cambria Math"/>
            </w:rPr>
            <m:t>θ</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e>
          </m:d>
        </m:oMath>
      </m:oMathPara>
    </w:p>
    <w:p w14:paraId="77F2EBF8" w14:textId="055C9E4E" w:rsidR="00500DAC" w:rsidRPr="00500DAC" w:rsidRDefault="00500DAC" w:rsidP="00500DAC">
      <w:pPr>
        <w:ind w:firstLine="0"/>
        <w:jc w:val="center"/>
        <w:rPr>
          <w:b/>
        </w:rPr>
      </w:pPr>
      <m:oMathPara>
        <m:oMath>
          <m:r>
            <m:rPr>
              <m:sty m:val="b"/>
            </m:rPr>
            <w:rPr>
              <w:rFonts w:ascii="Cambria Math" w:hAnsi="Cambria Math"/>
            </w:rPr>
            <m:t>x</m:t>
          </m:r>
          <m:r>
            <m:rPr>
              <m:sty m:val="b"/>
            </m:rPr>
            <w:rPr>
              <w:rFonts w:ascii="Cambria Math"/>
            </w:rPr>
            <m:t>=</m:t>
          </m:r>
          <m:d>
            <m:dPr>
              <m:begChr m:val="["/>
              <m:endChr m:val="]"/>
              <m:ctrlPr>
                <w:rPr>
                  <w:rFonts w:ascii="Cambria Math"/>
                  <w:b/>
                </w:rPr>
              </m:ctrlPr>
            </m:dPr>
            <m:e>
              <m:r>
                <w:rPr>
                  <w:rFonts w:asci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rPr>
                <m:t xml:space="preserve"> </m:t>
              </m:r>
            </m:e>
          </m:d>
        </m:oMath>
      </m:oMathPara>
    </w:p>
    <w:p w14:paraId="4D31BAD3" w14:textId="365D977B" w:rsidR="00500DAC" w:rsidRPr="00500DAC" w:rsidRDefault="00500DAC" w:rsidP="00500DAC">
      <w:pPr>
        <w:ind w:firstLine="0"/>
        <w:jc w:val="center"/>
        <w:rPr>
          <w:b/>
        </w:rPr>
      </w:pPr>
      <m:oMathPara>
        <m:oMath>
          <m:acc>
            <m:accPr>
              <m:ctrlPr>
                <w:rPr>
                  <w:rFonts w:ascii="Cambria Math" w:hAnsi="Cambria Math"/>
                  <w:i/>
                </w:rPr>
              </m:ctrlPr>
            </m:accPr>
            <m:e>
              <m:r>
                <w:rPr>
                  <w:rFonts w:ascii="Cambria Math" w:hAnsi="Cambria Math"/>
                </w:rPr>
                <m:t>y</m:t>
              </m:r>
            </m:e>
          </m:acc>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oMath>
      </m:oMathPara>
    </w:p>
    <w:p w14:paraId="3F892060" w14:textId="4DB6FC9F" w:rsidR="00500DAC" w:rsidRDefault="00500DAC" w:rsidP="00500DAC">
      <w:pPr>
        <w:ind w:firstLine="0"/>
      </w:pPr>
      <w:r>
        <w:t>The task from now on is to find the parameters that minimize the loss function (here m is the number of training examples):</w:t>
      </w:r>
    </w:p>
    <w:p w14:paraId="5CAE6317" w14:textId="00F8D872" w:rsidR="00500DAC" w:rsidRPr="00DF0245" w:rsidRDefault="00500DAC" w:rsidP="00500DA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58DEC8A1" w14:textId="4E9F987E" w:rsidR="00DF0245" w:rsidRDefault="00DF0245" w:rsidP="00500DAC">
      <w:pPr>
        <w:ind w:firstLine="0"/>
      </w:pPr>
      <w:r>
        <w:t xml:space="preserve">We can solve the minimization problem by gradient descent (iterative) or normal equation, for which we define the desing matrix </w:t>
      </w:r>
      <w:r>
        <w:rPr>
          <w:b/>
        </w:rPr>
        <w:t>X</w:t>
      </w:r>
      <w:r w:rsidR="00E57F72">
        <w:rPr>
          <w:b/>
        </w:rPr>
        <w:t xml:space="preserve"> </w:t>
      </w:r>
      <w:r w:rsidR="00E57F72">
        <w:t>where the rows are the training examples without the values (</w:t>
      </w:r>
      <w:r w:rsidR="00E57F72">
        <w:rPr>
          <w:b/>
        </w:rPr>
        <w:t xml:space="preserve">y </w:t>
      </w:r>
      <w:r w:rsidR="00E57F72">
        <w:t>column vector)</w:t>
      </w:r>
      <w:r>
        <w:t>:</w:t>
      </w:r>
    </w:p>
    <w:p w14:paraId="10A0F9FD" w14:textId="11A4190D" w:rsidR="00DF0245" w:rsidRPr="00E57F72" w:rsidRDefault="00DF0245" w:rsidP="00500DAC">
      <w:pPr>
        <w:ind w:firstLine="0"/>
        <w:rPr>
          <w:b/>
        </w:rPr>
      </w:pPr>
      <m:oMathPara>
        <m:oMath>
          <m:r>
            <m:rPr>
              <m:sty m:val="bi"/>
            </m:rPr>
            <w:rPr>
              <w:rFonts w:ascii="Cambria Math" w:hAnsi="Cambria Math"/>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sty m:val="bi"/>
                          </m:rPr>
                          <w:rPr>
                            <w:rFonts w:ascii="Cambria Math" w:hAnsi="Cambria Math"/>
                          </w:rPr>
                          <m:t>x</m:t>
                        </m:r>
                      </m:e>
                      <m:sup>
                        <m:r>
                          <w:rPr>
                            <w:rFonts w:ascii="Cambria Math" w:hAnsi="Cambria Math"/>
                          </w:rPr>
                          <m:t>(1)</m:t>
                        </m:r>
                      </m:sup>
                    </m:sSup>
                  </m:e>
                </m:mr>
                <m:mr>
                  <m:e>
                    <m:sSup>
                      <m:sSupPr>
                        <m:ctrlPr>
                          <w:rPr>
                            <w:rFonts w:ascii="Cambria Math" w:hAnsi="Cambria Math"/>
                            <w:i/>
                          </w:rPr>
                        </m:ctrlPr>
                      </m:sSupPr>
                      <m:e>
                        <m:r>
                          <m:rPr>
                            <m:sty m:val="bi"/>
                          </m:rPr>
                          <w:rPr>
                            <w:rFonts w:ascii="Cambria Math" w:hAnsi="Cambria Math"/>
                          </w:rPr>
                          <m:t>x</m:t>
                        </m:r>
                      </m:e>
                      <m:sup>
                        <m:r>
                          <w:rPr>
                            <w:rFonts w:ascii="Cambria Math" w:hAnsi="Cambria Math"/>
                          </w:rPr>
                          <m:t>(2)</m:t>
                        </m:r>
                      </m:sup>
                    </m:sSup>
                  </m:e>
                </m:mr>
                <m:mr>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m:rPr>
                                  <m:sty m:val="bi"/>
                                </m:rPr>
                                <w:rPr>
                                  <w:rFonts w:ascii="Cambria Math" w:hAnsi="Cambria Math"/>
                                </w:rPr>
                                <m:t>x</m:t>
                              </m:r>
                            </m:e>
                            <m:sup>
                              <m:r>
                                <w:rPr>
                                  <w:rFonts w:ascii="Cambria Math" w:hAnsi="Cambria Math"/>
                                </w:rPr>
                                <m:t>(m)</m:t>
                              </m:r>
                            </m:sup>
                          </m:sSup>
                        </m:e>
                      </m:mr>
                    </m:m>
                  </m:e>
                </m:mr>
              </m:m>
            </m:e>
          </m:d>
          <m:r>
            <w:rPr>
              <w:rFonts w:ascii="Cambria Math" w:hAnsi="Cambria Math"/>
            </w:rPr>
            <m:t xml:space="preserve">    </m:t>
          </m:r>
          <m:func>
            <m:funcPr>
              <m:ctrlPr>
                <w:rPr>
                  <w:rFonts w:ascii="Cambria Math" w:hAnsi="Cambria Math"/>
                </w:rPr>
              </m:ctrlPr>
            </m:funcPr>
            <m:fName>
              <m:r>
                <m:rPr>
                  <m:sty m:val="p"/>
                </m:rPr>
                <w:rPr>
                  <w:rFonts w:ascii="Cambria Math" w:hAnsi="Cambria Math"/>
                </w:rPr>
                <m:t>dim</m:t>
              </m:r>
              <m:ctrlPr>
                <w:rPr>
                  <w:rFonts w:ascii="Cambria Math" w:hAnsi="Cambria Math"/>
                  <w:i/>
                </w:rPr>
              </m:ctrlPr>
            </m:fName>
            <m:e>
              <m:d>
                <m:dPr>
                  <m:ctrlPr>
                    <w:rPr>
                      <w:rFonts w:ascii="Cambria Math" w:hAnsi="Cambria Math"/>
                      <w:i/>
                    </w:rPr>
                  </m:ctrlPr>
                </m:dPr>
                <m:e>
                  <m:r>
                    <m:rPr>
                      <m:sty m:val="bi"/>
                    </m:rPr>
                    <w:rPr>
                      <w:rFonts w:ascii="Cambria Math" w:hAnsi="Cambria Math"/>
                    </w:rPr>
                    <m:t>X</m:t>
                  </m:r>
                  <m:ctrlPr>
                    <w:rPr>
                      <w:rFonts w:ascii="Cambria Math" w:hAnsi="Cambria Math"/>
                      <w:b/>
                      <w:i/>
                    </w:rPr>
                  </m:ctrlPr>
                </m:e>
              </m:d>
            </m:e>
          </m:func>
          <m:r>
            <m:rPr>
              <m:sty m:val="bi"/>
            </m:rPr>
            <w:rPr>
              <w:rFonts w:ascii="Cambria Math" w:hAnsi="Cambria Math"/>
            </w:rPr>
            <m:t>=</m:t>
          </m:r>
          <m:d>
            <m:dPr>
              <m:begChr m:val="["/>
              <m:endChr m:val="]"/>
              <m:ctrlPr>
                <w:rPr>
                  <w:rFonts w:ascii="Cambria Math" w:hAnsi="Cambria Math"/>
                  <w:b/>
                  <w:i/>
                </w:rPr>
              </m:ctrlPr>
            </m:dPr>
            <m:e>
              <m:r>
                <w:rPr>
                  <w:rFonts w:ascii="Cambria Math" w:hAnsi="Cambria Math"/>
                </w:rPr>
                <m:t>m, n+1</m:t>
              </m:r>
            </m:e>
          </m:d>
        </m:oMath>
      </m:oMathPara>
    </w:p>
    <w:p w14:paraId="093D2BD5" w14:textId="44E18B80" w:rsidR="00DF0245" w:rsidRDefault="00E57F72" w:rsidP="00500DAC">
      <w:pPr>
        <w:ind w:firstLine="0"/>
      </w:pPr>
      <w:r>
        <w:t>The normal equation:</w:t>
      </w:r>
    </w:p>
    <w:p w14:paraId="1BB1985A" w14:textId="756FA351" w:rsidR="00E57F72" w:rsidRPr="000E1B4A" w:rsidRDefault="00E57F72" w:rsidP="00500DAC">
      <w:pPr>
        <w:ind w:firstLine="0"/>
        <w:rPr>
          <w:b/>
        </w:rPr>
      </w:pPr>
      <m:oMathPara>
        <m:oMath>
          <m:r>
            <m:rPr>
              <m:sty m:val="bi"/>
            </m:rPr>
            <w:rPr>
              <w:rFonts w:ascii="Cambria Math" w:hAnsi="Cambria Math"/>
            </w:rPr>
            <m:t>θ</m:t>
          </m:r>
          <m:r>
            <m:rPr>
              <m:sty m:val="bi"/>
            </m:rP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56D95B87" w14:textId="00A572EF" w:rsidR="000E1B4A" w:rsidRDefault="000E1B4A" w:rsidP="00500DAC">
      <w:pPr>
        <w:ind w:firstLine="0"/>
        <w:rPr>
          <w:b/>
        </w:rPr>
      </w:pPr>
    </w:p>
    <w:p w14:paraId="70F6E2B9" w14:textId="53C283E3" w:rsidR="000E1B4A" w:rsidRDefault="000E1B4A" w:rsidP="000E1B4A">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4A64BC8E" w14:textId="77777777" w:rsidR="000E1B4A" w:rsidRPr="003726AC" w:rsidRDefault="000E1B4A" w:rsidP="000E1B4A">
      <w:pPr>
        <w:pStyle w:val="HTMLPreformatted"/>
        <w:shd w:val="clear" w:color="auto" w:fill="FFFFFF"/>
        <w:rPr>
          <w:rFonts w:ascii="Consolas" w:hAnsi="Consolas"/>
          <w:color w:val="000000"/>
          <w:sz w:val="24"/>
          <w:szCs w:val="24"/>
        </w:rPr>
      </w:pPr>
    </w:p>
    <w:p w14:paraId="05620A17" w14:textId="77777777" w:rsidR="000E1B4A" w:rsidRDefault="000E1B4A" w:rsidP="000E1B4A">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97BAA97" w14:textId="68B6B909" w:rsidR="000E1B4A" w:rsidRPr="003726AC" w:rsidRDefault="00D34161"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000E1B4A" w:rsidRPr="003726AC">
        <w:rPr>
          <w:rFonts w:ascii="Consolas" w:hAnsi="Consolas" w:cs="Courier New"/>
          <w:color w:val="000000"/>
          <w:lang w:eastAsia="hu-HU"/>
        </w:rPr>
        <w:t>.fit(X_train, Y_train)</w:t>
      </w:r>
    </w:p>
    <w:p w14:paraId="084C2F49" w14:textId="29B1BE45" w:rsidR="000E1B4A" w:rsidRDefault="000E1B4A"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 xml:space="preserve">Y_preds = </w:t>
      </w:r>
      <w:r w:rsidR="00D34161">
        <w:rPr>
          <w:rFonts w:ascii="Consolas" w:hAnsi="Consolas" w:cs="Courier New"/>
          <w:color w:val="000000"/>
          <w:lang w:eastAsia="hu-HU"/>
        </w:rPr>
        <w:t>regression</w:t>
      </w:r>
      <w:r w:rsidRPr="003726AC">
        <w:rPr>
          <w:rFonts w:ascii="Consolas" w:hAnsi="Consolas" w:cs="Courier New"/>
          <w:color w:val="000000"/>
          <w:lang w:eastAsia="hu-HU"/>
        </w:rPr>
        <w:t>.predict(X_test)</w:t>
      </w:r>
    </w:p>
    <w:p w14:paraId="22DD1976" w14:textId="67050E51" w:rsidR="00D34161" w:rsidRDefault="00D34161" w:rsidP="000E1B4A">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ascii="Consolas" w:hAnsi="Consolas" w:cs="Courier New"/>
        </w:rPr>
        <w:t xml:space="preserve"> </w:t>
      </w:r>
      <w:r>
        <w:rPr>
          <w:rFonts w:ascii="Consolas" w:hAnsi="Consolas" w:cs="Courier New"/>
        </w:rPr>
        <w:tab/>
      </w:r>
      <w:r>
        <w:rPr>
          <w:rFonts w:ascii="Consolas" w:hAnsi="Consolas" w:cs="Courier New"/>
        </w:rPr>
        <w:tab/>
        <w:t>regression.intercept_</w:t>
      </w:r>
    </w:p>
    <w:p w14:paraId="0F98DC0E" w14:textId="568AFD4D" w:rsidR="00D34161" w:rsidRPr="00D34161" w:rsidRDefault="00D34161" w:rsidP="000E1B4A">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Pr>
          <w:rFonts w:ascii="Consolas" w:hAnsi="Consolas" w:cs="Courier New"/>
        </w:rPr>
        <w:tab/>
        <w:t>regression.coeff_</w:t>
      </w:r>
    </w:p>
    <w:p w14:paraId="6636E9BA" w14:textId="148995A0" w:rsidR="000E1B4A" w:rsidRDefault="000E1B4A" w:rsidP="00500DAC">
      <w:pPr>
        <w:ind w:firstLine="0"/>
        <w:rPr>
          <w:b/>
        </w:rPr>
      </w:pPr>
    </w:p>
    <w:p w14:paraId="7D3DE646" w14:textId="77777777" w:rsidR="000E1B4A" w:rsidRPr="00D9508B" w:rsidRDefault="000E1B4A" w:rsidP="00500DAC">
      <w:pPr>
        <w:ind w:firstLine="0"/>
        <w:rPr>
          <w:b/>
        </w:rPr>
      </w:pPr>
    </w:p>
    <w:p w14:paraId="3D0E3EB0" w14:textId="7353B17E" w:rsidR="00D9508B" w:rsidRDefault="00D9508B" w:rsidP="00D9508B">
      <w:pPr>
        <w:pStyle w:val="Heading3"/>
      </w:pPr>
      <w:r>
        <w:t>Ridge regression (L2 regularization)</w:t>
      </w:r>
    </w:p>
    <w:p w14:paraId="6CCD2DC6" w14:textId="4B22AFB0" w:rsidR="006D230C" w:rsidRPr="006D230C" w:rsidRDefault="006D230C" w:rsidP="006D230C">
      <w:pPr>
        <w:ind w:firstLine="0"/>
      </w:pPr>
      <w:r>
        <w:t>The extra term in the cost function forces the learning algorithm to not only fit the data but also keep the model’s weight small.</w:t>
      </w:r>
    </w:p>
    <w:p w14:paraId="0AC31A46" w14:textId="0A486DA1" w:rsidR="006D230C" w:rsidRPr="00DF0245" w:rsidRDefault="006D230C" w:rsidP="006D230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2DB2FF74" w14:textId="6BCAF808" w:rsidR="006D230C" w:rsidRDefault="006D230C" w:rsidP="006D230C">
      <w:pPr>
        <w:ind w:firstLine="0"/>
      </w:pPr>
      <m:oMath>
        <m:r>
          <w:rPr>
            <w:rFonts w:ascii="Cambria Math" w:hAnsi="Cambria Math"/>
          </w:rPr>
          <m:t>α</m:t>
        </m:r>
      </m:oMath>
      <w:r>
        <w:t xml:space="preserve"> adjusts the power of the regularization. An </w:t>
      </w:r>
      <m:oMath>
        <m:r>
          <w:rPr>
            <w:rFonts w:ascii="Cambria Math" w:hAnsi="Cambria Math"/>
          </w:rPr>
          <m:t>α</m:t>
        </m:r>
      </m:oMath>
      <w:r>
        <w:t xml:space="preserve"> close to zero will result in the classic linear regression, on the other hand a significantly large </w:t>
      </w:r>
      <m:oMath>
        <m:r>
          <w:rPr>
            <w:rFonts w:ascii="Cambria Math" w:hAnsi="Cambria Math"/>
          </w:rPr>
          <m:t>α</m:t>
        </m:r>
      </m:oMath>
      <w:r>
        <w:t xml:space="preserve"> will result a flat line passing through the data’s mean. Note that the bias term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is not regularized.</w:t>
      </w:r>
    </w:p>
    <w:p w14:paraId="649A3886" w14:textId="2404E164" w:rsidR="006D230C" w:rsidRDefault="006D230C" w:rsidP="006D230C">
      <w:pPr>
        <w:ind w:firstLine="0"/>
      </w:pPr>
      <w:r>
        <w:t>For ridge linear regression we have a closed form (non-iterative) solution as well:</w:t>
      </w:r>
    </w:p>
    <w:p w14:paraId="1A73E8A1" w14:textId="17532B12" w:rsidR="006A0C79" w:rsidRPr="000E1B4A" w:rsidRDefault="006D230C" w:rsidP="006D230C">
      <w:pPr>
        <w:ind w:firstLine="0"/>
        <w:rPr>
          <w:b/>
        </w:rPr>
      </w:pPr>
      <m:oMathPara>
        <m:oMath>
          <m:r>
            <m:rPr>
              <m:sty m:val="bi"/>
            </m:rPr>
            <w:rPr>
              <w:rFonts w:ascii="Cambria Math" w:hAnsi="Cambria Math"/>
            </w:rPr>
            <m:t>θ</m:t>
          </m:r>
          <m:r>
            <m:rPr>
              <m:sty m:val="bi"/>
            </m:rP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r>
                    <w:rPr>
                      <w:rFonts w:ascii="Cambria Math" w:hAnsi="Cambria Math"/>
                    </w:rPr>
                    <m:t>α</m:t>
                  </m:r>
                  <m:r>
                    <m:rPr>
                      <m:sty m:val="bi"/>
                    </m:rPr>
                    <w:rPr>
                      <w:rFonts w:ascii="Cambria Math" w:hAnsi="Cambria Math"/>
                    </w:rPr>
                    <m:t>I</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6F65189D" w14:textId="6ED0AB0D" w:rsidR="006A0C79" w:rsidRDefault="006A0C79" w:rsidP="006A0C79">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Ridge</w:t>
      </w:r>
    </w:p>
    <w:p w14:paraId="146E2697" w14:textId="77777777" w:rsidR="006A0C79" w:rsidRPr="003726AC" w:rsidRDefault="006A0C79" w:rsidP="006A0C79">
      <w:pPr>
        <w:pStyle w:val="HTMLPreformatted"/>
        <w:shd w:val="clear" w:color="auto" w:fill="FFFFFF"/>
        <w:rPr>
          <w:rFonts w:ascii="Consolas" w:hAnsi="Consolas"/>
          <w:color w:val="000000"/>
          <w:sz w:val="24"/>
          <w:szCs w:val="24"/>
        </w:rPr>
      </w:pPr>
    </w:p>
    <w:p w14:paraId="60CB2387" w14:textId="0774D7B2" w:rsidR="006A0C79" w:rsidRDefault="006A0C79" w:rsidP="006A0C79">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Ridge</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6C1EE67B" w14:textId="77777777" w:rsidR="006A0C79" w:rsidRPr="003726AC"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787CE0DC" w14:textId="068A3839" w:rsidR="006A0C79"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7F9B846C" w14:textId="77777777" w:rsidR="006A0C79" w:rsidRDefault="006A0C79" w:rsidP="006A0C79">
      <w:pPr>
        <w:spacing w:after="0" w:line="240" w:lineRule="auto"/>
        <w:ind w:firstLine="0"/>
        <w:rPr>
          <w:rFonts w:ascii="Consolas" w:hAnsi="Consolas" w:cs="Courier New"/>
          <w:color w:val="000000"/>
          <w:lang w:eastAsia="hu-HU"/>
        </w:rPr>
      </w:pPr>
    </w:p>
    <w:p w14:paraId="6A477FD5" w14:textId="0490EE19" w:rsidR="006D230C" w:rsidRPr="006A0C79" w:rsidRDefault="006A0C79" w:rsidP="006D230C">
      <w:pPr>
        <w:ind w:firstLine="0"/>
        <w:rPr>
          <w:color w:val="000000" w:themeColor="text1"/>
        </w:rPr>
      </w:pPr>
      <w:r>
        <w:rPr>
          <w:color w:val="000000" w:themeColor="text1"/>
        </w:rPr>
        <w:t>L2 (2nd norm) regularization works well with polynomial regression.</w:t>
      </w:r>
    </w:p>
    <w:p w14:paraId="42918ECE" w14:textId="0BB4238D" w:rsidR="00D9508B" w:rsidRDefault="00D9508B" w:rsidP="00D9508B">
      <w:pPr>
        <w:pStyle w:val="Heading3"/>
      </w:pPr>
      <w:r>
        <w:t>Lasso regression (L1 regularization)</w:t>
      </w:r>
    </w:p>
    <w:p w14:paraId="18C497EA" w14:textId="17A2680B" w:rsidR="006A0C79" w:rsidRDefault="006A0C79" w:rsidP="006A0C79">
      <w:pPr>
        <w:ind w:firstLine="0"/>
      </w:pPr>
      <w:r>
        <w:t>Least absolute shrinkage and selection operator.</w:t>
      </w:r>
    </w:p>
    <w:p w14:paraId="4C7E1E07" w14:textId="01540C16" w:rsidR="006A0C79" w:rsidRDefault="006A0C79" w:rsidP="006A0C79">
      <w:pPr>
        <w:ind w:firstLine="0"/>
      </w:pPr>
      <w:r>
        <w:t>It works similarly as the L2 regularization but here we are using the first norm. This type of regularization excels at completely eliminating weights connected with the less important features.</w:t>
      </w:r>
    </w:p>
    <w:p w14:paraId="0C819C09" w14:textId="31B5EEEA" w:rsidR="006A0C79" w:rsidRPr="00BE27BE" w:rsidRDefault="006A0C79" w:rsidP="006A0C79">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oMath>
      </m:oMathPara>
    </w:p>
    <w:p w14:paraId="20BD7133" w14:textId="4C579617"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Lasso</w:t>
      </w:r>
    </w:p>
    <w:p w14:paraId="1EAC8680" w14:textId="77777777" w:rsidR="00BE27BE" w:rsidRPr="003726AC" w:rsidRDefault="00BE27BE" w:rsidP="00BE27BE">
      <w:pPr>
        <w:pStyle w:val="HTMLPreformatted"/>
        <w:shd w:val="clear" w:color="auto" w:fill="FFFFFF"/>
        <w:rPr>
          <w:rFonts w:ascii="Consolas" w:hAnsi="Consolas"/>
          <w:color w:val="000000"/>
          <w:sz w:val="24"/>
          <w:szCs w:val="24"/>
        </w:rPr>
      </w:pPr>
    </w:p>
    <w:p w14:paraId="5BB08F3A" w14:textId="61B8BF0A"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Lasso</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1F737CCA"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C870742" w14:textId="77777777" w:rsidR="00BE27BE"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10604F1C" w14:textId="3413D45D" w:rsidR="006A0C79" w:rsidRPr="006A0C79" w:rsidRDefault="006A0C79" w:rsidP="006A0C79">
      <w:pPr>
        <w:ind w:firstLine="0"/>
      </w:pPr>
    </w:p>
    <w:p w14:paraId="4661BE85" w14:textId="10E37BCC" w:rsidR="00D9508B" w:rsidRDefault="00D9508B" w:rsidP="00D9508B">
      <w:pPr>
        <w:pStyle w:val="Heading3"/>
      </w:pPr>
      <w:r>
        <w:lastRenderedPageBreak/>
        <w:t>Elasticnet</w:t>
      </w:r>
    </w:p>
    <w:p w14:paraId="0210F2DE" w14:textId="2433B9A8" w:rsidR="00BE27BE" w:rsidRDefault="00BE27BE" w:rsidP="00BE27BE">
      <w:pPr>
        <w:ind w:firstLine="0"/>
      </w:pPr>
      <w:r>
        <w:t>Elasticnet is a middle ground between Ridge and Lasso regression (or L1 and L2 regularization). The mix of the two methods can be controlled with a hyperparamter r as follows:</w:t>
      </w:r>
    </w:p>
    <w:p w14:paraId="5FAA1A34" w14:textId="40F68095" w:rsidR="00BE27BE" w:rsidRPr="00DF0245" w:rsidRDefault="00BE27BE" w:rsidP="00BE27BE">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+rα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1-r</m:t>
              </m:r>
            </m:num>
            <m:den>
              <m:r>
                <w:rPr>
                  <w:rFonts w:ascii="Cambria Math" w:hAnsi="Cambria Math"/>
                </w:rPr>
                <m:t>2</m:t>
              </m:r>
            </m:den>
          </m:f>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6F6628B0" w14:textId="436A0016" w:rsidR="00BE27BE" w:rsidRPr="00BE27BE" w:rsidRDefault="00BE27BE" w:rsidP="00BE27BE">
      <w:pPr>
        <w:ind w:firstLine="0"/>
      </w:pPr>
      <w:r>
        <w:t>Elasticnet is slightly more preferred over Lasso, even if you suspect that there will be some useless features.</w:t>
      </w:r>
    </w:p>
    <w:p w14:paraId="74555B08" w14:textId="763F0672"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ElasticNet</w:t>
      </w:r>
    </w:p>
    <w:p w14:paraId="099247CF" w14:textId="77777777" w:rsidR="00BE27BE" w:rsidRPr="003726AC" w:rsidRDefault="00BE27BE" w:rsidP="00BE27BE">
      <w:pPr>
        <w:pStyle w:val="HTMLPreformatted"/>
        <w:shd w:val="clear" w:color="auto" w:fill="FFFFFF"/>
        <w:rPr>
          <w:rFonts w:ascii="Consolas" w:hAnsi="Consolas"/>
          <w:color w:val="000000"/>
          <w:sz w:val="24"/>
          <w:szCs w:val="24"/>
        </w:rPr>
      </w:pPr>
    </w:p>
    <w:p w14:paraId="4BD97417" w14:textId="0D4863B5"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ElasticNet</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Pr>
          <w:rFonts w:ascii="Consolas" w:hAnsi="Consolas" w:cs="Courier New"/>
          <w:color w:val="000000" w:themeColor="text1"/>
          <w:lang w:eastAsia="hu-HU"/>
        </w:rPr>
        <w:t>, l1_ratio=</w:t>
      </w:r>
      <w:r>
        <w:rPr>
          <w:rFonts w:ascii="Consolas" w:hAnsi="Consolas" w:cs="Courier New"/>
          <w:color w:val="FF0000"/>
          <w:lang w:eastAsia="hu-HU"/>
        </w:rPr>
        <w:t>0.5</w:t>
      </w:r>
      <w:r w:rsidRPr="003726AC">
        <w:rPr>
          <w:rFonts w:ascii="Consolas" w:hAnsi="Consolas" w:cs="Courier New"/>
          <w:color w:val="000000"/>
          <w:lang w:eastAsia="hu-HU"/>
        </w:rPr>
        <w:t>)</w:t>
      </w:r>
    </w:p>
    <w:p w14:paraId="7047706B"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407AB5DD" w14:textId="44CF26C9" w:rsidR="00D9508B" w:rsidRPr="00D9508B" w:rsidRDefault="00BE27BE" w:rsidP="005D16B2">
      <w:pPr>
        <w:spacing w:after="0" w:line="240" w:lineRule="auto"/>
        <w:ind w:firstLine="0"/>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4E0ACBB3" w14:textId="77777777" w:rsidR="00FC7C8A" w:rsidRPr="009C180D" w:rsidRDefault="00FC7C8A" w:rsidP="009C180D">
      <w:pPr>
        <w:ind w:firstLine="0"/>
      </w:pPr>
    </w:p>
    <w:p w14:paraId="4300F51C" w14:textId="02D80470" w:rsidR="009C180D" w:rsidRDefault="005D16B2" w:rsidP="009C180D">
      <w:pPr>
        <w:pStyle w:val="Heading2"/>
      </w:pPr>
      <w:r>
        <w:t>Locally Weighted Linear Regression</w:t>
      </w:r>
    </w:p>
    <w:p w14:paraId="342EF350" w14:textId="410FE22C" w:rsidR="005D16B2" w:rsidRDefault="005D16B2" w:rsidP="005D16B2">
      <w:pPr>
        <w:ind w:firstLine="0"/>
      </w:pPr>
      <w:r>
        <w:t xml:space="preserve">LWLR is a non-parametric learning algorithm which means there is no fixed </w:t>
      </w:r>
      <m:oMath>
        <m:r>
          <m:rPr>
            <m:sty m:val="bi"/>
          </m:rPr>
          <w:rPr>
            <w:rFonts w:ascii="Cambria Math" w:hAnsi="Cambria Math"/>
          </w:rPr>
          <m:t>θ</m:t>
        </m:r>
      </m:oMath>
      <w:r>
        <w:rPr>
          <w:b/>
        </w:rPr>
        <w:t xml:space="preserve"> </w:t>
      </w:r>
      <w:r>
        <w:t>to the data, but every prediction will require a completely new parametrization. This essentially means that we have to keep our data in the memory.</w:t>
      </w:r>
      <w:r w:rsidR="00A84C33">
        <w:t xml:space="preserve"> Locally weighted linear regression can help in problems where classic linear regression fails.</w:t>
      </w:r>
    </w:p>
    <w:p w14:paraId="13962408" w14:textId="463B245F" w:rsidR="00E23DE4" w:rsidRDefault="00E23DE4" w:rsidP="00E23DE4">
      <w:pPr>
        <w:ind w:firstLine="0"/>
        <w:jc w:val="center"/>
      </w:pPr>
      <w:r>
        <w:rPr>
          <w:noProof/>
          <w:lang w:eastAsia="hu-HU"/>
        </w:rPr>
        <w:drawing>
          <wp:inline distT="0" distB="0" distL="0" distR="0" wp14:anchorId="0FCC6A2C" wp14:editId="1EB58945">
            <wp:extent cx="2762250" cy="21338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6707" cy="2144969"/>
                    </a:xfrm>
                    <a:prstGeom prst="rect">
                      <a:avLst/>
                    </a:prstGeom>
                    <a:noFill/>
                    <a:ln>
                      <a:noFill/>
                    </a:ln>
                  </pic:spPr>
                </pic:pic>
              </a:graphicData>
            </a:graphic>
          </wp:inline>
        </w:drawing>
      </w:r>
    </w:p>
    <w:p w14:paraId="65EF1B5D" w14:textId="6FB7CBA0" w:rsidR="00E23DE4" w:rsidRDefault="00E23DE4" w:rsidP="00E23DE4">
      <w:pPr>
        <w:ind w:firstLine="0"/>
      </w:pPr>
      <w:r>
        <w:t xml:space="preserve">When doing LWLR the loss function what we’d like to minimalize with the proper </w:t>
      </w:r>
      <m:oMath>
        <m:r>
          <m:rPr>
            <m:sty m:val="bi"/>
          </m:rPr>
          <w:rPr>
            <w:rFonts w:ascii="Cambria Math" w:hAnsi="Cambria Math"/>
          </w:rPr>
          <m:t>θ</m:t>
        </m:r>
      </m:oMath>
      <w:r>
        <w:t xml:space="preserve"> looks like the following:</w:t>
      </w:r>
    </w:p>
    <w:p w14:paraId="790BB25B" w14:textId="18011E78" w:rsidR="00E23DE4" w:rsidRPr="00A84C33" w:rsidRDefault="00E23DE4" w:rsidP="00E23DE4">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new</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new</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28912F99" w14:textId="61449D39" w:rsidR="00A84C33" w:rsidRDefault="00A84C33" w:rsidP="00E23DE4">
      <w:pPr>
        <w:ind w:firstLine="0"/>
      </w:pPr>
      <w:r>
        <w:lastRenderedPageBreak/>
        <w:t>w is the weighting function, a common choice for w is:</w:t>
      </w:r>
    </w:p>
    <w:p w14:paraId="20507F75" w14:textId="137E543C" w:rsidR="00A84C33" w:rsidRPr="00B416BA" w:rsidRDefault="00A84C33" w:rsidP="00E23DE4">
      <w:pPr>
        <w:ind w:firstLine="0"/>
      </w:pPr>
      <m:oMathPara>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m:rPr>
                              <m:sty m:val="bi"/>
                            </m:rPr>
                            <w:rPr>
                              <w:rFonts w:ascii="Cambria Math" w:hAnsi="Cambria Math"/>
                            </w:rPr>
                            <m:t>-</m:t>
                          </m:r>
                          <m:r>
                            <m:rPr>
                              <m:sty m:val="bi"/>
                            </m:rPr>
                            <w:rPr>
                              <w:rFonts w:ascii="Cambria Math" w:hAnsi="Cambria Math"/>
                            </w:rPr>
                            <m:t>x</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den>
              </m:f>
            </m:sup>
          </m:sSup>
        </m:oMath>
      </m:oMathPara>
    </w:p>
    <w:p w14:paraId="70723E90" w14:textId="5A8B1206" w:rsidR="00B416BA" w:rsidRPr="00B416BA" w:rsidRDefault="00B416BA" w:rsidP="00E23DE4">
      <w:pPr>
        <w:ind w:firstLine="0"/>
      </w:pPr>
      <m:oMath>
        <m:r>
          <w:rPr>
            <w:rFonts w:ascii="Cambria Math" w:hAnsi="Cambria Math"/>
          </w:rPr>
          <m:t>τ</m:t>
        </m:r>
        <m:r>
          <w:rPr>
            <w:rFonts w:ascii="Cambria Math" w:hAnsi="Cambria Math"/>
          </w:rPr>
          <m:t xml:space="preserve"> </m:t>
        </m:r>
      </m:oMath>
      <w:r>
        <w:t>is the bandwidth parameter which controls the wideness of the significant neighbourhood (larger tau implies larger non-zero impact neighbourhood).</w:t>
      </w:r>
    </w:p>
    <w:p w14:paraId="5EFE415F" w14:textId="57F50388" w:rsidR="00A84C33" w:rsidRDefault="00A84C33" w:rsidP="00E23DE4">
      <w:pPr>
        <w:ind w:firstLine="0"/>
      </w:pPr>
      <w:r>
        <w:t xml:space="preserve">If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 xml:space="preserve">is close to </w:t>
      </w:r>
      <w:r>
        <w:rPr>
          <w:b/>
        </w:rPr>
        <w:t>x</w:t>
      </w:r>
      <w:r>
        <w:t xml:space="preserve"> then the weight is large (close to 1) and has large impact on the output. On the other hand when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is further away then the weight will be close to 0.</w:t>
      </w:r>
    </w:p>
    <w:p w14:paraId="3997BCAD" w14:textId="4D189D31" w:rsidR="00B416BA" w:rsidRDefault="00B416BA" w:rsidP="00E23DE4">
      <w:pPr>
        <w:ind w:firstLine="0"/>
      </w:pPr>
      <w:r>
        <w:t>LWLR has no sklearn implementation.</w:t>
      </w:r>
    </w:p>
    <w:p w14:paraId="44532E34" w14:textId="6742622B" w:rsidR="00A013A1" w:rsidRPr="00A84C33" w:rsidRDefault="00A013A1" w:rsidP="00E23DE4">
      <w:pPr>
        <w:ind w:firstLine="0"/>
      </w:pPr>
      <w:r>
        <w:t>Use LWLR for low dimensional dataset (at most 10 features) where we have a lot of data and we don’t want to do feature selection.</w:t>
      </w:r>
    </w:p>
    <w:p w14:paraId="63DA9967" w14:textId="77777777" w:rsidR="009C180D" w:rsidRPr="00E72A45" w:rsidRDefault="009C180D" w:rsidP="009C180D">
      <w:pPr>
        <w:pStyle w:val="Heading2"/>
      </w:pPr>
      <w:r>
        <w:t>Support Vector Machine</w:t>
      </w:r>
    </w:p>
    <w:p w14:paraId="24DD3698" w14:textId="77777777" w:rsidR="009C180D" w:rsidRPr="00E72A45" w:rsidRDefault="009C180D" w:rsidP="009C180D">
      <w:pPr>
        <w:pStyle w:val="Heading2"/>
      </w:pPr>
      <w:r>
        <w:t>Support Vector Machine</w:t>
      </w:r>
    </w:p>
    <w:p w14:paraId="44A917E1" w14:textId="77777777" w:rsidR="009C180D" w:rsidRPr="00E72A45" w:rsidRDefault="009C180D" w:rsidP="009C180D">
      <w:pPr>
        <w:pStyle w:val="Heading2"/>
      </w:pPr>
      <w:r>
        <w:t>Support Vector Machine</w:t>
      </w:r>
    </w:p>
    <w:p w14:paraId="7AF5CF43" w14:textId="77777777" w:rsidR="009C180D" w:rsidRPr="00E72A45" w:rsidRDefault="009C180D" w:rsidP="009C180D">
      <w:pPr>
        <w:pStyle w:val="Heading2"/>
      </w:pPr>
      <w:r>
        <w:t>Support Vector Machine</w:t>
      </w:r>
    </w:p>
    <w:p w14:paraId="6D0CE94D" w14:textId="77777777" w:rsidR="009C180D" w:rsidRPr="00E72A45" w:rsidRDefault="009C180D" w:rsidP="009C180D">
      <w:pPr>
        <w:pStyle w:val="Heading2"/>
      </w:pPr>
      <w:r>
        <w:t>Support Vector Machine</w:t>
      </w:r>
    </w:p>
    <w:p w14:paraId="76DA2BD9" w14:textId="6F0F689E" w:rsidR="00144F27" w:rsidRPr="00144F27" w:rsidRDefault="00144F27" w:rsidP="00144F27"/>
    <w:p w14:paraId="29FDAEE3" w14:textId="4F4F463E" w:rsidR="00144F27" w:rsidRDefault="000627AB" w:rsidP="000E231D">
      <w:pPr>
        <w:pStyle w:val="Heading1"/>
      </w:pPr>
      <w:bookmarkStart w:id="86" w:name="_Toc71586169"/>
      <w:r>
        <w:lastRenderedPageBreak/>
        <w:t>Statistics</w:t>
      </w:r>
      <w:bookmarkEnd w:id="86"/>
    </w:p>
    <w:p w14:paraId="7F683FE3" w14:textId="03ADC849" w:rsidR="000627AB" w:rsidRDefault="000627AB" w:rsidP="009E5E97">
      <w:pPr>
        <w:pStyle w:val="Heading2"/>
      </w:pPr>
      <w:bookmarkStart w:id="87" w:name="_Toc71586170"/>
      <w:r>
        <w:t xml:space="preserve">Permutation, </w:t>
      </w:r>
      <w:r w:rsidR="005D16B2">
        <w:t>Variation</w:t>
      </w:r>
      <w:r>
        <w:t>, Combination</w:t>
      </w:r>
      <w:bookmarkEnd w:id="87"/>
    </w:p>
    <w:p w14:paraId="42C6BAC3" w14:textId="439A8EC2" w:rsidR="000627AB"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1·2·...·n = n! </w:t>
      </w:r>
      <w:r>
        <w:rPr>
          <w:color w:val="202124"/>
          <w:sz w:val="21"/>
          <w:szCs w:val="21"/>
          <w:shd w:val="clear" w:color="auto" w:fill="FFFFFF"/>
        </w:rPr>
        <w:tab/>
        <w:t>(number of orderings of n different elements)</w:t>
      </w:r>
    </w:p>
    <w:p w14:paraId="285EBAD9" w14:textId="1B13B438" w:rsidR="000D4487"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n! / (k1!·k2!·...·kn!)  </w:t>
      </w:r>
      <w:r>
        <w:rPr>
          <w:color w:val="202124"/>
          <w:sz w:val="21"/>
          <w:szCs w:val="21"/>
          <w:shd w:val="clear" w:color="auto" w:fill="FFFFFF"/>
        </w:rPr>
        <w:tab/>
      </w:r>
      <w:r w:rsidRPr="000D4487">
        <w:rPr>
          <w:color w:val="202124"/>
          <w:sz w:val="21"/>
          <w:szCs w:val="21"/>
          <w:shd w:val="clear" w:color="auto" w:fill="FFFFFF"/>
        </w:rPr>
        <w:t>(number of orderings if w</w:t>
      </w:r>
      <w:r>
        <w:rPr>
          <w:color w:val="202124"/>
          <w:sz w:val="21"/>
          <w:szCs w:val="21"/>
          <w:shd w:val="clear" w:color="auto" w:fill="FFFFFF"/>
        </w:rPr>
        <w:t>e have k1, k2, ..., kn pieces of the same instance)</w:t>
      </w:r>
      <w:r w:rsidRPr="000D4487">
        <w:rPr>
          <w:color w:val="202124"/>
          <w:sz w:val="21"/>
          <w:szCs w:val="21"/>
          <w:shd w:val="clear" w:color="auto" w:fill="FFFFFF"/>
        </w:rPr>
        <w:t xml:space="preserve"> </w:t>
      </w:r>
    </w:p>
    <w:p w14:paraId="0D308FCF" w14:textId="17CA82E6" w:rsidR="000D4487" w:rsidRDefault="000D4487" w:rsidP="006C30E4">
      <w:pPr>
        <w:ind w:left="-720"/>
        <w:rPr>
          <w:color w:val="202124"/>
          <w:sz w:val="21"/>
          <w:szCs w:val="21"/>
          <w:shd w:val="clear" w:color="auto" w:fill="FFFFFF"/>
        </w:rPr>
      </w:pPr>
      <w:r>
        <w:rPr>
          <w:color w:val="202124"/>
          <w:sz w:val="21"/>
          <w:szCs w:val="21"/>
          <w:shd w:val="clear" w:color="auto" w:fill="FFFFFF"/>
        </w:rPr>
        <w:t xml:space="preserve">V = n(n-1)...(n-k+1) </w:t>
      </w:r>
      <w:r>
        <w:rPr>
          <w:color w:val="202124"/>
          <w:sz w:val="21"/>
          <w:szCs w:val="21"/>
          <w:shd w:val="clear" w:color="auto" w:fill="FFFFFF"/>
        </w:rPr>
        <w:tab/>
        <w:t>(number</w:t>
      </w:r>
      <w:r w:rsidR="00A676B5">
        <w:rPr>
          <w:color w:val="202124"/>
          <w:sz w:val="21"/>
          <w:szCs w:val="21"/>
          <w:shd w:val="clear" w:color="auto" w:fill="FFFFFF"/>
        </w:rPr>
        <w:t>s</w:t>
      </w:r>
      <w:r>
        <w:rPr>
          <w:color w:val="202124"/>
          <w:sz w:val="21"/>
          <w:szCs w:val="21"/>
          <w:shd w:val="clear" w:color="auto" w:fill="FFFFFF"/>
        </w:rPr>
        <w:t xml:space="preserve"> of ordering of k diff. elements chosen from n diff. elements)</w:t>
      </w:r>
    </w:p>
    <w:p w14:paraId="20204D02" w14:textId="52976105" w:rsidR="00A676B5" w:rsidRDefault="00A676B5" w:rsidP="006C30E4">
      <w:pPr>
        <w:ind w:left="-720"/>
        <w:rPr>
          <w:color w:val="202124"/>
          <w:sz w:val="21"/>
          <w:szCs w:val="21"/>
          <w:shd w:val="clear" w:color="auto" w:fill="FFFFFF"/>
        </w:rPr>
      </w:pPr>
      <w:r>
        <w:rPr>
          <w:color w:val="202124"/>
          <w:sz w:val="21"/>
          <w:szCs w:val="21"/>
          <w:shd w:val="clear" w:color="auto" w:fill="FFFFFF"/>
        </w:rPr>
        <w:t>V = n</w:t>
      </w:r>
      <w:r w:rsidRPr="00A676B5">
        <w:rPr>
          <w:color w:val="202124"/>
          <w:sz w:val="21"/>
          <w:szCs w:val="21"/>
          <w:shd w:val="clear" w:color="auto" w:fill="FFFFFF"/>
        </w:rPr>
        <w:t>·n·...·n = n</w:t>
      </w:r>
      <w:r w:rsidRPr="00A676B5">
        <w:rPr>
          <w:color w:val="202124"/>
          <w:sz w:val="21"/>
          <w:szCs w:val="21"/>
          <w:shd w:val="clear" w:color="auto" w:fill="FFFFFF"/>
          <w:vertAlign w:val="superscript"/>
        </w:rPr>
        <w:t>k</w:t>
      </w:r>
      <w:r>
        <w:rPr>
          <w:color w:val="202124"/>
          <w:sz w:val="21"/>
          <w:szCs w:val="21"/>
          <w:shd w:val="clear" w:color="auto" w:fill="FFFFFF"/>
        </w:rPr>
        <w:tab/>
        <w:t>(if we allow repetition during the selection of the k elements)</w:t>
      </w:r>
    </w:p>
    <w:p w14:paraId="59951CC1" w14:textId="037827D4" w:rsidR="00A676B5" w:rsidRDefault="00A676B5" w:rsidP="006C30E4">
      <w:pPr>
        <w:ind w:left="-720"/>
        <w:rPr>
          <w:color w:val="202124"/>
          <w:sz w:val="21"/>
          <w:szCs w:val="21"/>
          <w:shd w:val="clear" w:color="auto" w:fill="FFFFFF"/>
        </w:rPr>
      </w:pPr>
      <w:r>
        <w:rPr>
          <w:color w:val="202124"/>
          <w:sz w:val="21"/>
          <w:szCs w:val="21"/>
          <w:shd w:val="clear" w:color="auto" w:fill="FFFFFF"/>
        </w:rPr>
        <w:t>C = n! / k!(n-k)!</w:t>
      </w:r>
      <w:r w:rsidR="006C30E4">
        <w:rPr>
          <w:color w:val="202124"/>
          <w:sz w:val="21"/>
          <w:szCs w:val="21"/>
          <w:shd w:val="clear" w:color="auto" w:fill="FFFFFF"/>
        </w:rPr>
        <w:tab/>
      </w:r>
      <w:r w:rsidR="006C30E4">
        <w:rPr>
          <w:color w:val="202124"/>
          <w:sz w:val="21"/>
          <w:szCs w:val="21"/>
          <w:shd w:val="clear" w:color="auto" w:fill="FFFFFF"/>
        </w:rPr>
        <w:tab/>
        <w:t>(same as the first V but we dont order, that’s why the k! division)</w:t>
      </w:r>
    </w:p>
    <w:p w14:paraId="4AA202B5" w14:textId="311EE98E" w:rsidR="006C30E4" w:rsidRPr="00A676B5" w:rsidRDefault="006C30E4" w:rsidP="006C30E4">
      <w:pPr>
        <w:ind w:left="-720"/>
        <w:rPr>
          <w:color w:val="202124"/>
          <w:sz w:val="21"/>
          <w:szCs w:val="21"/>
          <w:shd w:val="clear" w:color="auto" w:fill="FFFFFF"/>
        </w:rPr>
      </w:pPr>
      <w:r>
        <w:rPr>
          <w:color w:val="202124"/>
          <w:sz w:val="21"/>
          <w:szCs w:val="21"/>
          <w:shd w:val="clear" w:color="auto" w:fill="FFFFFF"/>
        </w:rPr>
        <w:t>C = (n-k-1 k)</w:t>
      </w:r>
      <w:r>
        <w:rPr>
          <w:color w:val="202124"/>
          <w:sz w:val="21"/>
          <w:szCs w:val="21"/>
          <w:shd w:val="clear" w:color="auto" w:fill="FFFFFF"/>
        </w:rPr>
        <w:tab/>
      </w:r>
      <w:r>
        <w:rPr>
          <w:color w:val="202124"/>
          <w:sz w:val="21"/>
          <w:szCs w:val="21"/>
          <w:shd w:val="clear" w:color="auto" w:fill="FFFFFF"/>
        </w:rPr>
        <w:tab/>
        <w:t>(same as C but we allow repetition)</w:t>
      </w:r>
    </w:p>
    <w:p w14:paraId="436B186A" w14:textId="3C84E230" w:rsidR="000627AB" w:rsidRDefault="002B615D" w:rsidP="009E5E97">
      <w:pPr>
        <w:pStyle w:val="Heading2"/>
      </w:pPr>
      <w:bookmarkStart w:id="88" w:name="_Toc71586171"/>
      <w:r>
        <w:t>Probability theory</w:t>
      </w:r>
      <w:bookmarkEnd w:id="88"/>
    </w:p>
    <w:p w14:paraId="50E62F8A" w14:textId="28221B03" w:rsidR="00276926" w:rsidRDefault="00276926" w:rsidP="00276926">
      <w:pPr>
        <w:ind w:left="-720"/>
      </w:pPr>
      <w:r>
        <w:t>P(A+B) = P(A) + P(B) – P(AB)</w:t>
      </w:r>
    </w:p>
    <w:p w14:paraId="3F731603" w14:textId="42076ED7" w:rsidR="00276926" w:rsidRDefault="00276926" w:rsidP="00276926">
      <w:pPr>
        <w:ind w:left="-720"/>
      </w:pPr>
      <w:r>
        <w:t>P(AB) = P(A|B)P(B) = P(B|A)P(A)</w:t>
      </w:r>
    </w:p>
    <w:p w14:paraId="72B73DD5" w14:textId="2D3DCB15" w:rsidR="00520F18" w:rsidRDefault="00276926" w:rsidP="00520F18">
      <w:pPr>
        <w:ind w:left="-720"/>
      </w:pPr>
      <w:r>
        <w:t xml:space="preserve">if A and B are </w:t>
      </w:r>
      <w:r w:rsidRPr="00931C21">
        <w:rPr>
          <w:u w:val="single"/>
        </w:rPr>
        <w:t>independent</w:t>
      </w:r>
      <w:r>
        <w:t xml:space="preserve"> events then P(AB) = P(A)P(B)</w:t>
      </w:r>
      <w:r w:rsidR="00520F18">
        <w:t xml:space="preserve">, P(A|B)=P(A) </w:t>
      </w:r>
    </w:p>
    <w:p w14:paraId="107E4F48" w14:textId="24328E21" w:rsidR="00276926" w:rsidRDefault="00297EA8" w:rsidP="00276926">
      <w:pPr>
        <w:ind w:firstLine="0"/>
      </w:pPr>
      <w:r>
        <w:rPr>
          <w:noProof/>
          <w:lang w:eastAsia="hu-HU"/>
        </w:rPr>
        <mc:AlternateContent>
          <mc:Choice Requires="wps">
            <w:drawing>
              <wp:anchor distT="45720" distB="45720" distL="114300" distR="114300" simplePos="0" relativeHeight="251697152" behindDoc="0" locked="0" layoutInCell="1" allowOverlap="1" wp14:anchorId="66B33B57" wp14:editId="7BF40C5D">
                <wp:simplePos x="0" y="0"/>
                <wp:positionH relativeFrom="margin">
                  <wp:align>right</wp:align>
                </wp:positionH>
                <wp:positionV relativeFrom="paragraph">
                  <wp:posOffset>321945</wp:posOffset>
                </wp:positionV>
                <wp:extent cx="5372100" cy="106680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66800"/>
                        </a:xfrm>
                        <a:prstGeom prst="rect">
                          <a:avLst/>
                        </a:prstGeom>
                        <a:solidFill>
                          <a:schemeClr val="bg1">
                            <a:lumMod val="85000"/>
                          </a:schemeClr>
                        </a:solidFill>
                        <a:ln w="9525">
                          <a:solidFill>
                            <a:srgbClr val="000000"/>
                          </a:solidFill>
                          <a:miter lim="800000"/>
                          <a:headEnd/>
                          <a:tailEnd/>
                        </a:ln>
                      </wps:spPr>
                      <wps:txbx>
                        <w:txbxContent>
                          <w:p w14:paraId="0E28F837" w14:textId="75396306" w:rsidR="00447AE6" w:rsidRPr="00297EA8" w:rsidRDefault="00447AE6"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33B57" id="_x0000_s1055" type="#_x0000_t202" style="position:absolute;left:0;text-align:left;margin-left:371.8pt;margin-top:25.35pt;width:423pt;height:84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" fillcolor="#d8d8d8 [2732]">
                <v:textbox>
                  <w:txbxContent>
                    <w:p w14:paraId="0E28F837" w14:textId="75396306" w:rsidR="00447AE6" w:rsidRPr="00297EA8" w:rsidRDefault="00447AE6"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v:textbox>
                <w10:wrap type="square" anchorx="margin"/>
              </v:shape>
            </w:pict>
          </mc:Fallback>
        </mc:AlternateContent>
      </w:r>
      <w:r w:rsidR="00276926">
        <w:t xml:space="preserve">if A and B are </w:t>
      </w:r>
      <w:r w:rsidR="00276926" w:rsidRPr="00931C21">
        <w:rPr>
          <w:u w:val="single"/>
        </w:rPr>
        <w:t>mutually exclusive</w:t>
      </w:r>
      <w:r w:rsidR="00C15C9D">
        <w:rPr>
          <w:u w:val="single"/>
        </w:rPr>
        <w:t xml:space="preserve"> (aka disjoint)</w:t>
      </w:r>
      <w:r w:rsidR="00276926" w:rsidRPr="00931C21">
        <w:t xml:space="preserve"> </w:t>
      </w:r>
      <w:r w:rsidR="00276926">
        <w:t>then P(AB) = 0</w:t>
      </w:r>
    </w:p>
    <w:p w14:paraId="39293A52" w14:textId="3EF3C544" w:rsidR="00297EA8" w:rsidRDefault="00C15C9D" w:rsidP="00BC2FFE">
      <w:pPr>
        <w:spacing w:before="120"/>
        <w:ind w:firstLine="0"/>
      </w:pPr>
      <w:r>
        <w:t>Events A</w:t>
      </w:r>
      <w:r w:rsidRPr="00C15C9D">
        <w:rPr>
          <w:vertAlign w:val="subscript"/>
        </w:rPr>
        <w:t>1</w:t>
      </w:r>
      <w:r>
        <w:t>, A</w:t>
      </w:r>
      <w:r w:rsidRPr="00C15C9D">
        <w:rPr>
          <w:vertAlign w:val="subscript"/>
        </w:rPr>
        <w:t>2</w:t>
      </w:r>
      <w:r>
        <w:t>, ..., A</w:t>
      </w:r>
      <w:r w:rsidRPr="00C15C9D">
        <w:rPr>
          <w:vertAlign w:val="subscript"/>
        </w:rPr>
        <w:t>n</w:t>
      </w:r>
      <w:r>
        <w:t xml:space="preserve"> are fully indenpendent if they are all pairwise independent.</w:t>
      </w:r>
    </w:p>
    <w:p w14:paraId="28E3940D" w14:textId="77777777" w:rsidR="00BC2FFE" w:rsidRDefault="00BC2FFE" w:rsidP="00BC2FFE">
      <w:pPr>
        <w:spacing w:before="120"/>
        <w:ind w:firstLine="0"/>
      </w:pPr>
    </w:p>
    <w:p w14:paraId="5CC03168" w14:textId="21CDBDD6" w:rsidR="00297EA8" w:rsidRPr="00297EA8" w:rsidRDefault="00297EA8" w:rsidP="00297EA8">
      <w:pPr>
        <w:spacing w:after="0"/>
        <w:ind w:firstLine="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p w14:paraId="4A78AEF5" w14:textId="4BA9C7AE" w:rsidR="00297EA8" w:rsidRDefault="00297EA8" w:rsidP="00276926">
      <w:pPr>
        <w:ind w:firstLine="0"/>
      </w:pPr>
      <w:r>
        <w:t>We examine the probability of A happening if we know that B already did. P(B) cannot be 0 for this reason.</w:t>
      </w:r>
      <w:r w:rsidR="00BC2FFE">
        <w:t xml:space="preserve"> </w:t>
      </w:r>
    </w:p>
    <w:p w14:paraId="03194C3C" w14:textId="573B8229" w:rsidR="00297EA8" w:rsidRDefault="00297EA8" w:rsidP="00276926">
      <w:pPr>
        <w:ind w:firstLine="0"/>
      </w:pPr>
    </w:p>
    <w:p w14:paraId="3CDB37AB" w14:textId="77777777" w:rsidR="00BC2FFE" w:rsidRDefault="00BC2FFE" w:rsidP="00BC2FFE">
      <w:pPr>
        <w:spacing w:after="0"/>
        <w:ind w:firstLine="0"/>
        <w:rPr>
          <w:b/>
        </w:rPr>
      </w:pPr>
    </w:p>
    <w:p w14:paraId="048153F2" w14:textId="77777777" w:rsidR="00BC2FFE" w:rsidRDefault="00BC2FFE" w:rsidP="00BC2FFE">
      <w:pPr>
        <w:spacing w:after="0"/>
        <w:ind w:firstLine="0"/>
        <w:rPr>
          <w:b/>
        </w:rPr>
      </w:pPr>
    </w:p>
    <w:p w14:paraId="0F404C88" w14:textId="77777777" w:rsidR="00BC2FFE" w:rsidRDefault="00BC2FFE" w:rsidP="00BC2FFE">
      <w:pPr>
        <w:spacing w:after="0"/>
        <w:ind w:firstLine="0"/>
        <w:rPr>
          <w:b/>
        </w:rPr>
      </w:pPr>
    </w:p>
    <w:p w14:paraId="27736B99" w14:textId="77777777" w:rsidR="00BC2FFE" w:rsidRDefault="00BC2FFE" w:rsidP="00BC2FFE">
      <w:pPr>
        <w:spacing w:after="0"/>
        <w:ind w:firstLine="0"/>
        <w:rPr>
          <w:b/>
        </w:rPr>
      </w:pPr>
    </w:p>
    <w:p w14:paraId="20FD4E3D" w14:textId="4B80CE34" w:rsidR="00BC2FFE" w:rsidRDefault="00BC2FFE" w:rsidP="00BC2FFE">
      <w:pPr>
        <w:spacing w:after="0"/>
        <w:ind w:firstLine="0"/>
        <w:rPr>
          <w:b/>
        </w:rPr>
      </w:pPr>
      <w:r w:rsidRPr="00BC2FFE">
        <w:rPr>
          <w:b/>
        </w:rPr>
        <w:lastRenderedPageBreak/>
        <w:t>Law of total probability:</w:t>
      </w:r>
    </w:p>
    <w:p w14:paraId="6864923E" w14:textId="62B12C5F" w:rsidR="00BC2FFE" w:rsidRPr="00BC2FFE" w:rsidRDefault="00BC2FFE" w:rsidP="00276926">
      <w:pPr>
        <w:ind w:firstLine="0"/>
        <w:rPr>
          <w:sz w:val="20"/>
          <w:szCs w:val="20"/>
        </w:rPr>
      </w:pPr>
      <w:r>
        <w:rPr>
          <w:sz w:val="20"/>
          <w:szCs w:val="20"/>
        </w:rPr>
        <w:t>A</w:t>
      </w:r>
      <w:r w:rsidRPr="00BC2FFE">
        <w:rPr>
          <w:sz w:val="20"/>
          <w:szCs w:val="20"/>
          <w:vertAlign w:val="subscript"/>
        </w:rPr>
        <w:t>1</w:t>
      </w:r>
      <w:r w:rsidRPr="00BC2FFE">
        <w:rPr>
          <w:sz w:val="20"/>
          <w:szCs w:val="20"/>
        </w:rPr>
        <w:t xml:space="preserve">, </w:t>
      </w:r>
      <w:r>
        <w:rPr>
          <w:sz w:val="20"/>
          <w:szCs w:val="20"/>
        </w:rPr>
        <w:t>A</w:t>
      </w:r>
      <w:r w:rsidRPr="00BC2FFE">
        <w:rPr>
          <w:sz w:val="20"/>
          <w:szCs w:val="20"/>
          <w:vertAlign w:val="subscript"/>
        </w:rPr>
        <w:t>2</w:t>
      </w:r>
      <w:r w:rsidRPr="00BC2FFE">
        <w:rPr>
          <w:sz w:val="20"/>
          <w:szCs w:val="20"/>
        </w:rPr>
        <w:t xml:space="preserve">, ..., </w:t>
      </w:r>
      <w:r>
        <w:rPr>
          <w:sz w:val="20"/>
          <w:szCs w:val="20"/>
        </w:rPr>
        <w:t>A</w:t>
      </w:r>
      <w:r w:rsidRPr="00BC2FFE">
        <w:rPr>
          <w:sz w:val="20"/>
          <w:szCs w:val="20"/>
          <w:vertAlign w:val="subscript"/>
        </w:rPr>
        <w:t>N</w:t>
      </w:r>
      <w:r w:rsidRPr="00BC2FFE">
        <w:rPr>
          <w:sz w:val="20"/>
          <w:szCs w:val="20"/>
        </w:rPr>
        <w:t xml:space="preserve"> are pairwise disjoint and their union is the whole sample space (their probabilities summed up is 1)</w:t>
      </w:r>
      <w:r>
        <w:rPr>
          <w:sz w:val="20"/>
          <w:szCs w:val="20"/>
        </w:rPr>
        <w:t>. P(A</w:t>
      </w:r>
      <w:r w:rsidRPr="00BC2FFE">
        <w:rPr>
          <w:sz w:val="20"/>
          <w:szCs w:val="20"/>
          <w:vertAlign w:val="subscript"/>
        </w:rPr>
        <w:t>i</w:t>
      </w:r>
      <w:r>
        <w:rPr>
          <w:sz w:val="20"/>
          <w:szCs w:val="20"/>
        </w:rPr>
        <w:t>) cannot be zero.</w:t>
      </w:r>
    </w:p>
    <w:p w14:paraId="36AB3F91" w14:textId="620FF49B" w:rsidR="00BC2FFE" w:rsidRPr="00BC2FFE" w:rsidRDefault="00BC2FFE" w:rsidP="00276926">
      <w:pPr>
        <w:ind w:firstLine="0"/>
      </w:pPr>
      <m:oMathPara>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1927BD3F" w14:textId="74223242" w:rsidR="00BC2FFE" w:rsidRDefault="00BC2FFE" w:rsidP="005A1AB6">
      <w:pPr>
        <w:spacing w:after="0"/>
        <w:ind w:firstLine="0"/>
        <w:rPr>
          <w:b/>
        </w:rPr>
      </w:pPr>
      <w:r>
        <w:rPr>
          <w:b/>
        </w:rPr>
        <w:t>Bayes</w:t>
      </w:r>
      <w:r w:rsidR="00AB7BDC">
        <w:rPr>
          <w:b/>
        </w:rPr>
        <w:t>’</w:t>
      </w:r>
      <w:r>
        <w:rPr>
          <w:b/>
        </w:rPr>
        <w:t xml:space="preserve"> rule:</w:t>
      </w:r>
    </w:p>
    <w:p w14:paraId="6DCE081A" w14:textId="69361725" w:rsidR="005A1AB6" w:rsidRPr="005A1AB6" w:rsidRDefault="005A1AB6" w:rsidP="00276926">
      <w:pPr>
        <w:ind w:firstLine="0"/>
        <w:rPr>
          <w:sz w:val="20"/>
          <w:szCs w:val="20"/>
        </w:rPr>
      </w:pPr>
      <w:r w:rsidRPr="005A1AB6">
        <w:rPr>
          <w:sz w:val="20"/>
          <w:szCs w:val="20"/>
        </w:rPr>
        <w:t>We have the same assumptions as before. We substitute P(B) with the formula given above.</w:t>
      </w:r>
    </w:p>
    <w:p w14:paraId="4FC48859" w14:textId="0D562B07" w:rsidR="00BC2FFE" w:rsidRPr="00BC2FFE" w:rsidRDefault="00BC2FF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e>
              <m:r>
                <w:rPr>
                  <w:rFonts w:ascii="Cambria Math" w:hAnsi="Cambria Math"/>
                </w:rPr>
                <m:t>B</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r>
                <w:rPr>
                  <w:rFonts w:ascii="Cambria Math" w:hAnsi="Cambria Math"/>
                </w:rPr>
                <m:t>P(B)</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den>
          </m:f>
        </m:oMath>
      </m:oMathPara>
    </w:p>
    <w:p w14:paraId="17B61D75" w14:textId="2C5E3203" w:rsidR="00467607" w:rsidRDefault="00467607" w:rsidP="009E5E97">
      <w:pPr>
        <w:pStyle w:val="Heading2"/>
      </w:pPr>
      <w:bookmarkStart w:id="89" w:name="_Toc71586172"/>
      <w:r>
        <w:t>CDF, PDF, PMF</w:t>
      </w:r>
      <w:bookmarkEnd w:id="89"/>
    </w:p>
    <w:p w14:paraId="34B1743C" w14:textId="72D52300" w:rsidR="00467607" w:rsidRDefault="00467607" w:rsidP="00467607">
      <w:pPr>
        <w:ind w:firstLine="0"/>
        <w:rPr>
          <w:b/>
        </w:rPr>
      </w:pPr>
      <w:r>
        <w:rPr>
          <w:b/>
        </w:rPr>
        <w:t>Cumulative distribution function (CDF):</w:t>
      </w:r>
    </w:p>
    <w:p w14:paraId="75ACBBC5" w14:textId="14C6B6FF" w:rsidR="00467607" w:rsidRPr="00A14E41" w:rsidRDefault="004605E9" w:rsidP="004605E9">
      <w:pPr>
        <w:ind w:firstLine="0"/>
        <w:jc w:val="center"/>
      </w:pPr>
      <m:oMathPara>
        <m:oMath>
          <m:r>
            <w:rPr>
              <w:rFonts w:ascii="Cambria Math" w:hAnsi="Cambria Math"/>
            </w:rPr>
            <m:t>F(x) = P(X &lt; x)</m:t>
          </m:r>
        </m:oMath>
      </m:oMathPara>
    </w:p>
    <w:p w14:paraId="5BC757B1" w14:textId="02044EBE" w:rsidR="00A14E41" w:rsidRPr="00F910A8" w:rsidRDefault="00A14E41"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=1-P</m:t>
          </m:r>
          <m:d>
            <m:dPr>
              <m:ctrlPr>
                <w:rPr>
                  <w:rFonts w:ascii="Cambria Math" w:hAnsi="Cambria Math"/>
                  <w:i/>
                </w:rPr>
              </m:ctrlPr>
            </m:dPr>
            <m:e>
              <m:r>
                <w:rPr>
                  <w:rFonts w:ascii="Cambria Math" w:hAnsi="Cambria Math"/>
                </w:rPr>
                <m:t>X&lt;x</m:t>
              </m:r>
            </m:e>
          </m:d>
          <m:r>
            <w:rPr>
              <w:rFonts w:ascii="Cambria Math" w:hAnsi="Cambria Math"/>
            </w:rPr>
            <m:t>=1-F(X)</m:t>
          </m:r>
        </m:oMath>
      </m:oMathPara>
    </w:p>
    <w:p w14:paraId="7A4D8079" w14:textId="0152E550" w:rsidR="00F910A8" w:rsidRDefault="00F910A8"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&lt;b</m:t>
              </m:r>
            </m:e>
          </m:d>
          <m:r>
            <w:rPr>
              <w:rFonts w:ascii="Cambria Math" w:hAnsi="Cambria Math"/>
            </w:rPr>
            <m:t>=P</m:t>
          </m:r>
          <m:d>
            <m:dPr>
              <m:ctrlPr>
                <w:rPr>
                  <w:rFonts w:ascii="Cambria Math" w:hAnsi="Cambria Math"/>
                  <w:i/>
                </w:rPr>
              </m:ctrlPr>
            </m:dPr>
            <m:e>
              <m:r>
                <w:rPr>
                  <w:rFonts w:ascii="Cambria Math" w:hAnsi="Cambria Math"/>
                </w:rPr>
                <m:t>X&lt;b</m:t>
              </m:r>
            </m:e>
          </m:d>
          <m:r>
            <w:rPr>
              <w:rFonts w:ascii="Cambria Math" w:hAnsi="Cambria Math"/>
            </w:rPr>
            <m:t>-P</m:t>
          </m:r>
          <m:d>
            <m:dPr>
              <m:ctrlPr>
                <w:rPr>
                  <w:rFonts w:ascii="Cambria Math" w:hAnsi="Cambria Math"/>
                  <w:i/>
                </w:rPr>
              </m:ctrlPr>
            </m:dPr>
            <m:e>
              <m:r>
                <w:rPr>
                  <w:rFonts w:ascii="Cambria Math" w:hAnsi="Cambria Math"/>
                </w:rPr>
                <m:t>X&lt;a</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-F(a)</m:t>
          </m:r>
        </m:oMath>
      </m:oMathPara>
    </w:p>
    <w:p w14:paraId="2571FDBD" w14:textId="42AB2D34" w:rsidR="002677DC" w:rsidRDefault="002677DC" w:rsidP="00467607">
      <w:pPr>
        <w:ind w:firstLine="0"/>
        <w:rPr>
          <w:b/>
        </w:rPr>
      </w:pPr>
      <w:r>
        <w:rPr>
          <w:b/>
        </w:rPr>
        <w:t>Probability density function (PDF):</w:t>
      </w:r>
    </w:p>
    <w:p w14:paraId="3BF1F856" w14:textId="32416E12" w:rsidR="00E234A8" w:rsidRDefault="00E234A8" w:rsidP="00E234A8">
      <w:pPr>
        <w:ind w:firstLine="0"/>
        <w:jc w:val="center"/>
        <w:rPr>
          <w:b/>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F(x)</m:t>
          </m:r>
        </m:oMath>
      </m:oMathPara>
    </w:p>
    <w:p w14:paraId="7CF5E9B7" w14:textId="33404EF1" w:rsidR="002677DC" w:rsidRPr="002677DC" w:rsidRDefault="005C663B" w:rsidP="005C663B">
      <w:pPr>
        <w:ind w:firstLine="0"/>
        <w:jc w:val="center"/>
      </w:pPr>
      <m:oMathPara>
        <m:oMath>
          <m:r>
            <w:rPr>
              <w:rFonts w:ascii="Cambria Math" w:hAnsi="Cambria Math"/>
            </w:rPr>
            <m:t>F(x) =</m:t>
          </m:r>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1B799C5" w14:textId="5097E09D" w:rsidR="00297EA8" w:rsidRPr="005C663B" w:rsidRDefault="005C663B" w:rsidP="005C663B">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≤b</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6D90D40E" w14:textId="51CA7EDA" w:rsidR="005C663B" w:rsidRDefault="005C663B" w:rsidP="005C663B">
      <w:pPr>
        <w:ind w:firstLine="0"/>
        <w:rPr>
          <w:b/>
        </w:rPr>
      </w:pPr>
      <w:r>
        <w:rPr>
          <w:b/>
        </w:rPr>
        <w:t>Probability mass function (PMF):</w:t>
      </w:r>
    </w:p>
    <w:p w14:paraId="60714749" w14:textId="50F07AD4" w:rsidR="005C663B" w:rsidRPr="005C663B" w:rsidRDefault="005C663B" w:rsidP="005C663B">
      <w:pPr>
        <w:ind w:firstLine="0"/>
        <w:rPr>
          <w:sz w:val="20"/>
          <w:szCs w:val="20"/>
        </w:rPr>
      </w:pPr>
      <w:r>
        <w:rPr>
          <w:sz w:val="20"/>
          <w:szCs w:val="20"/>
        </w:rPr>
        <w:t>It is the same as PDF, but in discrete case.</w:t>
      </w:r>
      <w:r w:rsidR="00FB6E88">
        <w:rPr>
          <w:sz w:val="20"/>
          <w:szCs w:val="20"/>
        </w:rPr>
        <w:t xml:space="preserve"> P(X = x) for example.</w:t>
      </w:r>
    </w:p>
    <w:p w14:paraId="11B3B721" w14:textId="79F91A9F" w:rsidR="000627AB" w:rsidRDefault="00ED4B94" w:rsidP="009E5E97">
      <w:pPr>
        <w:pStyle w:val="Heading2"/>
      </w:pPr>
      <w:bookmarkStart w:id="90" w:name="_Toc71586173"/>
      <w:r>
        <w:t>Expected value, Variance, Standard deviation</w:t>
      </w:r>
      <w:bookmarkEnd w:id="90"/>
    </w:p>
    <w:p w14:paraId="787591BB" w14:textId="3FC2C4B2" w:rsidR="00724C1F" w:rsidRDefault="00724C1F" w:rsidP="00724C1F">
      <w:pPr>
        <w:ind w:firstLine="0"/>
        <w:rPr>
          <w:b/>
        </w:rPr>
      </w:pPr>
      <w:r>
        <w:rPr>
          <w:b/>
        </w:rPr>
        <w:t>Expected value:</w:t>
      </w:r>
    </w:p>
    <w:p w14:paraId="4A0445AC" w14:textId="77777777" w:rsidR="00CA7D6B" w:rsidRPr="00CA7D6B" w:rsidRDefault="00724C1F" w:rsidP="00724C1F">
      <w:pPr>
        <w:ind w:firstLine="0"/>
      </w:pPr>
      <w:r>
        <w:rPr>
          <w:b/>
        </w:rPr>
        <w:tab/>
      </w:r>
      <w:r w:rsidRPr="00724C1F">
        <w:t>Discrete:</w:t>
      </w:r>
      <m:oMath>
        <m:r>
          <m:rPr>
            <m:sty m:val="p"/>
          </m:rPr>
          <w:rPr>
            <w:rFonts w:ascii="Cambria Math" w:hAnsi="Cambria Math"/>
          </w:rPr>
          <w:br/>
        </m:r>
      </m:oMath>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iP</m:t>
              </m:r>
              <m:d>
                <m:dPr>
                  <m:ctrlPr>
                    <w:rPr>
                      <w:rFonts w:ascii="Cambria Math" w:hAnsi="Cambria Math"/>
                      <w:i/>
                    </w:rPr>
                  </m:ctrlPr>
                </m:dPr>
                <m:e>
                  <m:r>
                    <w:rPr>
                      <w:rFonts w:ascii="Cambria Math" w:hAnsi="Cambria Math"/>
                    </w:rPr>
                    <m:t>X=i</m:t>
                  </m:r>
                </m:e>
              </m:d>
            </m:e>
          </m:nary>
        </m:oMath>
      </m:oMathPara>
    </w:p>
    <w:p w14:paraId="74B665E0" w14:textId="0B3529F7" w:rsidR="00724C1F" w:rsidRPr="00724C1F" w:rsidRDefault="00CA7D6B" w:rsidP="00724C1F">
      <w:pPr>
        <w:ind w:firstLine="0"/>
      </w:pPr>
      <m:oMathPara>
        <m:oMathParaPr>
          <m:jc m:val="center"/>
        </m:oMathParaPr>
        <m:oMath>
          <m:r>
            <w:rPr>
              <w:rFonts w:ascii="Cambria Math" w:hAnsi="Cambria Math"/>
            </w:rPr>
            <w:lastRenderedPageBreak/>
            <m:t>E(</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P(X=i)</m:t>
              </m:r>
            </m:e>
          </m:nary>
          <m:r>
            <m:rPr>
              <m:sty m:val="p"/>
            </m:rPr>
            <w:rPr>
              <w:rFonts w:ascii="Cambria Math" w:hAnsi="Cambria Math"/>
            </w:rPr>
            <w:br/>
          </m:r>
        </m:oMath>
      </m:oMathPara>
      <w:r w:rsidR="00724C1F" w:rsidRPr="00724C1F">
        <w:tab/>
        <w:t xml:space="preserve">Continous: </w:t>
      </w:r>
    </w:p>
    <w:p w14:paraId="1DE0585D" w14:textId="0C9C249C" w:rsidR="00724C1F" w:rsidRPr="00CA7D6B" w:rsidRDefault="00724C1F" w:rsidP="00724C1F">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5D351C75" w14:textId="6B3516FD" w:rsidR="00CA7D6B" w:rsidRPr="00724C1F" w:rsidRDefault="00CA7D6B" w:rsidP="00CA7D6B">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6B7E6165" w14:textId="0AAE55FE" w:rsidR="00ED4B94" w:rsidRDefault="00702494" w:rsidP="00ED4B94">
      <w:pPr>
        <w:ind w:left="-720"/>
        <w:rPr>
          <w:b/>
        </w:rPr>
      </w:pPr>
      <w:r>
        <w:rPr>
          <w:b/>
        </w:rPr>
        <w:t>Variance</w:t>
      </w:r>
      <w:r w:rsidR="0066786F">
        <w:rPr>
          <w:b/>
        </w:rPr>
        <w:t xml:space="preserve"> (the average squared discrepancy from the mean)</w:t>
      </w:r>
      <w:r>
        <w:rPr>
          <w:b/>
        </w:rPr>
        <w:t>:</w:t>
      </w:r>
    </w:p>
    <w:p w14:paraId="71C63579" w14:textId="4E3738E3" w:rsidR="00702494" w:rsidRPr="00702494" w:rsidRDefault="00702494" w:rsidP="00702494">
      <w:pPr>
        <w:ind w:left="-72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-2XE</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e>
          </m:d>
          <m:r>
            <w:rPr>
              <w:rFonts w:ascii="Cambria Math" w:hAnsi="Cambria Math"/>
            </w:rPr>
            <m:t>= 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oMath>
      </m:oMathPara>
    </w:p>
    <w:p w14:paraId="3622BC91" w14:textId="45024AEA" w:rsidR="00724C1F" w:rsidRDefault="00702494" w:rsidP="00702494">
      <w:pPr>
        <w:ind w:firstLine="0"/>
        <w:rPr>
          <w:b/>
        </w:rPr>
      </w:pPr>
      <w:r>
        <w:rPr>
          <w:b/>
        </w:rPr>
        <w:t>Standard deviation:</w:t>
      </w:r>
    </w:p>
    <w:p w14:paraId="0400DA7D" w14:textId="014EF33C" w:rsidR="00702494" w:rsidRPr="00467607" w:rsidRDefault="00702494" w:rsidP="00702494">
      <w:pPr>
        <w:ind w:firstLine="0"/>
      </w:pPr>
      <m:oMathPara>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V(X)</m:t>
              </m:r>
            </m:e>
          </m:rad>
        </m:oMath>
      </m:oMathPara>
    </w:p>
    <w:p w14:paraId="09B9FDC0" w14:textId="4BE481C4" w:rsidR="00467607" w:rsidRDefault="00467607" w:rsidP="00702494">
      <w:pPr>
        <w:ind w:firstLine="0"/>
      </w:pPr>
      <w:r>
        <w:t>Identities:</w:t>
      </w:r>
    </w:p>
    <w:p w14:paraId="6FD591BB" w14:textId="1DF62FC4" w:rsidR="00467607" w:rsidRDefault="00467607" w:rsidP="00467607">
      <w:pPr>
        <w:spacing w:after="0"/>
        <w:ind w:left="720" w:firstLine="0"/>
      </w:pPr>
      <w:r>
        <w:t>E(aX + b) = aE(X) + b</w:t>
      </w:r>
    </w:p>
    <w:p w14:paraId="08932A07" w14:textId="62CAA934" w:rsidR="00467607" w:rsidRDefault="00467607" w:rsidP="00467607">
      <w:pPr>
        <w:spacing w:after="0"/>
        <w:ind w:left="720" w:firstLine="0"/>
      </w:pPr>
      <w:r>
        <w:t>V(aX + b) = a</w:t>
      </w:r>
      <w:r>
        <w:rPr>
          <w:vertAlign w:val="superscript"/>
        </w:rPr>
        <w:t>2</w:t>
      </w:r>
      <w:r>
        <w:t>V(X)</w:t>
      </w:r>
    </w:p>
    <w:p w14:paraId="13CA2AA0" w14:textId="46DEC1CF" w:rsidR="00D62F75" w:rsidRDefault="00D62F75" w:rsidP="00467607">
      <w:pPr>
        <w:spacing w:after="0"/>
        <w:ind w:left="720" w:firstLine="0"/>
      </w:pPr>
    </w:p>
    <w:p w14:paraId="6ABE0494" w14:textId="5FB11AE5" w:rsidR="00D62F75" w:rsidRPr="00D62F75" w:rsidRDefault="00D62F75" w:rsidP="00467607">
      <w:pPr>
        <w:spacing w:after="0"/>
        <w:ind w:left="720" w:firstLine="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 xml:space="preserve">   for any a&gt;0</m:t>
          </m:r>
          <m:r>
            <w:rPr>
              <w:rFonts w:ascii="Cambria Math" w:hAnsi="Cambria Math"/>
            </w:rPr>
            <m:t>, X≥0</m:t>
          </m:r>
          <m:r>
            <w:rPr>
              <w:rFonts w:ascii="Cambria Math" w:hAnsi="Cambria Math"/>
            </w:rPr>
            <m:t xml:space="preserve">     (Markov)</m:t>
          </m:r>
        </m:oMath>
      </m:oMathPara>
    </w:p>
    <w:p w14:paraId="563DC5D0" w14:textId="23CD4D7F" w:rsidR="004010C9" w:rsidRPr="004010C9" w:rsidRDefault="00D62F75"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≥kσ</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 xml:space="preserve">  for any k&gt;0     (Chebyshev)</m:t>
          </m:r>
        </m:oMath>
      </m:oMathPara>
    </w:p>
    <w:p w14:paraId="1622CA92" w14:textId="246E1412" w:rsidR="004010C9" w:rsidRDefault="004010C9" w:rsidP="004010C9">
      <w:pPr>
        <w:spacing w:after="0"/>
        <w:ind w:left="720" w:firstLine="0"/>
      </w:pPr>
      <w:r>
        <w:t xml:space="preserve">By substituting </w:t>
      </w:r>
      <m:oMath>
        <m:r>
          <w:rPr>
            <w:rFonts w:ascii="Cambria Math" w:hAnsi="Cambria Math"/>
          </w:rPr>
          <m:t>kσ</m:t>
        </m:r>
      </m:oMath>
      <w:r>
        <w:t xml:space="preserve"> with a, we got an equivalent form:</w:t>
      </w:r>
    </w:p>
    <w:p w14:paraId="2E04B5DB" w14:textId="68C29186" w:rsidR="004010C9" w:rsidRPr="004343A5" w:rsidRDefault="004010C9"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 xml:space="preserve">  for any a&gt;0</m:t>
          </m:r>
        </m:oMath>
      </m:oMathPara>
    </w:p>
    <w:p w14:paraId="0B55B7FF" w14:textId="17D2FC8B" w:rsidR="004343A5" w:rsidRDefault="004343A5" w:rsidP="004010C9">
      <w:pPr>
        <w:spacing w:after="0"/>
        <w:ind w:left="720" w:firstLine="0"/>
      </w:pPr>
    </w:p>
    <w:p w14:paraId="3F01738A" w14:textId="6CAFA705" w:rsidR="00B3675F" w:rsidRDefault="004343A5" w:rsidP="00B3675F">
      <w:pPr>
        <w:spacing w:after="0"/>
        <w:ind w:left="720" w:firstLine="0"/>
      </w:pPr>
      <w:r>
        <w:t xml:space="preserve">z-score of X:  </w:t>
      </w:r>
      <m:oMath>
        <m:f>
          <m:fPr>
            <m:ctrlPr>
              <w:rPr>
                <w:rFonts w:ascii="Cambria Math" w:hAnsi="Cambria Math"/>
                <w:i/>
              </w:rPr>
            </m:ctrlPr>
          </m:fPr>
          <m:num>
            <m:r>
              <w:rPr>
                <w:rFonts w:ascii="Cambria Math" w:hAnsi="Cambria Math"/>
              </w:rPr>
              <m:t>X-E(X)</m:t>
            </m:r>
          </m:num>
          <m:den>
            <m:r>
              <w:rPr>
                <w:rFonts w:ascii="Cambria Math" w:hAnsi="Cambria Math"/>
              </w:rPr>
              <m:t>σ</m:t>
            </m:r>
          </m:den>
        </m:f>
      </m:oMath>
    </w:p>
    <w:p w14:paraId="29A769E5" w14:textId="0EDB704B" w:rsidR="00B3675F" w:rsidRDefault="00B3675F" w:rsidP="00B3675F">
      <w:pPr>
        <w:spacing w:after="0"/>
        <w:ind w:firstLine="0"/>
      </w:pPr>
    </w:p>
    <w:p w14:paraId="136F9E7A" w14:textId="3A741DB2" w:rsidR="00B3675F" w:rsidRDefault="00B3675F" w:rsidP="00B3675F">
      <w:pPr>
        <w:spacing w:after="0"/>
        <w:ind w:firstLine="0"/>
        <w:rPr>
          <w:b/>
        </w:rPr>
      </w:pPr>
      <w:r>
        <w:rPr>
          <w:b/>
        </w:rPr>
        <w:t>Conditional expectation:</w:t>
      </w:r>
    </w:p>
    <w:p w14:paraId="13A3F62E" w14:textId="682C1920" w:rsidR="00B3675F" w:rsidRPr="00B3675F" w:rsidRDefault="00B3675F" w:rsidP="00B3675F">
      <w:pPr>
        <w:spacing w:after="0"/>
        <w:ind w:firstLine="0"/>
        <w:rPr>
          <w:b/>
        </w:rPr>
      </w:pPr>
      <w:r>
        <w:rPr>
          <w:b/>
        </w:rPr>
        <w:tab/>
      </w:r>
      <w:r>
        <w:t>Discrete:</w:t>
      </w:r>
    </w:p>
    <w:p w14:paraId="1EDAF6FB" w14:textId="4780EB67" w:rsidR="00B3675F" w:rsidRPr="00B3675F" w:rsidRDefault="00B3675F" w:rsidP="00B3675F">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num>
                <m:den>
                  <m:r>
                    <w:rPr>
                      <w:rFonts w:ascii="Cambria Math" w:hAnsi="Cambria Math"/>
                    </w:rPr>
                    <m:t>P(X=x)</m:t>
                  </m:r>
                </m:den>
              </m:f>
            </m:e>
          </m:nary>
        </m:oMath>
      </m:oMathPara>
    </w:p>
    <w:p w14:paraId="37D397EC" w14:textId="65719B4F" w:rsidR="00B3675F" w:rsidRDefault="00B3675F" w:rsidP="00B3675F">
      <w:pPr>
        <w:spacing w:after="0"/>
        <w:ind w:firstLine="0"/>
      </w:pPr>
      <w:r>
        <w:tab/>
        <w:t>Continous:</w:t>
      </w:r>
    </w:p>
    <w:p w14:paraId="52600A2D" w14:textId="2B771A89" w:rsidR="00B3675F" w:rsidRPr="0023687C" w:rsidRDefault="00B3675F" w:rsidP="00B3675F">
      <w:pPr>
        <w:spacing w:after="0"/>
        <w:ind w:left="-270" w:firstLine="0"/>
      </w:pPr>
      <m:oMathPara>
        <m:oMath>
          <m:r>
            <w:rPr>
              <w:rFonts w:ascii="Cambria Math" w:hAnsi="Cambria Math"/>
            </w:rPr>
            <w:lastRenderedPageBreak/>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 xml:space="preserve"> dy</m:t>
              </m:r>
            </m:e>
          </m:nary>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m:t>
              </m:r>
              <m:f>
                <m:fPr>
                  <m:ctrlPr>
                    <w:rPr>
                      <w:rFonts w:ascii="Cambria Math" w:hAnsi="Cambria Math"/>
                      <w:i/>
                    </w:rPr>
                  </m:ctrlPr>
                </m:fPr>
                <m:num>
                  <m:r>
                    <w:rPr>
                      <w:rFonts w:ascii="Cambria Math" w:hAnsi="Cambria Math"/>
                    </w:rPr>
                    <m:t>f(X,Y)</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r>
                <w:rPr>
                  <w:rFonts w:ascii="Cambria Math" w:hAnsi="Cambria Math"/>
                </w:rPr>
                <m:t xml:space="preserve"> dy</m:t>
              </m:r>
            </m:e>
          </m:nary>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yf(X,Y) dy</m:t>
              </m:r>
            </m:e>
          </m:nary>
        </m:oMath>
      </m:oMathPara>
    </w:p>
    <w:p w14:paraId="1341C9F2" w14:textId="4C6CD121" w:rsidR="0023687C" w:rsidRDefault="0023687C" w:rsidP="00B3675F">
      <w:pPr>
        <w:spacing w:after="0"/>
        <w:ind w:left="-270" w:firstLine="0"/>
        <w:rPr>
          <w:b/>
        </w:rPr>
      </w:pPr>
      <w:r>
        <w:rPr>
          <w:b/>
        </w:rPr>
        <w:t>Law of total expectation:</w:t>
      </w:r>
    </w:p>
    <w:p w14:paraId="059FC39F" w14:textId="79A68C97" w:rsidR="0023687C" w:rsidRDefault="0023687C" w:rsidP="00B3675F">
      <w:pPr>
        <w:spacing w:after="0"/>
        <w:ind w:left="-270" w:firstLine="0"/>
      </w:pPr>
      <w:r>
        <w:t>The expected value of the X|Y conditional expectation is the expected value of X.</w:t>
      </w:r>
    </w:p>
    <w:p w14:paraId="3AAD1E1B" w14:textId="053904AD" w:rsidR="0023687C" w:rsidRPr="005A61AF" w:rsidRDefault="0023687C"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=E(E</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oMath>
      </m:oMathPara>
    </w:p>
    <w:p w14:paraId="7775160B" w14:textId="11E6BAB3" w:rsidR="005A61AF" w:rsidRPr="005A61AF" w:rsidRDefault="005A61AF" w:rsidP="00B3675F">
      <w:pPr>
        <w:spacing w:after="0"/>
        <w:ind w:left="-270" w:firstLine="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d>
          <m:r>
            <w:rPr>
              <w:rFonts w:ascii="Cambria Math" w:hAnsi="Cambria Math"/>
            </w:rPr>
            <m:t>=E</m:t>
          </m:r>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7D01F73D" w14:textId="77777777" w:rsidR="005A61AF" w:rsidRPr="00D727FE" w:rsidRDefault="005A61AF" w:rsidP="00B3675F">
      <w:pPr>
        <w:spacing w:after="0"/>
        <w:ind w:left="-270" w:firstLine="0"/>
      </w:pPr>
    </w:p>
    <w:p w14:paraId="3A4EA9E2" w14:textId="4D85A0EF" w:rsidR="00D727FE" w:rsidRDefault="00D727FE" w:rsidP="00B3675F">
      <w:pPr>
        <w:spacing w:after="0"/>
        <w:ind w:left="-270" w:firstLine="0"/>
        <w:rPr>
          <w:b/>
        </w:rPr>
      </w:pPr>
      <w:r>
        <w:rPr>
          <w:b/>
        </w:rPr>
        <w:t>Law of unconscious statistician (LOTUS):</w:t>
      </w:r>
    </w:p>
    <w:p w14:paraId="1A7BCC77" w14:textId="08868538" w:rsidR="00D727FE" w:rsidRDefault="00D727FE" w:rsidP="00B3675F">
      <w:pPr>
        <w:spacing w:after="0"/>
        <w:ind w:left="-270" w:firstLine="0"/>
      </w:pPr>
      <w:r>
        <w:t>Discrete:</w:t>
      </w:r>
    </w:p>
    <w:p w14:paraId="2BB15B7C" w14:textId="6B78FD76" w:rsidR="00D727FE" w:rsidRDefault="00D727FE" w:rsidP="00D727FE">
      <w:pPr>
        <w:spacing w:after="0"/>
        <w:ind w:firstLine="0"/>
      </w:pPr>
      <m:oMathPara>
        <m:oMath>
          <m:r>
            <w:rPr>
              <w:rFonts w:ascii="Cambria Math" w:hAnsi="Cambria Math"/>
            </w:rPr>
            <m:t>E[g</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f(x,y)</m:t>
                  </m:r>
                </m:e>
              </m:nary>
            </m:e>
          </m:nary>
        </m:oMath>
      </m:oMathPara>
    </w:p>
    <w:p w14:paraId="1C8E10E4" w14:textId="3E9260B9" w:rsidR="00D727FE" w:rsidRPr="00D727FE" w:rsidRDefault="00D727FE" w:rsidP="00B3675F">
      <w:pPr>
        <w:spacing w:after="0"/>
        <w:ind w:left="-270" w:firstLine="0"/>
      </w:pPr>
      <w:r>
        <w:t>Continous:</w:t>
      </w:r>
    </w:p>
    <w:p w14:paraId="2619CB54" w14:textId="41DD0572" w:rsidR="00B3675F" w:rsidRPr="00216459" w:rsidRDefault="00D727FE" w:rsidP="00D727FE">
      <w:pPr>
        <w:spacing w:after="0"/>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X,Y</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dxdy</m:t>
                  </m:r>
                </m:e>
              </m:nary>
            </m:e>
          </m:nary>
        </m:oMath>
      </m:oMathPara>
    </w:p>
    <w:p w14:paraId="1E1943B4" w14:textId="5B5084DB" w:rsidR="00216459" w:rsidRDefault="00216459" w:rsidP="009E5E97">
      <w:pPr>
        <w:pStyle w:val="Heading2"/>
      </w:pPr>
      <w:bookmarkStart w:id="91" w:name="_Toc71586174"/>
      <w:r>
        <w:t xml:space="preserve">E(X) and V(X) of </w:t>
      </w:r>
      <w:r w:rsidR="005633CC">
        <w:t>random length sum of iid variables</w:t>
      </w:r>
      <w:bookmarkEnd w:id="91"/>
    </w:p>
    <w:p w14:paraId="3B05ACE3" w14:textId="39C64A55" w:rsidR="005633CC" w:rsidRDefault="005633CC" w:rsidP="005633CC">
      <w:pPr>
        <w:ind w:firstLine="0"/>
      </w:pPr>
      <w:r>
        <w:t>iid: Identically and independently distributed.</w:t>
      </w:r>
    </w:p>
    <w:p w14:paraId="39BEA1CE" w14:textId="7BC5DEA6" w:rsidR="005633CC" w:rsidRDefault="005633CC" w:rsidP="005633CC">
      <w:pPr>
        <w:ind w:firstLine="0"/>
      </w:p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m:t>
        </m:r>
      </m:oMath>
      <w:r>
        <w:t xml:space="preserve"> are iid. N is a random variable coming from a specific distribution.</w:t>
      </w:r>
    </w:p>
    <w:p w14:paraId="33C672CB" w14:textId="6D1B24DF" w:rsidR="005633CC" w:rsidRPr="009330B1" w:rsidRDefault="005633CC" w:rsidP="005633CC">
      <w:pPr>
        <w:ind w:firstLine="0"/>
      </w:pPr>
      <m:oMathPara>
        <m:oMathParaPr>
          <m:jc m:val="center"/>
        </m:oMathParaPr>
        <m:oMath>
          <m:r>
            <w:rPr>
              <w:rFonts w:ascii="Cambria Math" w:hAnsi="Cambria Math"/>
            </w:rPr>
            <m:t>E</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E(S</m:t>
          </m:r>
          <m:r>
            <w:rPr>
              <w:rFonts w:ascii="Cambria Math" w:hAnsi="Cambria Math"/>
            </w:rPr>
            <m:t>)</m:t>
          </m:r>
        </m:oMath>
      </m:oMathPara>
    </w:p>
    <w:p w14:paraId="7FBE0F3B" w14:textId="5289F574" w:rsidR="00216459" w:rsidRPr="009330B1" w:rsidRDefault="005633CC" w:rsidP="009330B1">
      <w:pPr>
        <w:spacing w:after="0"/>
        <w:ind w:firstLine="0"/>
      </w:pPr>
      <m:oMathPara>
        <m:oMathParaPr>
          <m:jc m:val="center"/>
        </m:oMathParaPr>
        <m:oMath>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m:t>
          </m:r>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V(S</m:t>
          </m:r>
          <m:r>
            <w:rPr>
              <w:rFonts w:ascii="Cambria Math" w:hAnsi="Cambria Math"/>
            </w:rPr>
            <m:t>)</m:t>
          </m:r>
        </m:oMath>
      </m:oMathPara>
    </w:p>
    <w:p w14:paraId="748BDFB5" w14:textId="67814F66" w:rsidR="00ED4B94" w:rsidRDefault="00B41D9F" w:rsidP="009E5E97">
      <w:pPr>
        <w:pStyle w:val="Heading2"/>
      </w:pPr>
      <w:bookmarkStart w:id="92" w:name="_Toc71586175"/>
      <w:r>
        <w:t>Moments, Skewness, Kurtosis</w:t>
      </w:r>
      <w:bookmarkEnd w:id="92"/>
    </w:p>
    <w:p w14:paraId="2AF65B96" w14:textId="19262B4A" w:rsidR="00944C59" w:rsidRDefault="00944C59" w:rsidP="00944C59">
      <w:pPr>
        <w:spacing w:after="0"/>
      </w:pPr>
      <w:r>
        <w:t xml:space="preserve">kth moment: </w:t>
      </w:r>
      <w:r>
        <w:tab/>
      </w:r>
      <w:r>
        <w:tab/>
      </w:r>
      <w:r>
        <w:tab/>
        <w:t>E(X</w:t>
      </w:r>
      <w:r>
        <w:rPr>
          <w:vertAlign w:val="superscript"/>
        </w:rPr>
        <w:t>k</w:t>
      </w:r>
      <w:r>
        <w:t>)</w:t>
      </w:r>
    </w:p>
    <w:p w14:paraId="558D080D" w14:textId="243D934E" w:rsidR="00944C59" w:rsidRPr="00944C59" w:rsidRDefault="00944C59" w:rsidP="00944C59">
      <w:pPr>
        <w:spacing w:after="0"/>
      </w:pPr>
      <w:r>
        <w:t>kth central moment:</w:t>
      </w:r>
      <w:r>
        <w:tab/>
      </w:r>
      <w:r>
        <w:tab/>
        <w:t>E[(X-E(X))</w:t>
      </w:r>
      <w:r>
        <w:rPr>
          <w:vertAlign w:val="superscript"/>
        </w:rPr>
        <w:t>k</w:t>
      </w:r>
      <w:r>
        <w:t>]</w:t>
      </w:r>
    </w:p>
    <w:p w14:paraId="7ABC3F04" w14:textId="1026C970" w:rsidR="00944C59" w:rsidRDefault="00944C59" w:rsidP="00944C59">
      <w:pPr>
        <w:spacing w:after="0"/>
      </w:pPr>
      <w:r>
        <w:t>kth abs. moment:</w:t>
      </w:r>
      <w:r>
        <w:tab/>
      </w:r>
      <w:r>
        <w:tab/>
        <w:t>E(|X|</w:t>
      </w:r>
      <w:r>
        <w:rPr>
          <w:vertAlign w:val="superscript"/>
        </w:rPr>
        <w:t>k</w:t>
      </w:r>
      <w:r>
        <w:t>)</w:t>
      </w:r>
    </w:p>
    <w:p w14:paraId="3B0A8F40" w14:textId="12EC708F" w:rsidR="00944C59" w:rsidRDefault="00944C59" w:rsidP="00944C59">
      <w:pPr>
        <w:spacing w:after="0"/>
      </w:pPr>
      <w:r>
        <w:t>kth abs. central moment:</w:t>
      </w:r>
      <w:r>
        <w:tab/>
        <w:t>E[|X-E(X)|</w:t>
      </w:r>
      <w:r>
        <w:rPr>
          <w:vertAlign w:val="superscript"/>
        </w:rPr>
        <w:t>k</w:t>
      </w:r>
      <w:r>
        <w:t>]</w:t>
      </w:r>
    </w:p>
    <w:p w14:paraId="13A6C66A" w14:textId="2BCF8A65" w:rsidR="00944C59" w:rsidRDefault="00944C59" w:rsidP="00944C59">
      <w:pPr>
        <w:spacing w:after="0"/>
      </w:pPr>
    </w:p>
    <w:p w14:paraId="53FD19BD" w14:textId="26F642EF" w:rsidR="00944C59" w:rsidRDefault="00944C59" w:rsidP="00944C59">
      <w:pPr>
        <w:spacing w:after="0"/>
        <w:ind w:firstLine="0"/>
      </w:pPr>
      <w:r>
        <w:lastRenderedPageBreak/>
        <w:t xml:space="preserve">The 1st moment is the expected value. The 2nd central moment is the variance. With little modification the 3rd c. moment is the skewness </w:t>
      </w:r>
      <w:r w:rsidR="00A32257">
        <w:t xml:space="preserve">(assimetry of the random variable about its mean) </w:t>
      </w:r>
      <w:r>
        <w:t>and the 4th is the kurtosis.</w:t>
      </w:r>
    </w:p>
    <w:p w14:paraId="0C49E76B" w14:textId="56C26E7E" w:rsidR="00944C59" w:rsidRDefault="00944C59" w:rsidP="00944C59">
      <w:pPr>
        <w:spacing w:after="0"/>
        <w:ind w:firstLine="0"/>
      </w:pPr>
    </w:p>
    <w:p w14:paraId="7C15B86D" w14:textId="04ED7C8C" w:rsidR="00944C59" w:rsidRPr="00944C59" w:rsidRDefault="00944C59" w:rsidP="00944C59">
      <w:pPr>
        <w:spacing w:after="0"/>
        <w:ind w:firstLine="0"/>
      </w:pPr>
      <m:oMathPara>
        <m:oMath>
          <m:r>
            <w:rPr>
              <w:rFonts w:ascii="Cambria Math" w:hAnsi="Cambria Math"/>
            </w:rPr>
            <m:t xml:space="preserve">skewness=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3</m:t>
                      </m:r>
                    </m:sup>
                  </m:sSup>
                </m:e>
              </m:d>
            </m:num>
            <m:den>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(X)</m:t>
              </m:r>
            </m:den>
          </m:f>
        </m:oMath>
      </m:oMathPara>
    </w:p>
    <w:p w14:paraId="7EB24BC7" w14:textId="06F5EF2E" w:rsidR="00944C59" w:rsidRDefault="00944C59" w:rsidP="00944C59"/>
    <w:p w14:paraId="23E56438" w14:textId="0B28252D" w:rsidR="00944C59" w:rsidRPr="00944C59" w:rsidRDefault="00944C59" w:rsidP="00944C59">
      <m:oMathPara>
        <m:oMath>
          <m:r>
            <w:rPr>
              <w:rFonts w:ascii="Cambria Math" w:hAnsi="Cambria Math"/>
            </w:rPr>
            <m:t xml:space="preserve">kurtosis=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4</m:t>
                      </m:r>
                    </m:sup>
                  </m:sSup>
                </m:e>
              </m:d>
            </m:num>
            <m:den>
              <m:sSup>
                <m:sSupPr>
                  <m:ctrlPr>
                    <w:rPr>
                      <w:rFonts w:ascii="Cambria Math" w:hAnsi="Cambria Math"/>
                      <w:i/>
                    </w:rPr>
                  </m:ctrlPr>
                </m:sSupPr>
                <m:e>
                  <m:r>
                    <w:rPr>
                      <w:rFonts w:ascii="Cambria Math" w:hAnsi="Cambria Math"/>
                    </w:rPr>
                    <m:t>D</m:t>
                  </m:r>
                </m:e>
                <m:sup>
                  <m:r>
                    <w:rPr>
                      <w:rFonts w:ascii="Cambria Math" w:hAnsi="Cambria Math"/>
                    </w:rPr>
                    <m:t>4</m:t>
                  </m:r>
                </m:sup>
              </m:sSup>
              <m:r>
                <w:rPr>
                  <w:rFonts w:ascii="Cambria Math" w:hAnsi="Cambria Math"/>
                </w:rPr>
                <m:t>(X)</m:t>
              </m:r>
            </m:den>
          </m:f>
          <m:r>
            <w:rPr>
              <w:rFonts w:ascii="Cambria Math" w:hAnsi="Cambria Math"/>
            </w:rPr>
            <m:t>-3</m:t>
          </m:r>
        </m:oMath>
      </m:oMathPara>
    </w:p>
    <w:p w14:paraId="0AD94DD7" w14:textId="00B11C06" w:rsidR="00ED4B94" w:rsidRDefault="00A24C3A" w:rsidP="009E5E97">
      <w:pPr>
        <w:pStyle w:val="Heading2"/>
      </w:pPr>
      <w:bookmarkStart w:id="93" w:name="_Toc71586176"/>
      <w:r>
        <w:t>Median, Mode, Quantile (percentile)</w:t>
      </w:r>
      <w:bookmarkEnd w:id="93"/>
    </w:p>
    <w:p w14:paraId="258CC342" w14:textId="6BBC82B6" w:rsidR="00A24C3A" w:rsidRDefault="009F2E1E" w:rsidP="009F2E1E">
      <w:pPr>
        <w:ind w:firstLine="0"/>
      </w:pPr>
      <w:r>
        <w:t>The median is a single number that separates the data sample to a lower half and a higher half. In discrete case median is the middle element of the ordered dataset or the average of the 2 middle elements.</w:t>
      </w:r>
    </w:p>
    <w:p w14:paraId="39EF61E6" w14:textId="74FEFDE1" w:rsidR="009F2E1E" w:rsidRDefault="009F2E1E" w:rsidP="009F2E1E">
      <w:pPr>
        <w:ind w:firstLine="0"/>
      </w:pPr>
      <w:r>
        <w:t>The modes are the most frequent elements</w:t>
      </w:r>
      <w:r w:rsidR="005E495F">
        <w:t>, so the ones that have</w:t>
      </w:r>
      <w:r>
        <w:t xml:space="preserve"> the highest </w:t>
      </w:r>
      <w:r w:rsidR="005E495F">
        <w:t>probabilities</w:t>
      </w:r>
      <w:r>
        <w:t xml:space="preserve">. For continous distributions the modes are the x values for which the PDF has a local maximum. </w:t>
      </w:r>
    </w:p>
    <w:p w14:paraId="755E9087" w14:textId="43D74C6C" w:rsidR="005E495F" w:rsidRDefault="005E495F" w:rsidP="009F2E1E">
      <w:pPr>
        <w:ind w:firstLine="0"/>
      </w:pPr>
      <w:r>
        <w:t>The p-quantile of the random variable X is the number for which the X is</w:t>
      </w:r>
      <w:r w:rsidR="00E1737B">
        <w:t xml:space="preserve"> below with p chance and above with 1-p chance. The percentile is basically the same concept except we grant the p chance in percents.</w:t>
      </w:r>
    </w:p>
    <w:p w14:paraId="359BA06E" w14:textId="7A41E376" w:rsidR="006B423B" w:rsidRPr="006B423B" w:rsidRDefault="006B423B" w:rsidP="009F2E1E">
      <w:pPr>
        <w:ind w:firstLine="0"/>
      </w:pPr>
      <m:oMathPara>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α</m:t>
                  </m:r>
                </m:sub>
              </m:sSub>
            </m:e>
          </m:d>
          <m:r>
            <w:rPr>
              <w:rFonts w:ascii="Cambria Math" w:hAnsi="Cambria Math"/>
            </w:rPr>
            <m:t>=1-α</m:t>
          </m:r>
        </m:oMath>
      </m:oMathPara>
    </w:p>
    <w:p w14:paraId="4CC02578" w14:textId="1622E094" w:rsidR="006B423B" w:rsidRDefault="006B423B" w:rsidP="009F2E1E">
      <w:pPr>
        <w:ind w:firstLine="0"/>
      </w:pPr>
      <w:r>
        <w:t>Quantile (</w:t>
      </w:r>
      <m:oMath>
        <m:sSub>
          <m:sSubPr>
            <m:ctrlPr>
              <w:rPr>
                <w:rFonts w:ascii="Cambria Math" w:hAnsi="Cambria Math"/>
                <w:i/>
              </w:rPr>
            </m:ctrlPr>
          </m:sSubPr>
          <m:e>
            <m:r>
              <w:rPr>
                <w:rFonts w:ascii="Cambria Math" w:hAnsi="Cambria Math"/>
              </w:rPr>
              <m:t>q</m:t>
            </m:r>
          </m:e>
          <m:sub>
            <m:r>
              <w:rPr>
                <w:rFonts w:ascii="Cambria Math" w:hAnsi="Cambria Math"/>
              </w:rPr>
              <m:t>α</m:t>
            </m:r>
          </m:sub>
        </m:sSub>
      </m:oMath>
      <w:r>
        <w:t xml:space="preserve">) for the </w:t>
      </w:r>
      <m:oMath>
        <m:r>
          <w:rPr>
            <w:rFonts w:ascii="Cambria Math" w:hAnsi="Cambria Math"/>
          </w:rPr>
          <m:t>1-α</m:t>
        </m:r>
      </m:oMath>
      <w:r>
        <w:t xml:space="preserve"> probablity.</w:t>
      </w:r>
    </w:p>
    <w:p w14:paraId="772585E4" w14:textId="1B1C9234" w:rsidR="0093093F" w:rsidRDefault="0093093F" w:rsidP="009E5E97">
      <w:pPr>
        <w:pStyle w:val="Heading2"/>
      </w:pPr>
      <w:bookmarkStart w:id="94" w:name="_Toc71586177"/>
      <w:r>
        <w:t>Multidimension distributions, Covariance, Correlation</w:t>
      </w:r>
      <w:bookmarkEnd w:id="94"/>
    </w:p>
    <w:p w14:paraId="32218EE3" w14:textId="32247EE4" w:rsidR="00E91DA1" w:rsidRDefault="00E91DA1" w:rsidP="00E91DA1">
      <w:r>
        <w:t>E(X + Y) = E(X) + E(Y)</w:t>
      </w:r>
    </w:p>
    <w:p w14:paraId="3D24BA2F" w14:textId="7F0D85E9" w:rsidR="00EE1D82" w:rsidRDefault="00EE1D82" w:rsidP="00E91DA1">
      <w:r>
        <w:t>V(X + Y) = V(X - Y) = V(X) + V(Y) + 2cov(X, Y)</w:t>
      </w:r>
    </w:p>
    <w:p w14:paraId="45116486" w14:textId="6E01F2F3" w:rsidR="00E91DA1" w:rsidRDefault="00E91DA1" w:rsidP="00E91DA1">
      <w:r>
        <w:t xml:space="preserve">E(XY) = E(X)E(Y) </w:t>
      </w:r>
      <w:r>
        <w:tab/>
      </w:r>
      <w:r>
        <w:tab/>
      </w:r>
      <w:r w:rsidR="007D732E">
        <w:tab/>
      </w:r>
      <w:r>
        <w:t>if X and Y are independent</w:t>
      </w:r>
    </w:p>
    <w:p w14:paraId="4EA96EDB" w14:textId="73D849F2" w:rsidR="00E91DA1" w:rsidRPr="00E91DA1" w:rsidRDefault="00E91DA1" w:rsidP="00E91DA1">
      <w:r>
        <w:t>V(X+Y) =</w:t>
      </w:r>
      <w:r w:rsidR="00EE1D82">
        <w:t xml:space="preserve"> V(X-Y) =</w:t>
      </w:r>
      <w:r>
        <w:t xml:space="preserve"> V(X) + V(Y)</w:t>
      </w:r>
      <w:r>
        <w:tab/>
        <w:t>if X and Y are independent</w:t>
      </w:r>
    </w:p>
    <w:p w14:paraId="567D8565" w14:textId="2B2A3832" w:rsidR="0093093F" w:rsidRDefault="00BB4D7F" w:rsidP="0093093F">
      <w:pPr>
        <w:ind w:firstLine="0"/>
      </w:pPr>
      <w:r w:rsidRPr="00261878">
        <w:rPr>
          <w:b/>
        </w:rPr>
        <w:t xml:space="preserve">Joint </w:t>
      </w:r>
      <w:r w:rsidR="00261878" w:rsidRPr="00261878">
        <w:rPr>
          <w:b/>
        </w:rPr>
        <w:t>CDF</w:t>
      </w:r>
      <w:r w:rsidR="00261878">
        <w:t>:</w:t>
      </w:r>
    </w:p>
    <w:p w14:paraId="0DBA987B" w14:textId="3E4E844E" w:rsidR="00261878" w:rsidRDefault="00261878" w:rsidP="0093093F">
      <w:pPr>
        <w:ind w:firstLine="0"/>
      </w:pPr>
      <w:r>
        <w:tab/>
        <w:t>Discrete: (xi, yj) are the pairs that can be assigned to (X, Y)</w:t>
      </w:r>
    </w:p>
    <w:p w14:paraId="175356B2" w14:textId="56C35311" w:rsidR="00261878" w:rsidRPr="00261878" w:rsidRDefault="00261878" w:rsidP="00261878">
      <w:pPr>
        <w:ind w:firstLine="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chr m:val="∑"/>
              <m:limLoc m:val="undOvr"/>
              <m:supHide m:val="1"/>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e>
              </m:eqAr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m:oMathPara>
    </w:p>
    <w:p w14:paraId="62F69234" w14:textId="77777777" w:rsidR="006D12CC" w:rsidRDefault="00261878" w:rsidP="006D12CC">
      <w:pPr>
        <w:ind w:firstLine="0"/>
      </w:pPr>
      <w:r>
        <w:tab/>
        <w:t>Con</w:t>
      </w:r>
      <w:r w:rsidR="005359AC">
        <w:t>tinous:</w:t>
      </w:r>
    </w:p>
    <w:p w14:paraId="2B6BBD49" w14:textId="2C8AC6BA" w:rsidR="005359AC" w:rsidRPr="0093093F" w:rsidRDefault="005359AC" w:rsidP="006D12CC">
      <w:pPr>
        <w:ind w:firstLine="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 v</m:t>
                      </m:r>
                    </m:e>
                  </m:d>
                  <m:r>
                    <w:rPr>
                      <w:rFonts w:ascii="Cambria Math" w:hAnsi="Cambria Math"/>
                    </w:rPr>
                    <m:t>dudv</m:t>
                  </m:r>
                </m:e>
              </m:nary>
            </m:e>
          </m:nary>
        </m:oMath>
      </m:oMathPara>
    </w:p>
    <w:p w14:paraId="770776CC" w14:textId="356D02EB" w:rsidR="00341A55" w:rsidRDefault="00111F1A" w:rsidP="009F2E1E">
      <w:pPr>
        <w:ind w:firstLine="0"/>
        <w:rPr>
          <w:b/>
        </w:rPr>
      </w:pPr>
      <w:r>
        <w:rPr>
          <w:b/>
        </w:rPr>
        <w:t>Marginal CDFs:</w:t>
      </w:r>
    </w:p>
    <w:p w14:paraId="47F1562E" w14:textId="463B23B4" w:rsidR="00E91DA1" w:rsidRPr="00E91DA1" w:rsidRDefault="00E91DA1" w:rsidP="00C51BA2">
      <w:pPr>
        <w:ind w:left="720" w:hanging="450"/>
        <w:jc w:val="left"/>
      </w:pPr>
      <w:r>
        <w:rPr>
          <w:b/>
        </w:rPr>
        <w:tab/>
      </w:r>
      <w:r>
        <w:t xml:space="preserve">Events X and Y are independent if  </w:t>
      </w:r>
      <m:oMath>
        <m:r>
          <w:rPr>
            <w:rFonts w:ascii="Cambria Math" w:hAnsi="Cambria Math"/>
          </w:rPr>
          <m:t xml:space="preserve">F(x, y) =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(discrete) or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(continous).</w:t>
      </w:r>
    </w:p>
    <w:p w14:paraId="7C1B011F" w14:textId="7FD57B20" w:rsidR="00111F1A" w:rsidRDefault="00111F1A" w:rsidP="009F2E1E">
      <w:pPr>
        <w:ind w:firstLine="0"/>
      </w:pPr>
      <w:r>
        <w:rPr>
          <w:b/>
        </w:rPr>
        <w:tab/>
      </w:r>
      <w:r>
        <w:t>Discrete:</w:t>
      </w:r>
    </w:p>
    <w:p w14:paraId="3BE165FF" w14:textId="3A3DBD50" w:rsidR="00111F1A" w:rsidRPr="00111F1A" w:rsidRDefault="00111F1A" w:rsidP="009F2E1E">
      <w:pPr>
        <w:ind w:firstLine="0"/>
        <w:rPr>
          <w:u w:val="single"/>
        </w:rPr>
      </w:pPr>
      <w:r>
        <w:tab/>
      </w:r>
      <w:r>
        <w:tab/>
      </w:r>
      <w:r w:rsidRPr="00111F1A">
        <w:rPr>
          <w:u w:val="single"/>
        </w:rPr>
        <w:t>marginal CDF of X:</w:t>
      </w:r>
    </w:p>
    <w:p w14:paraId="61DC431C" w14:textId="74DFDCFF" w:rsidR="00111F1A" w:rsidRPr="00111F1A" w:rsidRDefault="00693D28" w:rsidP="00111F1A">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526F7A20" w14:textId="265AEEAB" w:rsidR="00111F1A" w:rsidRPr="00111F1A" w:rsidRDefault="00111F1A" w:rsidP="00111F1A">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sub>
            <m:sup/>
            <m:e>
              <m:r>
                <w:rPr>
                  <w:rFonts w:ascii="Cambria Math" w:hAnsi="Cambria Math"/>
                </w:rPr>
                <m:t>P(Y=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oMath>
      </m:oMathPara>
    </w:p>
    <w:p w14:paraId="491605FD" w14:textId="13E8826B" w:rsidR="00111F1A" w:rsidRPr="00111F1A" w:rsidRDefault="00241B25" w:rsidP="00ED4B94">
      <w:r>
        <w:t>Continous:</w:t>
      </w:r>
    </w:p>
    <w:p w14:paraId="7C774D40" w14:textId="77777777" w:rsidR="00241B25" w:rsidRPr="00111F1A" w:rsidRDefault="00241B25" w:rsidP="00241B25">
      <w:pPr>
        <w:ind w:left="720"/>
        <w:rPr>
          <w:u w:val="single"/>
        </w:rPr>
      </w:pPr>
      <w:r w:rsidRPr="00111F1A">
        <w:rPr>
          <w:u w:val="single"/>
        </w:rPr>
        <w:t>marginal CDF of X:</w:t>
      </w:r>
    </w:p>
    <w:p w14:paraId="07DB824B" w14:textId="3F0D7C68" w:rsidR="00241B25" w:rsidRPr="00111F1A" w:rsidRDefault="00693D28"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0B223C69" w14:textId="1F2B4447" w:rsidR="00241B25" w:rsidRPr="00241B25" w:rsidRDefault="00241B25" w:rsidP="00241B25">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59E70E7D" w14:textId="7999569B" w:rsidR="00241B25" w:rsidRDefault="00241B25" w:rsidP="00241B25">
      <w:pPr>
        <w:ind w:firstLine="0"/>
        <w:rPr>
          <w:b/>
        </w:rPr>
      </w:pPr>
      <w:r>
        <w:rPr>
          <w:b/>
        </w:rPr>
        <w:t>Marginal PDFs:</w:t>
      </w:r>
    </w:p>
    <w:p w14:paraId="1FFA7798" w14:textId="50B470C4" w:rsidR="00241B25" w:rsidRDefault="00241B25" w:rsidP="00241B25">
      <w:pPr>
        <w:ind w:firstLine="0"/>
        <w:rPr>
          <w:u w:val="single"/>
        </w:rPr>
      </w:pPr>
      <w:r>
        <w:rPr>
          <w:b/>
        </w:rPr>
        <w:tab/>
      </w:r>
      <w:r>
        <w:rPr>
          <w:u w:val="single"/>
        </w:rPr>
        <w:t>marginal PDF of X:</w:t>
      </w:r>
    </w:p>
    <w:p w14:paraId="3556E7FE" w14:textId="49D097E8" w:rsidR="00241B25" w:rsidRPr="00241B25" w:rsidRDefault="00693D28"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dy=</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dy</m:t>
                  </m:r>
                </m:e>
              </m:nary>
            </m:e>
          </m:nary>
        </m:oMath>
      </m:oMathPara>
    </w:p>
    <w:p w14:paraId="6E39EE42" w14:textId="31FE6129" w:rsidR="00241B25" w:rsidRPr="00241B25" w:rsidRDefault="00241B25" w:rsidP="00241B25">
      <w:pPr>
        <w:ind w:firstLine="0"/>
        <w:rPr>
          <w:u w:val="single"/>
        </w:rPr>
      </w:pPr>
      <w:r>
        <w:tab/>
      </w:r>
      <w:r>
        <w:rPr>
          <w:u w:val="single"/>
        </w:rPr>
        <w:t>marginal PDF of Y:</w:t>
      </w:r>
    </w:p>
    <w:p w14:paraId="7821FB14" w14:textId="099A6D54" w:rsidR="00241B25" w:rsidRPr="00241B25" w:rsidRDefault="00693D28"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dx=</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dx</m:t>
                  </m:r>
                </m:e>
              </m:nary>
            </m:e>
          </m:nary>
        </m:oMath>
      </m:oMathPara>
    </w:p>
    <w:p w14:paraId="0C9DFAAD" w14:textId="77777777" w:rsidR="00D46578" w:rsidRDefault="00D46578" w:rsidP="00AB7BDC">
      <w:pPr>
        <w:ind w:firstLine="0"/>
      </w:pPr>
    </w:p>
    <w:p w14:paraId="5D364E97" w14:textId="3674BC9A" w:rsidR="00D46578" w:rsidRDefault="00AB7BDC" w:rsidP="00AB7BDC">
      <w:pPr>
        <w:ind w:firstLine="0"/>
      </w:pPr>
      <w:r w:rsidRPr="00D46578">
        <w:rPr>
          <w:b/>
        </w:rPr>
        <w:t>Law of total probability and Bayes’ rule</w:t>
      </w:r>
      <w:r w:rsidR="00D46578" w:rsidRPr="00D46578">
        <w:rPr>
          <w:b/>
        </w:rPr>
        <w:t xml:space="preserve"> in continous case</w:t>
      </w:r>
      <w:r w:rsidRPr="00D46578">
        <w:rPr>
          <w:b/>
        </w:rPr>
        <w:t>:</w:t>
      </w:r>
      <w:r w:rsidR="00D46578">
        <w:tab/>
      </w:r>
    </w:p>
    <w:p w14:paraId="778A74E2" w14:textId="561F96CC" w:rsidR="00D46578" w:rsidRPr="00E91DA1" w:rsidRDefault="00D46578" w:rsidP="00D465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num>
            <m:den>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den>
          </m:f>
        </m:oMath>
      </m:oMathPara>
    </w:p>
    <w:p w14:paraId="27853E0F" w14:textId="21B72A26" w:rsidR="00E91DA1" w:rsidRDefault="00332DFB" w:rsidP="00E91DA1">
      <w:pPr>
        <w:ind w:firstLine="0"/>
        <w:rPr>
          <w:b/>
          <w:u w:val="single"/>
        </w:rPr>
      </w:pPr>
      <w:r>
        <w:rPr>
          <w:b/>
          <w:u w:val="single"/>
        </w:rPr>
        <w:t>Covariance:</w:t>
      </w:r>
    </w:p>
    <w:p w14:paraId="0AD8A5E6" w14:textId="6B56B91D" w:rsidR="002E3533" w:rsidRPr="002E3533" w:rsidRDefault="002E3533" w:rsidP="002E3533">
      <w:pPr>
        <w:ind w:hanging="360"/>
      </w:pPr>
      <w:r>
        <w:tab/>
        <w:t>Covariance is the unscaled version of correlation. Covariance indicates the direction of the linear relationship between variables.</w:t>
      </w:r>
    </w:p>
    <w:p w14:paraId="65A06906" w14:textId="608F7C56" w:rsidR="00332DFB" w:rsidRPr="00332DFB" w:rsidRDefault="00332DFB" w:rsidP="00E91DA1">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6B8AEC37" w14:textId="54DDBCB8" w:rsidR="00332DFB" w:rsidRDefault="00332DFB" w:rsidP="00E91DA1">
      <w:pPr>
        <w:ind w:firstLine="0"/>
        <w:rPr>
          <w:b/>
          <w:u w:val="single"/>
        </w:rPr>
      </w:pPr>
      <w:r>
        <w:rPr>
          <w:b/>
          <w:u w:val="single"/>
        </w:rPr>
        <w:t>Correlation:</w:t>
      </w:r>
    </w:p>
    <w:p w14:paraId="076B4B56" w14:textId="4741CDE5" w:rsidR="002E3533" w:rsidRDefault="002E3533" w:rsidP="002E3533">
      <w:pPr>
        <w:ind w:firstLine="0"/>
      </w:pPr>
      <w:r>
        <w:t>Correlation on the other hand both measures the strength and the direction of the linear relationship between two variables. R is in [-1, 1]</w:t>
      </w:r>
      <w:r w:rsidR="00815014">
        <w:t>. If X and Y are independent, then R is 0.</w:t>
      </w:r>
    </w:p>
    <w:p w14:paraId="27E06849" w14:textId="3AE62039" w:rsidR="002E3533" w:rsidRPr="002E3533" w:rsidRDefault="002E3533" w:rsidP="002E3533">
      <w:pPr>
        <w:ind w:firstLine="0"/>
        <w:jc w:val="center"/>
      </w:pPr>
      <m:oMathPara>
        <m:oMath>
          <m:r>
            <w:rPr>
              <w:rFonts w:ascii="Cambria Math" w:hAnsi="Cambria Math"/>
            </w:rPr>
            <m:t>R</m:t>
          </m:r>
          <m:d>
            <m:dPr>
              <m:ctrlPr>
                <w:rPr>
                  <w:rFonts w:ascii="Cambria Math" w:hAnsi="Cambria Math"/>
                  <w:i/>
                </w:rPr>
              </m:ctrlPr>
            </m:dPr>
            <m:e>
              <m:r>
                <w:rPr>
                  <w:rFonts w:ascii="Cambria Math" w:hAnsi="Cambria Math"/>
                </w:rPr>
                <m:t>X,Y</m:t>
              </m:r>
            </m:e>
          </m:d>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D(Y)</m:t>
              </m:r>
            </m:den>
          </m:f>
        </m:oMath>
      </m:oMathPara>
    </w:p>
    <w:p w14:paraId="573B5651" w14:textId="2E0E2E8C" w:rsidR="00DB64F8" w:rsidRDefault="00DB64F8" w:rsidP="009E5E97">
      <w:pPr>
        <w:pStyle w:val="Heading2"/>
      </w:pPr>
      <w:bookmarkStart w:id="95" w:name="_Toc71586178"/>
      <w:r>
        <w:t>Popular discrete distributions</w:t>
      </w:r>
      <w:bookmarkEnd w:id="95"/>
    </w:p>
    <w:p w14:paraId="33624602" w14:textId="23E74904" w:rsidR="00DB64F8" w:rsidRDefault="00DB64F8" w:rsidP="00D9508B">
      <w:pPr>
        <w:pStyle w:val="Heading3"/>
      </w:pPr>
      <w:bookmarkStart w:id="96" w:name="_Toc71586179"/>
      <w:r>
        <w:t>Indicator function (aka characteristic function</w:t>
      </w:r>
      <w:r w:rsidR="004725F8">
        <w:t>, Bernoulli distr.</w:t>
      </w:r>
      <w:r>
        <w:t>)</w:t>
      </w:r>
      <w:bookmarkEnd w:id="96"/>
    </w:p>
    <w:p w14:paraId="2E021745" w14:textId="68DADC96" w:rsidR="00DB64F8" w:rsidRPr="00944BEA" w:rsidRDefault="00DB64F8" w:rsidP="00DB64F8">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A happened (P</m:t>
                  </m:r>
                  <m:d>
                    <m:dPr>
                      <m:ctrlPr>
                        <w:rPr>
                          <w:rFonts w:ascii="Cambria Math" w:hAnsi="Cambria Math"/>
                          <w:i/>
                        </w:rPr>
                      </m:ctrlPr>
                    </m:dPr>
                    <m:e>
                      <m:r>
                        <w:rPr>
                          <w:rFonts w:ascii="Cambria Math" w:hAnsi="Cambria Math"/>
                        </w:rPr>
                        <m:t>A</m:t>
                      </m:r>
                    </m:e>
                  </m:d>
                  <m:r>
                    <w:rPr>
                      <w:rFonts w:ascii="Cambria Math" w:hAnsi="Cambria Math"/>
                    </w:rPr>
                    <m:t xml:space="preserve"> prob)</m:t>
                  </m:r>
                </m:e>
                <m:e>
                  <m:r>
                    <w:rPr>
                      <w:rFonts w:ascii="Cambria Math" w:hAnsi="Cambria Math"/>
                    </w:rPr>
                    <m:t>0  otherwise (1-P</m:t>
                  </m:r>
                  <m:d>
                    <m:dPr>
                      <m:ctrlPr>
                        <w:rPr>
                          <w:rFonts w:ascii="Cambria Math" w:hAnsi="Cambria Math"/>
                          <w:i/>
                        </w:rPr>
                      </m:ctrlPr>
                    </m:dPr>
                    <m:e>
                      <m:r>
                        <w:rPr>
                          <w:rFonts w:ascii="Cambria Math" w:hAnsi="Cambria Math"/>
                        </w:rPr>
                        <m:t>A</m:t>
                      </m:r>
                    </m:e>
                  </m:d>
                  <m:r>
                    <w:rPr>
                      <w:rFonts w:ascii="Cambria Math" w:hAnsi="Cambria Math"/>
                    </w:rPr>
                    <m:t xml:space="preserve"> prob)</m:t>
                  </m:r>
                </m:e>
              </m:eqArr>
            </m:e>
          </m:d>
        </m:oMath>
      </m:oMathPara>
    </w:p>
    <w:p w14:paraId="2F4D6772" w14:textId="2905DC35" w:rsidR="00944BEA" w:rsidRPr="00DB64F8" w:rsidRDefault="00944BEA" w:rsidP="00DB64F8">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=1p+0</m:t>
          </m:r>
          <m:d>
            <m:dPr>
              <m:ctrlPr>
                <w:rPr>
                  <w:rFonts w:ascii="Cambria Math" w:hAnsi="Cambria Math"/>
                  <w:i/>
                </w:rPr>
              </m:ctrlPr>
            </m:dPr>
            <m:e>
              <m:r>
                <w:rPr>
                  <w:rFonts w:ascii="Cambria Math" w:hAnsi="Cambria Math"/>
                </w:rPr>
                <m:t>1-p</m:t>
              </m:r>
            </m:e>
          </m:d>
          <m:r>
            <w:rPr>
              <w:rFonts w:ascii="Cambria Math" w:hAnsi="Cambria Math"/>
            </w:rPr>
            <m:t>=p</m:t>
          </m:r>
        </m:oMath>
      </m:oMathPara>
    </w:p>
    <w:p w14:paraId="64CF0A7D" w14:textId="4FF20927" w:rsidR="00DB64F8" w:rsidRDefault="00DB64F8" w:rsidP="00D9508B">
      <w:pPr>
        <w:pStyle w:val="Heading3"/>
      </w:pPr>
      <w:bookmarkStart w:id="97" w:name="_Toc71586180"/>
      <w:r>
        <w:t>Binomial distribution</w:t>
      </w:r>
      <w:bookmarkEnd w:id="97"/>
    </w:p>
    <w:p w14:paraId="1355ECD2" w14:textId="2E57264F" w:rsidR="00DB64F8" w:rsidRDefault="00DB64F8" w:rsidP="008176AB">
      <w:pPr>
        <w:spacing w:after="0"/>
        <w:ind w:firstLine="0"/>
      </w:pPr>
      <w:r w:rsidRPr="008176AB">
        <w:t xml:space="preserve">We make </w:t>
      </w:r>
      <w:r w:rsidR="008176AB" w:rsidRPr="008176AB">
        <w:t xml:space="preserve">n independent </w:t>
      </w:r>
      <w:r w:rsidR="008176AB">
        <w:t>experiments and we know that the event will happen with probability p. The goal is to find out the probability of the event happening k times during the n trials. X will be the number of successful trials when the event went off.</w:t>
      </w:r>
      <w:r w:rsidR="00FB6E88">
        <w:t xml:space="preserve"> </w:t>
      </w:r>
      <w:r w:rsidR="00944BEA">
        <w:t xml:space="preserve">It can be considered as the sum on n indicators. </w:t>
      </w:r>
      <m:oMath>
        <m:r>
          <m:rPr>
            <m:sty m:val="bi"/>
          </m:rPr>
          <w:rPr>
            <w:rFonts w:ascii="Cambria Math" w:hAnsi="Cambria Math"/>
          </w:rPr>
          <m:t>X</m:t>
        </m:r>
        <m:r>
          <w:rPr>
            <w:rFonts w:ascii="Cambria Math" w:hAnsi="Cambria Math"/>
          </w:rPr>
          <m:t xml:space="preserve"> ϵ Bin(n,p)</m:t>
        </m:r>
      </m:oMath>
    </w:p>
    <w:p w14:paraId="0BB02F1D" w14:textId="2A7F6676" w:rsidR="008176AB" w:rsidRDefault="008176AB" w:rsidP="008176AB">
      <w:pPr>
        <w:spacing w:after="0"/>
        <w:ind w:firstLine="0"/>
      </w:pPr>
    </w:p>
    <w:p w14:paraId="748A768F" w14:textId="6CE4814C" w:rsidR="008176AB" w:rsidRPr="008176AB" w:rsidRDefault="008176AB" w:rsidP="008176AB">
      <w:pPr>
        <w:spacing w:after="0"/>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14:paraId="154142EA" w14:textId="15803B09" w:rsidR="008176AB" w:rsidRDefault="008176AB" w:rsidP="008176AB">
      <w:pPr>
        <w:spacing w:after="0"/>
        <w:ind w:firstLine="0"/>
      </w:pPr>
    </w:p>
    <w:p w14:paraId="736595F8" w14:textId="1B0D3324" w:rsidR="00F26CC7" w:rsidRDefault="00F26CC7" w:rsidP="008176AB">
      <w:pPr>
        <w:spacing w:after="0"/>
        <w:ind w:firstLine="0"/>
      </w:pPr>
      <w:r>
        <w:t>Expected value</w:t>
      </w:r>
      <w:r w:rsidR="009310DD">
        <w:t xml:space="preserve"> and variance</w:t>
      </w:r>
      <w:r>
        <w:t>:</w:t>
      </w:r>
    </w:p>
    <w:p w14:paraId="0F747AC3" w14:textId="0807159D" w:rsidR="00F26CC7" w:rsidRDefault="00F26CC7" w:rsidP="008176AB">
      <w:pPr>
        <w:spacing w:after="0"/>
        <w:ind w:firstLine="0"/>
      </w:pPr>
    </w:p>
    <w:p w14:paraId="12D4EED8" w14:textId="73396428" w:rsidR="00F26CC7" w:rsidRPr="009310DD" w:rsidRDefault="009310DD" w:rsidP="009310DD">
      <w:pPr>
        <w:spacing w:after="0"/>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r>
                <w:rPr>
                  <w:rFonts w:ascii="Cambria Math" w:hAnsi="Cambria Math"/>
                </w:rPr>
                <m:t xml:space="preserve">= </m:t>
              </m:r>
            </m:e>
          </m:nary>
        </m:oMath>
      </m:oMathPara>
    </w:p>
    <w:p w14:paraId="7BC4483E" w14:textId="43270C75" w:rsidR="009310DD" w:rsidRPr="009310DD" w:rsidRDefault="009310DD" w:rsidP="009310DD">
      <w:pPr>
        <w:spacing w:after="0"/>
        <w:ind w:firstLine="0"/>
        <w:jc w:val="center"/>
      </w:pPr>
      <m:oMathPara>
        <m:oMathParaPr>
          <m:jc m:val="center"/>
        </m:oMathParaPr>
        <m:oMath>
          <m:r>
            <w:rPr>
              <w:rFonts w:ascii="Cambria Math" w:hAnsi="Cambria Math"/>
            </w:rPr>
            <m:t>=np</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i-1</m:t>
                  </m:r>
                </m:sup>
              </m:sSup>
              <m:sSup>
                <m:sSupPr>
                  <m:ctrlPr>
                    <w:rPr>
                      <w:rFonts w:ascii="Cambria Math" w:hAnsi="Cambria Math"/>
                      <w:i/>
                    </w:rPr>
                  </m:ctrlPr>
                </m:sSupPr>
                <m:e>
                  <m:r>
                    <w:rPr>
                      <w:rFonts w:ascii="Cambria Math" w:hAnsi="Cambria Math"/>
                    </w:rPr>
                    <m:t>(1-p)</m:t>
                  </m:r>
                </m:e>
                <m:sup>
                  <m:r>
                    <w:rPr>
                      <w:rFonts w:ascii="Cambria Math" w:hAnsi="Cambria Math"/>
                    </w:rPr>
                    <m:t>(n-1)-(i-1)</m:t>
                  </m:r>
                </m:sup>
              </m:sSup>
              <m:r>
                <w:rPr>
                  <w:rFonts w:ascii="Cambria Math" w:hAnsi="Cambria Math"/>
                </w:rPr>
                <m:t xml:space="preserve">=np </m:t>
              </m:r>
            </m:e>
          </m:nary>
        </m:oMath>
      </m:oMathPara>
    </w:p>
    <w:p w14:paraId="75FE13DD" w14:textId="6064DD9C" w:rsidR="00F26CC7" w:rsidRPr="008176AB" w:rsidRDefault="009310DD" w:rsidP="009310DD">
      <w:pPr>
        <w:spacing w:after="0"/>
        <w:ind w:left="-90" w:firstLine="0"/>
      </w:pPr>
      <w:r>
        <w:tab/>
      </w:r>
      <w:r>
        <w:tab/>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=np(1-p)</m:t>
        </m:r>
      </m:oMath>
    </w:p>
    <w:p w14:paraId="265F95C2" w14:textId="2964AE71" w:rsidR="00DB64F8" w:rsidRDefault="00357444" w:rsidP="00D9508B">
      <w:pPr>
        <w:pStyle w:val="Heading3"/>
      </w:pPr>
      <w:bookmarkStart w:id="98" w:name="_Toc71586181"/>
      <w:r>
        <w:t>Poisson distribution</w:t>
      </w:r>
      <w:bookmarkEnd w:id="98"/>
    </w:p>
    <w:p w14:paraId="1684F899" w14:textId="163B604E" w:rsidR="00357444" w:rsidRDefault="00357444" w:rsidP="00357444">
      <w:pPr>
        <w:spacing w:after="0"/>
        <w:ind w:firstLine="0"/>
      </w:pPr>
      <w:r>
        <w:t>If n is large and p is really low the binomial distribution transforms into the so-called Poisson distribution.</w:t>
      </w:r>
      <w:r w:rsidR="00FB6E88">
        <w:t xml:space="preserve"> </w:t>
      </w:r>
      <m:oMath>
        <m:r>
          <w:rPr>
            <w:rFonts w:ascii="Cambria Math" w:hAnsi="Cambria Math"/>
          </w:rPr>
          <m:t>λ</m:t>
        </m:r>
      </m:oMath>
      <w:r w:rsidR="00FB6E88">
        <w:t xml:space="preserve"> is the expected value (= np). </w:t>
      </w:r>
      <m:oMath>
        <m:r>
          <m:rPr>
            <m:sty m:val="bi"/>
          </m:rPr>
          <w:rPr>
            <w:rFonts w:ascii="Cambria Math" w:hAnsi="Cambria Math"/>
          </w:rPr>
          <m:t>X</m:t>
        </m:r>
        <m:r>
          <w:rPr>
            <w:rFonts w:ascii="Cambria Math" w:hAnsi="Cambria Math"/>
          </w:rPr>
          <m:t xml:space="preserve"> ϵ Poi(λ)</m:t>
        </m:r>
      </m:oMath>
    </w:p>
    <w:p w14:paraId="1CC48F59" w14:textId="37282CAC" w:rsidR="00357444" w:rsidRPr="008176AB" w:rsidRDefault="00357444" w:rsidP="00357444">
      <w:pPr>
        <w:spacing w:after="0"/>
        <w:ind w:firstLine="0"/>
      </w:pPr>
      <w:r>
        <w:tab/>
      </w:r>
      <m:oMath>
        <m:r>
          <m:rPr>
            <m:sty m:val="p"/>
          </m:rPr>
          <w:rPr>
            <w:rFonts w:ascii="Cambria Math" w:hAnsi="Cambria Math"/>
          </w:rPr>
          <w:br/>
        </m:r>
      </m:oMath>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oMath>
      </m:oMathPara>
    </w:p>
    <w:p w14:paraId="5EE95C82" w14:textId="1100A814" w:rsidR="00C76334" w:rsidRDefault="00C76334" w:rsidP="00C76334">
      <w:pPr>
        <w:spacing w:after="0"/>
        <w:ind w:firstLine="0"/>
      </w:pPr>
      <w:r>
        <w:t>Expected value and variance:</w:t>
      </w:r>
    </w:p>
    <w:p w14:paraId="03412A52" w14:textId="7DF2E4FA" w:rsidR="00C76334" w:rsidRDefault="00C76334" w:rsidP="00C76334">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r>
                <w:rPr>
                  <w:rFonts w:ascii="Cambria Math" w:hAnsi="Cambria Math"/>
                </w:rPr>
                <m:t xml:space="preserve"> </m:t>
              </m:r>
            </m:e>
          </m:nary>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k-1</m:t>
                      </m:r>
                    </m:sup>
                  </m:sSup>
                </m:num>
                <m:den>
                  <m:r>
                    <w:rPr>
                      <w:rFonts w:ascii="Cambria Math" w:hAnsi="Cambria Math"/>
                    </w:rPr>
                    <m:t>(k-1)!</m:t>
                  </m:r>
                </m:den>
              </m:f>
              <m:r>
                <w:rPr>
                  <w:rFonts w:ascii="Cambria Math" w:hAnsi="Cambria Math"/>
                </w:rPr>
                <m:t xml:space="preserve"> </m:t>
              </m:r>
            </m:e>
          </m:nary>
          <m:r>
            <w:rPr>
              <w:rFonts w:ascii="Cambria Math" w:hAnsi="Cambria Math"/>
            </w:rPr>
            <m:t xml:space="preserve">=λ </m:t>
          </m:r>
        </m:oMath>
      </m:oMathPara>
    </w:p>
    <w:p w14:paraId="284FBB43" w14:textId="7E892284" w:rsidR="00357444" w:rsidRPr="00357444" w:rsidRDefault="00C76334" w:rsidP="00357444">
      <w:pPr>
        <w:ind w:firstLine="0"/>
      </w:pPr>
      <w:r>
        <w:tab/>
      </w:r>
      <w:r>
        <w:tab/>
      </w:r>
      <w:r>
        <w:tab/>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λ</m:t>
        </m:r>
      </m:oMath>
    </w:p>
    <w:p w14:paraId="41F4287F" w14:textId="1B15A069" w:rsidR="00357444" w:rsidRDefault="00357444" w:rsidP="00D9508B">
      <w:pPr>
        <w:pStyle w:val="Heading3"/>
      </w:pPr>
      <w:bookmarkStart w:id="99" w:name="_Toc71586182"/>
      <w:r>
        <w:t>Geometric distribution</w:t>
      </w:r>
      <w:bookmarkEnd w:id="99"/>
    </w:p>
    <w:p w14:paraId="27B793F8" w14:textId="52AF9306" w:rsidR="00357444" w:rsidRDefault="00357444" w:rsidP="00357444">
      <w:pPr>
        <w:ind w:firstLine="0"/>
      </w:pPr>
      <w:r>
        <w:t xml:space="preserve">We keep on experimenting until we finally make the event A </w:t>
      </w:r>
      <w:r w:rsidR="00FB6E88">
        <w:t xml:space="preserve">(p = P(A)) </w:t>
      </w:r>
      <w:r>
        <w:t xml:space="preserve">go off. </w:t>
      </w:r>
      <w:r w:rsidR="00FB6E88">
        <w:t xml:space="preserve">X is the number of experiments we need to do until the first appearance of A. </w:t>
      </w:r>
      <m:oMath>
        <m:r>
          <m:rPr>
            <m:sty m:val="bi"/>
          </m:rPr>
          <w:rPr>
            <w:rFonts w:ascii="Cambria Math" w:hAnsi="Cambria Math"/>
          </w:rPr>
          <m:t>X</m:t>
        </m:r>
        <m:r>
          <w:rPr>
            <w:rFonts w:ascii="Cambria Math" w:hAnsi="Cambria Math"/>
          </w:rPr>
          <m:t xml:space="preserve"> ϵ G(p)</m:t>
        </m:r>
      </m:oMath>
    </w:p>
    <w:p w14:paraId="6F25782A" w14:textId="0F7036AA" w:rsidR="00FB6E88" w:rsidRDefault="00FB6E88" w:rsidP="00357444">
      <w:pPr>
        <w:ind w:firstLine="0"/>
      </w:pPr>
    </w:p>
    <w:p w14:paraId="5EEDC4A3" w14:textId="385FAA79" w:rsidR="00FB6E88" w:rsidRPr="004C1FEC" w:rsidRDefault="00FB6E88" w:rsidP="0035744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=p</m:t>
          </m:r>
          <m:sSup>
            <m:sSupPr>
              <m:ctrlPr>
                <w:rPr>
                  <w:rFonts w:ascii="Cambria Math" w:hAnsi="Cambria Math"/>
                  <w:i/>
                </w:rPr>
              </m:ctrlPr>
            </m:sSupPr>
            <m:e>
              <m:r>
                <w:rPr>
                  <w:rFonts w:ascii="Cambria Math" w:hAnsi="Cambria Math"/>
                </w:rPr>
                <m:t>(1-p)</m:t>
              </m:r>
            </m:e>
            <m:sup>
              <m:r>
                <w:rPr>
                  <w:rFonts w:ascii="Cambria Math" w:hAnsi="Cambria Math"/>
                </w:rPr>
                <m:t>k-1</m:t>
              </m:r>
            </m:sup>
          </m:sSup>
        </m:oMath>
      </m:oMathPara>
    </w:p>
    <w:p w14:paraId="5C204E02" w14:textId="77777777" w:rsidR="004C1FEC" w:rsidRDefault="004C1FEC" w:rsidP="004C1FEC">
      <w:pPr>
        <w:spacing w:after="0"/>
        <w:ind w:firstLine="0"/>
      </w:pPr>
      <w:r>
        <w:t>Expected value and variance:</w:t>
      </w:r>
    </w:p>
    <w:p w14:paraId="491BC703" w14:textId="3FD2E811" w:rsidR="004C1FEC" w:rsidRPr="004C1FEC" w:rsidRDefault="004C1FEC" w:rsidP="00357444">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191DAFE4" w14:textId="4A8A7EEA" w:rsidR="004C1FEC" w:rsidRPr="00357444" w:rsidRDefault="004C1FEC" w:rsidP="00357444">
      <w:pPr>
        <w:ind w:firstLine="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1-p</m:t>
              </m:r>
            </m:num>
            <m:den>
              <m:sSup>
                <m:sSupPr>
                  <m:ctrlPr>
                    <w:rPr>
                      <w:rFonts w:ascii="Cambria Math" w:hAnsi="Cambria Math"/>
                      <w:i/>
                    </w:rPr>
                  </m:ctrlPr>
                </m:sSupPr>
                <m:e>
                  <m:r>
                    <w:rPr>
                      <w:rFonts w:ascii="Cambria Math" w:hAnsi="Cambria Math"/>
                    </w:rPr>
                    <m:t>p</m:t>
                  </m:r>
                </m:e>
                <m:sup>
                  <m:r>
                    <w:rPr>
                      <w:rFonts w:ascii="Cambria Math" w:hAnsi="Cambria Math"/>
                    </w:rPr>
                    <m:t>2</m:t>
                  </m:r>
                </m:sup>
              </m:sSup>
            </m:den>
          </m:f>
        </m:oMath>
      </m:oMathPara>
    </w:p>
    <w:p w14:paraId="731892B5" w14:textId="4B2BF77A" w:rsidR="00357444" w:rsidRDefault="00FB6E88" w:rsidP="00D9508B">
      <w:pPr>
        <w:pStyle w:val="Heading3"/>
      </w:pPr>
      <w:bookmarkStart w:id="100" w:name="_Toc71586183"/>
      <w:r>
        <w:lastRenderedPageBreak/>
        <w:t>Hypergeometric</w:t>
      </w:r>
      <w:r w:rsidR="00357444">
        <w:t xml:space="preserve"> distribution</w:t>
      </w:r>
      <w:bookmarkEnd w:id="100"/>
    </w:p>
    <w:p w14:paraId="46A7DC93" w14:textId="44105584" w:rsidR="00357444" w:rsidRDefault="004E5F84" w:rsidP="004E5F84">
      <w:pPr>
        <w:ind w:firstLine="0"/>
      </w:pPr>
      <w:r>
        <w:t xml:space="preserve">We have N product in which M is faulty. The goal is to find </w:t>
      </w:r>
      <w:r w:rsidR="00BD39EC">
        <w:t xml:space="preserve">out </w:t>
      </w:r>
      <w:r>
        <w:t xml:space="preserve">the probability of us choosing </w:t>
      </w:r>
      <w:r w:rsidR="00BD39EC">
        <w:t>n product (without replacement) we got k faulty in our hands.</w:t>
      </w:r>
    </w:p>
    <w:p w14:paraId="41AD7934" w14:textId="3C44BFB1" w:rsidR="00BD39EC" w:rsidRPr="00357444" w:rsidRDefault="00BD39EC" w:rsidP="004E5F8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N-M</m:t>
                      </m:r>
                    </m:num>
                    <m:den>
                      <m:r>
                        <w:rPr>
                          <w:rFonts w:ascii="Cambria Math" w:hAnsi="Cambria Math"/>
                        </w:rPr>
                        <m:t>n-k</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n</m:t>
                      </m:r>
                    </m:den>
                  </m:f>
                </m:e>
              </m:d>
            </m:den>
          </m:f>
        </m:oMath>
      </m:oMathPara>
    </w:p>
    <w:p w14:paraId="07C425E5" w14:textId="428DE1E2" w:rsidR="00357444" w:rsidRDefault="00061848" w:rsidP="00061848">
      <w:pPr>
        <w:ind w:firstLine="0"/>
      </w:pPr>
      <w:r>
        <w:t>Expected value:</w:t>
      </w:r>
    </w:p>
    <w:p w14:paraId="581F6D12" w14:textId="05B23054" w:rsidR="00061848" w:rsidRPr="00357444" w:rsidRDefault="00061848" w:rsidP="00061848">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=n</m:t>
          </m:r>
          <m:f>
            <m:fPr>
              <m:ctrlPr>
                <w:rPr>
                  <w:rFonts w:ascii="Cambria Math" w:hAnsi="Cambria Math"/>
                  <w:i/>
                </w:rPr>
              </m:ctrlPr>
            </m:fPr>
            <m:num>
              <m:r>
                <w:rPr>
                  <w:rFonts w:ascii="Cambria Math" w:hAnsi="Cambria Math"/>
                </w:rPr>
                <m:t>M</m:t>
              </m:r>
            </m:num>
            <m:den>
              <m:r>
                <w:rPr>
                  <w:rFonts w:ascii="Cambria Math" w:hAnsi="Cambria Math"/>
                </w:rPr>
                <m:t>N</m:t>
              </m:r>
            </m:den>
          </m:f>
        </m:oMath>
      </m:oMathPara>
    </w:p>
    <w:p w14:paraId="115C2D1B" w14:textId="1DCE68F8" w:rsidR="00DB64F8" w:rsidRDefault="00DB64F8" w:rsidP="009E5E97">
      <w:pPr>
        <w:pStyle w:val="Heading2"/>
      </w:pPr>
      <w:bookmarkStart w:id="101" w:name="_Toc71586184"/>
      <w:r>
        <w:t>Popular continous distributions</w:t>
      </w:r>
      <w:bookmarkEnd w:id="101"/>
    </w:p>
    <w:p w14:paraId="36F20BB7" w14:textId="15FF4577" w:rsidR="00BD39EC" w:rsidRDefault="00BD39EC" w:rsidP="00D9508B">
      <w:pPr>
        <w:pStyle w:val="Heading3"/>
      </w:pPr>
      <w:bookmarkStart w:id="102" w:name="_Toc71586185"/>
      <w:r>
        <w:t>Uniform distribution</w:t>
      </w:r>
      <w:bookmarkEnd w:id="102"/>
    </w:p>
    <w:p w14:paraId="47557320" w14:textId="5F5FADA5" w:rsidR="00770315" w:rsidRDefault="00BD39EC" w:rsidP="009A5812">
      <w:pPr>
        <w:spacing w:after="0"/>
        <w:ind w:firstLine="0"/>
      </w:pPr>
      <w:r>
        <w:t>X is uniformly distributed in I=[a,b] if the probability of X being in any subset [a</w:t>
      </w:r>
      <w:r w:rsidRPr="00BD39EC">
        <w:rPr>
          <w:vertAlign w:val="subscript"/>
        </w:rPr>
        <w:t>0</w:t>
      </w:r>
      <w:r>
        <w:t>, b</w:t>
      </w:r>
      <w:r w:rsidRPr="00BD39EC">
        <w:rPr>
          <w:vertAlign w:val="subscript"/>
        </w:rPr>
        <w:t>0</w:t>
      </w:r>
      <w:r>
        <w:t>] is equal wi</w:t>
      </w:r>
      <w:r w:rsidR="00770315">
        <w:t xml:space="preserve">th the ratio between the width of the subset and I. </w:t>
      </w:r>
      <m:oMath>
        <m:r>
          <m:rPr>
            <m:sty m:val="bi"/>
          </m:rPr>
          <w:rPr>
            <w:rFonts w:ascii="Cambria Math" w:hAnsi="Cambria Math"/>
          </w:rPr>
          <m:t>X</m:t>
        </m:r>
        <m:r>
          <w:rPr>
            <w:rFonts w:ascii="Cambria Math" w:hAnsi="Cambria Math"/>
          </w:rPr>
          <m:t xml:space="preserve"> ϵ U(a,b)</m:t>
        </m:r>
      </m:oMath>
    </w:p>
    <w:p w14:paraId="5769C8B1" w14:textId="18C04EB8" w:rsidR="00770315" w:rsidRPr="00770315"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   if a≤x≤b,    0 otherwise</m:t>
          </m:r>
        </m:oMath>
      </m:oMathPara>
    </w:p>
    <w:p w14:paraId="572A81F9" w14:textId="069CD050" w:rsidR="00770315" w:rsidRPr="006D7F1D"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 xml:space="preserve">  if xϵ</m:t>
          </m:r>
          <m:d>
            <m:dPr>
              <m:ctrlPr>
                <w:rPr>
                  <w:rFonts w:ascii="Cambria Math" w:hAnsi="Cambria Math"/>
                  <w:i/>
                </w:rPr>
              </m:ctrlPr>
            </m:dPr>
            <m:e>
              <m:r>
                <w:rPr>
                  <w:rFonts w:ascii="Cambria Math" w:hAnsi="Cambria Math"/>
                </w:rPr>
                <m:t>a,b</m:t>
              </m:r>
            </m:e>
          </m:d>
          <m:r>
            <w:rPr>
              <w:rFonts w:ascii="Cambria Math" w:hAnsi="Cambria Math"/>
            </w:rPr>
            <m:t>,   F</m:t>
          </m:r>
          <m:d>
            <m:dPr>
              <m:ctrlPr>
                <w:rPr>
                  <w:rFonts w:ascii="Cambria Math" w:hAnsi="Cambria Math"/>
                  <w:i/>
                </w:rPr>
              </m:ctrlPr>
            </m:dPr>
            <m:e>
              <m:r>
                <w:rPr>
                  <w:rFonts w:ascii="Cambria Math" w:hAnsi="Cambria Math"/>
                </w:rPr>
                <m:t>x</m:t>
              </m:r>
            </m:e>
          </m:d>
          <m:r>
            <w:rPr>
              <w:rFonts w:ascii="Cambria Math" w:hAnsi="Cambria Math"/>
            </w:rPr>
            <m:t>=0    if x≤a,   F</m:t>
          </m:r>
          <m:d>
            <m:dPr>
              <m:ctrlPr>
                <w:rPr>
                  <w:rFonts w:ascii="Cambria Math" w:hAnsi="Cambria Math"/>
                  <w:i/>
                </w:rPr>
              </m:ctrlPr>
            </m:dPr>
            <m:e>
              <m:r>
                <w:rPr>
                  <w:rFonts w:ascii="Cambria Math" w:hAnsi="Cambria Math"/>
                </w:rPr>
                <m:t>x</m:t>
              </m:r>
            </m:e>
          </m:d>
          <m:r>
            <w:rPr>
              <w:rFonts w:ascii="Cambria Math" w:hAnsi="Cambria Math"/>
            </w:rPr>
            <m:t>=1    if x≥b</m:t>
          </m:r>
        </m:oMath>
      </m:oMathPara>
    </w:p>
    <w:p w14:paraId="6820EBB4" w14:textId="77777777" w:rsidR="006D7F1D" w:rsidRDefault="006D7F1D" w:rsidP="006D7F1D">
      <w:pPr>
        <w:spacing w:after="0"/>
        <w:ind w:firstLine="0"/>
      </w:pPr>
      <w:r>
        <w:t>Expected value and variance:</w:t>
      </w:r>
    </w:p>
    <w:p w14:paraId="48F0482E" w14:textId="1B319D64" w:rsidR="006D7F1D" w:rsidRPr="006D7F1D" w:rsidRDefault="006D7F1D" w:rsidP="00770315">
      <w:pPr>
        <w:spacing w:before="200"/>
        <w:ind w:firstLine="0"/>
      </w:pPr>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dx= </m:t>
              </m:r>
              <m:f>
                <m:fPr>
                  <m:ctrlPr>
                    <w:rPr>
                      <w:rFonts w:ascii="Cambria Math" w:hAnsi="Cambria Math"/>
                      <w:i/>
                    </w:rPr>
                  </m:ctrlPr>
                </m:fPr>
                <m:num>
                  <m:r>
                    <w:rPr>
                      <w:rFonts w:ascii="Cambria Math" w:hAnsi="Cambria Math"/>
                    </w:rPr>
                    <m:t>1</m:t>
                  </m:r>
                </m:num>
                <m:den>
                  <m:r>
                    <w:rPr>
                      <w:rFonts w:ascii="Cambria Math" w:hAnsi="Cambria Math"/>
                    </w:rPr>
                    <m:t>b-a</m:t>
                  </m:r>
                </m:den>
              </m:f>
              <m:d>
                <m:dPr>
                  <m:endChr m:val=""/>
                  <m:ctrlPr>
                    <w:rPr>
                      <w:rFonts w:ascii="Cambria Math" w:hAnsi="Cambria Math"/>
                      <w:i/>
                    </w:rPr>
                  </m:ctrlPr>
                </m:dPr>
                <m:e>
                  <m:d>
                    <m:dPr>
                      <m:beg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2</m:t>
                      </m:r>
                    </m:den>
                  </m:f>
                </m:e>
              </m:d>
            </m:e>
          </m:nary>
        </m:oMath>
      </m:oMathPara>
    </w:p>
    <w:p w14:paraId="596FB894" w14:textId="5C723875" w:rsidR="006D7F1D" w:rsidRPr="00770315" w:rsidRDefault="006D7F1D" w:rsidP="00770315">
      <w:pPr>
        <w:spacing w:before="200"/>
        <w:ind w:firstLine="0"/>
      </w:pPr>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(b-a)</m:t>
              </m:r>
            </m:e>
            <m:sup>
              <m:r>
                <w:rPr>
                  <w:rFonts w:ascii="Cambria Math" w:hAnsi="Cambria Math"/>
                </w:rPr>
                <m:t>2</m:t>
              </m:r>
            </m:sup>
          </m:sSup>
        </m:oMath>
      </m:oMathPara>
    </w:p>
    <w:p w14:paraId="0CAFFFBD" w14:textId="244A67AF" w:rsidR="00BD39EC" w:rsidRDefault="009A5812" w:rsidP="00D9508B">
      <w:pPr>
        <w:pStyle w:val="Heading3"/>
      </w:pPr>
      <w:bookmarkStart w:id="103" w:name="_Toc71586186"/>
      <w:r>
        <w:t>Exponential</w:t>
      </w:r>
      <w:r w:rsidR="00BD39EC">
        <w:t xml:space="preserve"> distribution</w:t>
      </w:r>
      <w:bookmarkEnd w:id="103"/>
    </w:p>
    <w:p w14:paraId="171A0AAD" w14:textId="7623919E" w:rsidR="009A5812" w:rsidRDefault="009A5812" w:rsidP="009A5812">
      <w:pPr>
        <w:spacing w:after="0"/>
        <w:ind w:firstLine="0"/>
      </w:pPr>
      <w:r>
        <w:t xml:space="preserve">X follows an exponential distribution with parameter </w:t>
      </w:r>
      <m:oMath>
        <m:r>
          <w:rPr>
            <w:rFonts w:ascii="Cambria Math" w:hAnsi="Cambria Math"/>
          </w:rPr>
          <m:t>λ</m:t>
        </m:r>
      </m:oMath>
      <w:r>
        <w:t xml:space="preserve"> </w:t>
      </w:r>
      <m:oMath>
        <m:d>
          <m:dPr>
            <m:ctrlPr>
              <w:rPr>
                <w:rFonts w:ascii="Cambria Math" w:hAnsi="Cambria Math"/>
                <w:i/>
              </w:rPr>
            </m:ctrlPr>
          </m:dPr>
          <m:e>
            <m:r>
              <m:rPr>
                <m:sty m:val="bi"/>
              </m:rPr>
              <w:rPr>
                <w:rFonts w:ascii="Cambria Math" w:hAnsi="Cambria Math"/>
              </w:rPr>
              <m:t>X</m:t>
            </m:r>
            <m:r>
              <w:rPr>
                <w:rFonts w:ascii="Cambria Math" w:hAnsi="Cambria Math"/>
              </w:rPr>
              <m:t xml:space="preserve"> ϵ Exp</m:t>
            </m:r>
            <m:d>
              <m:dPr>
                <m:ctrlPr>
                  <w:rPr>
                    <w:rFonts w:ascii="Cambria Math" w:hAnsi="Cambria Math"/>
                    <w:i/>
                  </w:rPr>
                </m:ctrlPr>
              </m:dPr>
              <m:e>
                <m:r>
                  <w:rPr>
                    <w:rFonts w:ascii="Cambria Math" w:hAnsi="Cambria Math"/>
                  </w:rPr>
                  <m:t>λ</m:t>
                </m:r>
              </m:e>
            </m:d>
          </m:e>
        </m:d>
      </m:oMath>
      <w:r>
        <w:t xml:space="preserve"> if the following holds:</w:t>
      </w:r>
    </w:p>
    <w:p w14:paraId="79043193" w14:textId="2ECD08C3" w:rsidR="009A5812" w:rsidRPr="00770315" w:rsidRDefault="009A5812" w:rsidP="009A5812">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1010C2AA" w14:textId="727925F3" w:rsidR="009A5812" w:rsidRPr="0050695A" w:rsidRDefault="009A5812" w:rsidP="009A5812">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0E8BDBBE" w14:textId="77777777" w:rsidR="0050695A" w:rsidRDefault="0050695A" w:rsidP="0050695A">
      <w:pPr>
        <w:spacing w:after="0"/>
        <w:ind w:firstLine="0"/>
      </w:pPr>
      <w:r>
        <w:t>Expected value and variance:</w:t>
      </w:r>
    </w:p>
    <w:p w14:paraId="2CB1DF61" w14:textId="312FDA09" w:rsidR="0050695A" w:rsidRPr="00CC0DC9" w:rsidRDefault="00CC0DC9" w:rsidP="009A5812">
      <w:pPr>
        <w:jc w:val="center"/>
      </w:pPr>
      <m:oMathPara>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λ</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 xml:space="preserve"> </m:t>
          </m:r>
        </m:oMath>
      </m:oMathPara>
    </w:p>
    <w:p w14:paraId="13CC663C" w14:textId="02B40827" w:rsidR="00CC0DC9" w:rsidRPr="00CC0DC9" w:rsidRDefault="00CC0DC9" w:rsidP="00CC0DC9">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4FA96362" w14:textId="7DF38AC5" w:rsidR="00CC0DC9" w:rsidRDefault="003D213B" w:rsidP="00CC0DC9">
      <w:pPr>
        <w:ind w:firstLine="0"/>
      </w:pPr>
      <w:r>
        <w:t>Expected value equation can be proven using parcial integration and L’Hopital rule.</w:t>
      </w:r>
    </w:p>
    <w:p w14:paraId="031FA29A" w14:textId="1043E13C" w:rsidR="003D213B" w:rsidRDefault="003D213B" w:rsidP="00CC0DC9">
      <w:pPr>
        <w:ind w:firstLine="0"/>
      </w:pPr>
      <m:oMathPara>
        <m:oMath>
          <m:r>
            <w:rPr>
              <w:rFonts w:ascii="Cambria Math" w:hAnsi="Cambria Math"/>
            </w:rPr>
            <m:t xml:space="preserve">uv=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uv'</m:t>
              </m:r>
            </m:e>
          </m:nary>
          <m:r>
            <w:rPr>
              <w:rFonts w:ascii="Cambria Math" w:hAnsi="Cambria Math"/>
            </w:rPr>
            <m:t xml:space="preserve"> dx    u=u</m:t>
          </m:r>
          <m:d>
            <m:dPr>
              <m:ctrlPr>
                <w:rPr>
                  <w:rFonts w:ascii="Cambria Math" w:hAnsi="Cambria Math"/>
                  <w:i/>
                </w:rPr>
              </m:ctrlPr>
            </m:dPr>
            <m:e>
              <m:r>
                <w:rPr>
                  <w:rFonts w:ascii="Cambria Math" w:hAnsi="Cambria Math"/>
                </w:rPr>
                <m:t>x</m:t>
              </m:r>
            </m:e>
          </m:d>
          <m:r>
            <w:rPr>
              <w:rFonts w:ascii="Cambria Math" w:hAnsi="Cambria Math"/>
            </w:rPr>
            <m:t xml:space="preserve">, v=v(x) </m:t>
          </m:r>
        </m:oMath>
      </m:oMathPara>
    </w:p>
    <w:p w14:paraId="5560850B" w14:textId="4F650568" w:rsidR="00BD39EC" w:rsidRDefault="000271F4" w:rsidP="00D9508B">
      <w:pPr>
        <w:pStyle w:val="Heading3"/>
      </w:pPr>
      <w:bookmarkStart w:id="104" w:name="_Toc71586187"/>
      <w:r>
        <w:t>Normal</w:t>
      </w:r>
      <w:r w:rsidR="00BD39EC">
        <w:t xml:space="preserve"> distribution</w:t>
      </w:r>
      <w:bookmarkEnd w:id="104"/>
    </w:p>
    <w:p w14:paraId="718D3441" w14:textId="7272B8CA" w:rsidR="000271F4" w:rsidRDefault="000271F4" w:rsidP="000271F4">
      <w:pPr>
        <w:ind w:firstLine="0"/>
      </w:pPr>
      <w:r>
        <w:t xml:space="preserve">X is normally distributed if there are parameters </w:t>
      </w:r>
      <m:oMath>
        <m:r>
          <w:rPr>
            <w:rFonts w:ascii="Cambria Math" w:hAnsi="Cambria Math"/>
          </w:rPr>
          <m:t xml:space="preserve">μ, σ (σ&gt;0, </m:t>
        </m:r>
        <m:r>
          <m:rPr>
            <m:sty m:val="bi"/>
          </m:rPr>
          <w:rPr>
            <w:rFonts w:ascii="Cambria Math" w:hAnsi="Cambria Math"/>
          </w:rPr>
          <m:t>X</m:t>
        </m:r>
        <m:r>
          <w:rPr>
            <w:rFonts w:ascii="Cambria Math" w:hAnsi="Cambria Math"/>
          </w:rPr>
          <m:t xml:space="preserve"> ϵ N(μ, σ)</m:t>
        </m:r>
      </m:oMath>
      <w:r>
        <w:t>) for which the PDF is:</w:t>
      </w:r>
    </w:p>
    <w:p w14:paraId="19ED1ADA" w14:textId="3B6F265D" w:rsidR="000271F4" w:rsidRPr="00386587" w:rsidRDefault="000271F4" w:rsidP="000271F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21FA257" w14:textId="149C7A84" w:rsidR="00386587" w:rsidRDefault="00386587" w:rsidP="00386587">
      <w:pPr>
        <w:ind w:firstLine="0"/>
      </w:pPr>
      <w:r>
        <w:t xml:space="preserve">X is standard normally distributed if </w:t>
      </w:r>
      <m:oMath>
        <m:r>
          <w:rPr>
            <w:rFonts w:ascii="Cambria Math" w:hAnsi="Cambria Math"/>
          </w:rPr>
          <m:t>μ=0, σ=1</m:t>
        </m:r>
      </m:oMath>
      <w:r>
        <w:t>. In this case the PDF and the CDF are:</w:t>
      </w:r>
    </w:p>
    <w:p w14:paraId="7295748A" w14:textId="3EE87404" w:rsidR="00386587" w:rsidRPr="00386587" w:rsidRDefault="00386587" w:rsidP="00386587">
      <w:pPr>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14:paraId="76B78F0C" w14:textId="619ACA44" w:rsidR="00386587" w:rsidRPr="00386587" w:rsidRDefault="00386587" w:rsidP="00386587">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undOvr"/>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 xml:space="preserve"> dt</m:t>
              </m:r>
            </m:e>
          </m:nary>
        </m:oMath>
      </m:oMathPara>
    </w:p>
    <w:p w14:paraId="0A4E7889" w14:textId="7AC3CA84" w:rsidR="00386587" w:rsidRDefault="00386587" w:rsidP="00386587">
      <w:pPr>
        <w:ind w:firstLine="0"/>
      </w:pPr>
      <w:r>
        <w:t xml:space="preserve">Relation between </w:t>
      </w:r>
      <m:oMath>
        <m:r>
          <w:rPr>
            <w:rFonts w:ascii="Cambria Math" w:hAnsi="Cambria Math"/>
          </w:rPr>
          <m:t>N(μ, σ)</m:t>
        </m:r>
      </m:oMath>
      <w:r>
        <w:t xml:space="preserve"> and </w:t>
      </w:r>
      <m:oMath>
        <m:r>
          <w:rPr>
            <w:rFonts w:ascii="Cambria Math" w:hAnsi="Cambria Math"/>
          </w:rPr>
          <m:t>N(0, 1)</m:t>
        </m:r>
      </m:oMath>
      <w:r>
        <w:t>:</w:t>
      </w:r>
    </w:p>
    <w:p w14:paraId="443D1780" w14:textId="4C505D5D" w:rsidR="00386587" w:rsidRPr="00386587" w:rsidRDefault="00386587" w:rsidP="00386587">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f>
                <m:fPr>
                  <m:ctrlPr>
                    <w:rPr>
                      <w:rFonts w:ascii="Cambria Math" w:hAnsi="Cambria Math"/>
                      <w:i/>
                    </w:rPr>
                  </m:ctrlPr>
                </m:fPr>
                <m:num>
                  <m:r>
                    <w:rPr>
                      <w:rFonts w:ascii="Cambria Math" w:hAnsi="Cambria Math"/>
                    </w:rPr>
                    <m:t>x- μ</m:t>
                  </m:r>
                </m:num>
                <m:den>
                  <m:r>
                    <w:rPr>
                      <w:rFonts w:ascii="Cambria Math" w:hAnsi="Cambria Math"/>
                    </w:rPr>
                    <m:t>σ</m:t>
                  </m:r>
                </m:den>
              </m:f>
            </m:e>
          </m:d>
        </m:oMath>
      </m:oMathPara>
    </w:p>
    <w:p w14:paraId="033C3D97" w14:textId="77777777" w:rsidR="0050695A" w:rsidRDefault="00386587" w:rsidP="002C71CE">
      <w:pPr>
        <w:ind w:firstLine="0"/>
      </w:pPr>
      <m:oMath>
        <m:r>
          <w:rPr>
            <w:rFonts w:ascii="Cambria Math" w:hAnsi="Cambria Math"/>
          </w:rPr>
          <m:t>ϕ(x)</m:t>
        </m:r>
      </m:oMath>
      <w:r>
        <w:t xml:space="preserve"> values can be found in tables.</w:t>
      </w:r>
      <w:r w:rsidR="002C71CE">
        <w:t xml:space="preserve"> Also </w:t>
      </w:r>
      <m:oMath>
        <m:r>
          <w:rPr>
            <w:rFonts w:ascii="Cambria Math" w:hAnsi="Cambria Math"/>
          </w:rPr>
          <m:t>ϕ(x)</m:t>
        </m:r>
      </m:oMath>
      <w:r w:rsidR="002C71CE">
        <w:t xml:space="preserve"> = 1 -</w:t>
      </w:r>
      <m:oMath>
        <m:r>
          <w:rPr>
            <w:rFonts w:ascii="Cambria Math" w:hAnsi="Cambria Math"/>
          </w:rPr>
          <m:t xml:space="preserve"> ϕ(-x)</m:t>
        </m:r>
      </m:oMath>
      <w:r w:rsidR="002C71CE">
        <w:t xml:space="preserve"> because </w:t>
      </w:r>
      <m:oMath>
        <m:r>
          <w:rPr>
            <w:rFonts w:ascii="Cambria Math" w:hAnsi="Cambria Math"/>
          </w:rPr>
          <m:t>φ</m:t>
        </m:r>
        <m:d>
          <m:dPr>
            <m:ctrlPr>
              <w:rPr>
                <w:rFonts w:ascii="Cambria Math" w:hAnsi="Cambria Math"/>
                <w:i/>
              </w:rPr>
            </m:ctrlPr>
          </m:dPr>
          <m:e>
            <m:r>
              <w:rPr>
                <w:rFonts w:ascii="Cambria Math" w:hAnsi="Cambria Math"/>
              </w:rPr>
              <m:t>x</m:t>
            </m:r>
          </m:e>
        </m:d>
      </m:oMath>
      <w:r w:rsidR="002C71CE">
        <w:t xml:space="preserve"> is symmetric.</w:t>
      </w:r>
    </w:p>
    <w:p w14:paraId="0ED4C445" w14:textId="77777777" w:rsidR="0050695A" w:rsidRDefault="0050695A" w:rsidP="0050695A">
      <w:pPr>
        <w:spacing w:after="0"/>
        <w:ind w:firstLine="0"/>
      </w:pPr>
      <w:r>
        <w:t>Expected value and variance:</w:t>
      </w:r>
    </w:p>
    <w:p w14:paraId="421A8A15" w14:textId="3A01042E" w:rsidR="00386587" w:rsidRPr="0050695A" w:rsidRDefault="0050695A" w:rsidP="0050695A">
      <w:pPr>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μ</m:t>
          </m:r>
        </m:oMath>
      </m:oMathPara>
    </w:p>
    <w:p w14:paraId="540A352C" w14:textId="1BD54A38" w:rsidR="0050695A" w:rsidRPr="000271F4" w:rsidRDefault="0050695A" w:rsidP="0050695A">
      <w:pPr>
        <w:ind w:firstLine="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bookmarkStart w:id="105" w:name="_Toc71586188"/>
    <w:p w14:paraId="4F6A5EE6" w14:textId="4C1D510C" w:rsidR="00086F5E" w:rsidRDefault="00693D28" w:rsidP="00D9508B">
      <w:pPr>
        <w:pStyle w:val="Heading3"/>
      </w:pPr>
      <m:oMath>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oMath>
      <w:r w:rsidR="00086F5E">
        <w:t xml:space="preserve">  </w:t>
      </w:r>
      <w:r w:rsidR="00303D0F">
        <w:t xml:space="preserve">distribution </w:t>
      </w:r>
      <w:r w:rsidR="00086F5E">
        <w:t>(Chi-square distribution)</w:t>
      </w:r>
      <w:bookmarkEnd w:id="105"/>
    </w:p>
    <w:p w14:paraId="2DCA45E0" w14:textId="3A02DCF9" w:rsidR="00CC1001" w:rsidRDefault="00CC1001" w:rsidP="00CC1001">
      <w:pPr>
        <w:ind w:firstLine="0"/>
      </w:pPr>
      <w:r>
        <w:t>If X</w:t>
      </w:r>
      <w:r w:rsidRPr="00CC1001">
        <w:rPr>
          <w:vertAlign w:val="subscript"/>
        </w:rPr>
        <w:t>1</w:t>
      </w:r>
      <w:r>
        <w:t>, X</w:t>
      </w:r>
      <w:r w:rsidRPr="00CC1001">
        <w:rPr>
          <w:vertAlign w:val="subscript"/>
        </w:rPr>
        <w:t>2</w:t>
      </w:r>
      <w:r>
        <w:t>, ..., X</w:t>
      </w:r>
      <w:r w:rsidRPr="00CC1001">
        <w:rPr>
          <w:vertAlign w:val="subscript"/>
        </w:rPr>
        <w:t>n</w:t>
      </w:r>
      <w:r>
        <w:t xml:space="preserve"> are all </w:t>
      </w:r>
      <w:r w:rsidR="00C305B9">
        <w:t xml:space="preserve">standard </w:t>
      </w:r>
      <w:r>
        <w:t>normally distributed fully independent random variables then we say that the random variable</w:t>
      </w:r>
    </w:p>
    <w:p w14:paraId="57A9722F" w14:textId="3508191E" w:rsidR="00CC1001" w:rsidRPr="00CC1001" w:rsidRDefault="00CC1001" w:rsidP="00CC1001">
      <w:pPr>
        <w:ind w:firstLine="0"/>
      </w:pPr>
      <m:oMathPara>
        <m:oMath>
          <m:r>
            <w:rPr>
              <w:rFonts w:ascii="Cambria Math" w:hAnsi="Cambria Math"/>
            </w:rPr>
            <w:lastRenderedPageBreak/>
            <m:t>Y=</m:t>
          </m:r>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12B87190" w14:textId="60FC3205" w:rsidR="00CC1001" w:rsidRPr="00CC1001" w:rsidRDefault="00CC1001" w:rsidP="00CC1001">
      <w:pPr>
        <w:ind w:firstLine="0"/>
      </w:pPr>
      <w:r>
        <w:t xml:space="preserve">is following </w:t>
      </w:r>
      <w:r w:rsidRPr="00CC1001">
        <w:t xml:space="preserve">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sz w:val="28"/>
          <w:szCs w:val="26"/>
        </w:rPr>
        <w:t xml:space="preserve"> </w:t>
      </w:r>
      <w:r>
        <w:rPr>
          <w:bCs/>
        </w:rPr>
        <w:t>distribution with n degrees of freedom.</w:t>
      </w:r>
    </w:p>
    <w:p w14:paraId="722F3347" w14:textId="3070FA91" w:rsidR="003834EE" w:rsidRDefault="000C3019" w:rsidP="00D9508B">
      <w:pPr>
        <w:pStyle w:val="Heading3"/>
      </w:pPr>
      <w:bookmarkStart w:id="106" w:name="_Toc71586189"/>
      <w:r>
        <w:t>Student distribution (t distribution)</w:t>
      </w:r>
      <w:bookmarkEnd w:id="106"/>
    </w:p>
    <w:p w14:paraId="62C7D7BF" w14:textId="40BEB3C1" w:rsidR="000C3019" w:rsidRDefault="000C3019" w:rsidP="000C3019">
      <w:pPr>
        <w:ind w:firstLine="0"/>
      </w:pPr>
      <w:r>
        <w:t>If X</w:t>
      </w:r>
      <w:r w:rsidRPr="00CC1001">
        <w:rPr>
          <w:vertAlign w:val="subscript"/>
        </w:rPr>
        <w:t>1</w:t>
      </w:r>
      <w:r>
        <w:t>, X</w:t>
      </w:r>
      <w:r w:rsidRPr="00CC1001">
        <w:rPr>
          <w:vertAlign w:val="subscript"/>
        </w:rPr>
        <w:t>2</w:t>
      </w:r>
      <w:r>
        <w:t>, ..., X</w:t>
      </w:r>
      <w:r w:rsidRPr="00CC1001">
        <w:rPr>
          <w:vertAlign w:val="subscript"/>
        </w:rPr>
        <w:t>n</w:t>
      </w:r>
      <w:r>
        <w:t>, Y are all standard normally distributed fully independent random variables then we say that the random variable</w:t>
      </w:r>
    </w:p>
    <w:p w14:paraId="27ACB75E" w14:textId="05BCC9B9" w:rsidR="000C3019" w:rsidRPr="00CC1001" w:rsidRDefault="000C3019" w:rsidP="000C3019">
      <w:pPr>
        <w:ind w:firstLine="0"/>
      </w:pPr>
      <m:oMathPara>
        <m:oMath>
          <m:r>
            <w:rPr>
              <w:rFonts w:ascii="Cambria Math" w:hAnsi="Cambria Math"/>
            </w:rPr>
            <m:t>Z=</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den>
          </m:f>
        </m:oMath>
      </m:oMathPara>
    </w:p>
    <w:p w14:paraId="79495DE5" w14:textId="16AFF8FE" w:rsidR="000C3019" w:rsidRPr="000C3019" w:rsidRDefault="000C3019" w:rsidP="000C3019">
      <w:pPr>
        <w:ind w:firstLine="0"/>
      </w:pPr>
      <w:r>
        <w:t>is following a Student (or t</w:t>
      </w:r>
      <w:r>
        <w:rPr>
          <w:vertAlign w:val="subscript"/>
        </w:rPr>
        <w:t>n</w:t>
      </w:r>
      <w:r>
        <w:t xml:space="preserve">) </w:t>
      </w:r>
      <w:r>
        <w:rPr>
          <w:bCs/>
        </w:rPr>
        <w:t>distribution with n degrees of freedom.</w:t>
      </w:r>
    </w:p>
    <w:p w14:paraId="4643FB3D" w14:textId="78E8C028" w:rsidR="00C305B9" w:rsidRDefault="0058615D" w:rsidP="00D9508B">
      <w:pPr>
        <w:pStyle w:val="Heading3"/>
      </w:pPr>
      <w:bookmarkStart w:id="107" w:name="_Toc71586190"/>
      <w:r>
        <w:t>Fisher distribution (F distribution)</w:t>
      </w:r>
      <w:bookmarkEnd w:id="107"/>
    </w:p>
    <w:p w14:paraId="1420C09C" w14:textId="3F098D4A" w:rsidR="0058615D" w:rsidRPr="0058615D" w:rsidRDefault="0058615D" w:rsidP="0058615D">
      <w:pPr>
        <w:spacing w:after="0"/>
        <w:ind w:firstLine="0"/>
      </w:pPr>
      <w:r>
        <w:t xml:space="preserve">If X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rPr>
        <w:t xml:space="preserve"> distributed random variable with n degrees of freedom and Y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p>
    <w:p w14:paraId="04CE387F" w14:textId="4E0FE4D3" w:rsidR="00C305B9" w:rsidRDefault="0058615D" w:rsidP="0058615D">
      <w:pPr>
        <w:spacing w:after="0"/>
        <w:ind w:firstLine="0"/>
      </w:pPr>
      <w:r>
        <w:t>distributed random variable with k degrees of freedom we say that the random variable</w:t>
      </w:r>
    </w:p>
    <w:p w14:paraId="52CA6238" w14:textId="4CB079F0" w:rsidR="0058615D" w:rsidRPr="0058615D" w:rsidRDefault="0058615D" w:rsidP="0058615D">
      <w:pPr>
        <w:spacing w:after="0"/>
        <w:ind w:firstLine="0"/>
      </w:pPr>
      <m:oMathPara>
        <m:oMath>
          <m:r>
            <w:rPr>
              <w:rFonts w:ascii="Cambria Math" w:hAnsi="Cambria Math"/>
            </w:rPr>
            <m:t>Z=</m:t>
          </m:r>
          <m:f>
            <m:fPr>
              <m:ctrlPr>
                <w:rPr>
                  <w:rFonts w:ascii="Cambria Math" w:hAnsi="Cambria Math"/>
                  <w:i/>
                </w:rPr>
              </m:ctrlPr>
            </m:fPr>
            <m:num>
              <m:f>
                <m:fPr>
                  <m:ctrlPr>
                    <w:rPr>
                      <w:rFonts w:ascii="Cambria Math" w:hAnsi="Cambria Math"/>
                      <w:i/>
                    </w:rPr>
                  </m:ctrlPr>
                </m:fPr>
                <m:num>
                  <m:r>
                    <w:rPr>
                      <w:rFonts w:ascii="Cambria Math" w:hAnsi="Cambria Math"/>
                    </w:rPr>
                    <m:t>X</m:t>
                  </m:r>
                </m:num>
                <m:den>
                  <m:r>
                    <w:rPr>
                      <w:rFonts w:ascii="Cambria Math" w:hAnsi="Cambria Math"/>
                    </w:rPr>
                    <m:t>n</m:t>
                  </m:r>
                </m:den>
              </m:f>
            </m:num>
            <m:den>
              <m:f>
                <m:fPr>
                  <m:ctrlPr>
                    <w:rPr>
                      <w:rFonts w:ascii="Cambria Math" w:hAnsi="Cambria Math"/>
                      <w:i/>
                    </w:rPr>
                  </m:ctrlPr>
                </m:fPr>
                <m:num>
                  <m:r>
                    <w:rPr>
                      <w:rFonts w:ascii="Cambria Math" w:hAnsi="Cambria Math"/>
                    </w:rPr>
                    <m:t>Y</m:t>
                  </m:r>
                </m:num>
                <m:den>
                  <m:r>
                    <w:rPr>
                      <w:rFonts w:ascii="Cambria Math" w:hAnsi="Cambria Math"/>
                    </w:rPr>
                    <m:t>k</m:t>
                  </m:r>
                </m:den>
              </m:f>
            </m:den>
          </m:f>
        </m:oMath>
      </m:oMathPara>
    </w:p>
    <w:p w14:paraId="2942CF05" w14:textId="77777777" w:rsidR="0058615D" w:rsidRPr="00C305B9" w:rsidRDefault="0058615D" w:rsidP="0058615D">
      <w:pPr>
        <w:spacing w:after="0"/>
        <w:ind w:firstLine="0"/>
      </w:pPr>
    </w:p>
    <w:p w14:paraId="129DADAA" w14:textId="4392ED7E" w:rsidR="00BD39EC" w:rsidRPr="00BD39EC" w:rsidRDefault="0058615D" w:rsidP="0058615D">
      <w:pPr>
        <w:ind w:firstLine="0"/>
      </w:pPr>
      <w:r>
        <w:t>is following a Fisher distribution with k and n parameters.</w:t>
      </w:r>
    </w:p>
    <w:p w14:paraId="0FEDEE1B" w14:textId="0529B6F0" w:rsidR="00DB64F8" w:rsidRDefault="00343FD8" w:rsidP="009E5E97">
      <w:pPr>
        <w:pStyle w:val="Heading2"/>
      </w:pPr>
      <w:bookmarkStart w:id="108" w:name="_Toc71586191"/>
      <w:r>
        <w:t>Limit theorems</w:t>
      </w:r>
      <w:bookmarkEnd w:id="108"/>
    </w:p>
    <w:p w14:paraId="2CDFE204" w14:textId="49E7856F" w:rsidR="00391D22" w:rsidRDefault="00391D22" w:rsidP="00D9508B">
      <w:pPr>
        <w:pStyle w:val="Heading3"/>
      </w:pPr>
      <w:bookmarkStart w:id="109" w:name="_Toc71586192"/>
      <w:r>
        <w:t>Law of large numbers</w:t>
      </w:r>
      <w:bookmarkEnd w:id="109"/>
    </w:p>
    <w:p w14:paraId="1B711565" w14:textId="22F63EDF" w:rsidR="00391D22" w:rsidRDefault="00391D22" w:rsidP="00391D22">
      <w:pPr>
        <w:ind w:firstLine="0"/>
      </w:pPr>
      <w:r>
        <w:t>The relative frequency (empirical probability) will converge to the actual probablity as we increase the number of trials.</w:t>
      </w:r>
    </w:p>
    <w:p w14:paraId="310AEB4D" w14:textId="4EDD8FDE" w:rsidR="00391D22" w:rsidRPr="00A1347D" w:rsidRDefault="00693D28" w:rsidP="00391D22">
      <w:pPr>
        <w:ind w:firstLine="0"/>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-p</m:t>
                          </m:r>
                        </m:e>
                      </m:d>
                    </m:e>
                  </m:d>
                  <m:r>
                    <w:rPr>
                      <w:rFonts w:ascii="Cambria Math" w:hAnsi="Cambria Math"/>
                    </w:rPr>
                    <m:t>&lt;ε</m:t>
                  </m:r>
                </m:e>
              </m:d>
            </m:e>
          </m:func>
          <m:r>
            <w:rPr>
              <w:rFonts w:ascii="Cambria Math" w:hAnsi="Cambria Math"/>
            </w:rPr>
            <m:t>=1</m:t>
          </m:r>
        </m:oMath>
      </m:oMathPara>
    </w:p>
    <w:p w14:paraId="24E52A24" w14:textId="76546D33" w:rsidR="00A1347D" w:rsidRDefault="00A1347D" w:rsidP="00391D22">
      <w:pPr>
        <w:ind w:firstLine="0"/>
      </w:pPr>
      <w:r>
        <w:t>If X</w:t>
      </w:r>
      <w:r w:rsidRPr="00A1347D">
        <w:rPr>
          <w:vertAlign w:val="subscript"/>
        </w:rPr>
        <w:t>1</w:t>
      </w:r>
      <w:r>
        <w:t>, X</w:t>
      </w:r>
      <w:r w:rsidRPr="00A1347D">
        <w:rPr>
          <w:vertAlign w:val="subscript"/>
        </w:rPr>
        <w:t>2</w:t>
      </w:r>
      <w:r>
        <w:t>, ..., X</w:t>
      </w:r>
      <w:r w:rsidRPr="00A1347D">
        <w:rPr>
          <w:vertAlign w:val="subscript"/>
        </w:rPr>
        <w:t>n</w:t>
      </w:r>
      <w:r>
        <w:t xml:space="preserve"> are independent random variables from the same distribution (samples) then we can say that the mean of those variables will converge to the expected value.</w:t>
      </w:r>
    </w:p>
    <w:p w14:paraId="1BA56A82" w14:textId="6E91FEEA" w:rsidR="00A1347D" w:rsidRPr="00391D22" w:rsidRDefault="00693D28" w:rsidP="00A1347D">
      <w:pPr>
        <w:ind w:firstLine="0"/>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-E(X)</m:t>
                          </m:r>
                        </m:e>
                      </m:d>
                    </m:e>
                  </m:d>
                  <m:r>
                    <w:rPr>
                      <w:rFonts w:ascii="Cambria Math" w:hAnsi="Cambria Math"/>
                    </w:rPr>
                    <m:t>&lt;ε</m:t>
                  </m:r>
                </m:e>
              </m:d>
            </m:e>
          </m:func>
          <m:r>
            <w:rPr>
              <w:rFonts w:ascii="Cambria Math" w:hAnsi="Cambria Math"/>
            </w:rPr>
            <m:t>=1</m:t>
          </m:r>
        </m:oMath>
      </m:oMathPara>
    </w:p>
    <w:p w14:paraId="2EB8A97D" w14:textId="7B17C667" w:rsidR="00343FD8" w:rsidRDefault="007F5B1B" w:rsidP="00D9508B">
      <w:pPr>
        <w:pStyle w:val="Heading3"/>
      </w:pPr>
      <w:bookmarkStart w:id="110" w:name="_Toc71586193"/>
      <w:r>
        <w:lastRenderedPageBreak/>
        <w:t xml:space="preserve">de </w:t>
      </w:r>
      <w:r w:rsidR="00343FD8">
        <w:t>Moivre-Laplace</w:t>
      </w:r>
      <w:bookmarkEnd w:id="110"/>
    </w:p>
    <w:p w14:paraId="5A235228" w14:textId="4FA75213" w:rsidR="007F5B1B" w:rsidRDefault="007F5B1B" w:rsidP="007F5B1B">
      <w:pPr>
        <w:ind w:firstLine="0"/>
      </w:pPr>
      <w:r>
        <w:t>We make a lot of independent experiments. Let X</w:t>
      </w:r>
      <w:r>
        <w:rPr>
          <w:vertAlign w:val="subscript"/>
        </w:rPr>
        <w:t>i</w:t>
      </w:r>
      <w:r>
        <w:t xml:space="preserve"> the indicator that tells whether the ith trial was successful. (X is 1 if  head, 0 if tail for example in case of a coin tossing game). For a successful trial (A goes off) we have p = P(A) chance.</w:t>
      </w:r>
    </w:p>
    <w:p w14:paraId="7E1E4E21" w14:textId="58D6ED79" w:rsidR="007F5B1B" w:rsidRPr="007F5B1B" w:rsidRDefault="00693D28"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-np</m:t>
                          </m:r>
                        </m:e>
                      </m:nary>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48611B77" w14:textId="1A65AE60" w:rsidR="007F5B1B" w:rsidRDefault="007F5B1B" w:rsidP="007F5B1B">
      <w:pPr>
        <w:ind w:firstLine="0"/>
      </w:pPr>
      <w:r>
        <w:t xml:space="preserve">or if we consider X as a binomially distributed random variable </w:t>
      </w:r>
      <m:oMath>
        <m:r>
          <w:rPr>
            <w:rFonts w:ascii="Cambria Math" w:hAnsi="Cambria Math"/>
          </w:rPr>
          <m:t>(</m:t>
        </m:r>
        <m:r>
          <m:rPr>
            <m:sty m:val="bi"/>
          </m:rPr>
          <w:rPr>
            <w:rFonts w:ascii="Cambria Math" w:hAnsi="Cambria Math"/>
          </w:rPr>
          <m:t>X</m:t>
        </m:r>
        <m:r>
          <w:rPr>
            <w:rFonts w:ascii="Cambria Math" w:hAnsi="Cambria Math"/>
          </w:rPr>
          <m:t xml:space="preserve"> ϵ Bin</m:t>
        </m:r>
        <m:d>
          <m:dPr>
            <m:ctrlPr>
              <w:rPr>
                <w:rFonts w:ascii="Cambria Math" w:hAnsi="Cambria Math"/>
                <w:i/>
              </w:rPr>
            </m:ctrlPr>
          </m:dPr>
          <m:e>
            <m:r>
              <w:rPr>
                <w:rFonts w:ascii="Cambria Math" w:hAnsi="Cambria Math"/>
              </w:rPr>
              <m:t>n,p</m:t>
            </m:r>
          </m:e>
        </m:d>
        <m:r>
          <w:rPr>
            <w:rFonts w:ascii="Cambria Math" w:hAnsi="Cambria Math"/>
          </w:rPr>
          <m:t>)</m:t>
        </m:r>
      </m:oMath>
      <w:r>
        <w:t>:</w:t>
      </w:r>
    </w:p>
    <w:p w14:paraId="0743612E" w14:textId="43B6F2D3" w:rsidR="007F5B1B" w:rsidRPr="007F5B1B" w:rsidRDefault="00693D28"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X-np</m:t>
                      </m:r>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725770BE" w14:textId="4C3995AD" w:rsidR="00343FD8" w:rsidRDefault="00343FD8" w:rsidP="00D9508B">
      <w:pPr>
        <w:pStyle w:val="Heading3"/>
      </w:pPr>
      <w:bookmarkStart w:id="111" w:name="_Toc71586194"/>
      <w:r>
        <w:t>Central limit (CLT)</w:t>
      </w:r>
      <w:bookmarkEnd w:id="111"/>
    </w:p>
    <w:p w14:paraId="582FE776" w14:textId="58B9937F" w:rsidR="006070DC" w:rsidRDefault="006070DC" w:rsidP="006070DC">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w:t>
      </w:r>
      <w:r w:rsidR="00511E49">
        <w:t xml:space="preserve"> Assuming expected value E(X)</w:t>
      </w:r>
      <m:oMath>
        <m:r>
          <w:rPr>
            <w:rFonts w:ascii="Cambria Math" w:hAnsi="Cambria Math"/>
          </w:rPr>
          <m:t xml:space="preserve"> </m:t>
        </m:r>
      </m:oMath>
      <w:r w:rsidR="00511E49">
        <w:t xml:space="preserve">and standard deviation </w:t>
      </w:r>
      <m:oMath>
        <m:r>
          <w:rPr>
            <w:rFonts w:ascii="Cambria Math" w:hAnsi="Cambria Math"/>
          </w:rPr>
          <m:t>σ</m:t>
        </m:r>
      </m:oMath>
      <w:r w:rsidR="00511E49">
        <w:t xml:space="preserve"> we got the following formula:</w:t>
      </w:r>
    </w:p>
    <w:p w14:paraId="591FB625" w14:textId="7D524431" w:rsidR="006070DC" w:rsidRPr="00B312C4" w:rsidRDefault="00693D28" w:rsidP="006070DC">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
                <w:rPr>
                  <w:rFonts w:ascii="Cambria Math" w:hAnsi="Cambria Math"/>
                </w:rPr>
                <m:t>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-nE(X)</m:t>
                      </m:r>
                    </m:e>
                  </m:d>
                  <m:r>
                    <w:rPr>
                      <w:rFonts w:ascii="Cambria Math" w:hAnsi="Cambria Math"/>
                    </w:rPr>
                    <m:t>&lt;x</m:t>
                  </m:r>
                </m:e>
              </m:d>
              <m:r>
                <w:rPr>
                  <w:rFonts w:ascii="Cambria Math" w:hAnsi="Cambria Math"/>
                </w:rPr>
                <m:t>= ϕ(x)</m:t>
              </m:r>
            </m:e>
          </m:func>
        </m:oMath>
      </m:oMathPara>
    </w:p>
    <w:p w14:paraId="728CA8ED" w14:textId="4F56B322" w:rsidR="00B312C4" w:rsidRDefault="00B312C4" w:rsidP="00D9508B">
      <w:pPr>
        <w:pStyle w:val="Heading3"/>
      </w:pPr>
      <w:r>
        <w:t>Hoeffding’s inequality</w:t>
      </w:r>
    </w:p>
    <w:p w14:paraId="580F0B41" w14:textId="437C2E1A" w:rsidR="00B312C4" w:rsidRDefault="00B312C4" w:rsidP="00B312C4">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 and can take values in between [a, b].</w:t>
      </w:r>
    </w:p>
    <w:p w14:paraId="344B3DD6" w14:textId="6CD84603" w:rsidR="00B312C4" w:rsidRDefault="00B312C4" w:rsidP="00B312C4">
      <w:pPr>
        <w:ind w:firstLine="0"/>
      </w:pPr>
      <w:r>
        <w:t>The Hoeffding inequality holds for small n-s (&lt; 30) unline CLT:</w:t>
      </w:r>
    </w:p>
    <w:p w14:paraId="4002C51F" w14:textId="3C0561C5" w:rsidR="00B312C4" w:rsidRPr="006070DC" w:rsidRDefault="00B312C4" w:rsidP="00B312C4">
      <w:pPr>
        <w:ind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d>
                    <m:dPr>
                      <m:ctrlPr>
                        <w:rPr>
                          <w:rFonts w:ascii="Cambria Math" w:hAnsi="Cambria Math"/>
                          <w:i/>
                        </w:rPr>
                      </m:ctrlPr>
                    </m:dPr>
                    <m:e>
                      <m:r>
                        <w:rPr>
                          <w:rFonts w:ascii="Cambria Math" w:hAnsi="Cambria Math"/>
                        </w:rPr>
                        <m:t>X</m:t>
                      </m:r>
                    </m:e>
                  </m:d>
                </m:e>
              </m:d>
              <m:r>
                <w:rPr>
                  <w:rFonts w:ascii="Cambria Math" w:hAnsi="Cambria Math"/>
                </w:rPr>
                <m:t>≥ϵ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den>
              </m:f>
            </m:sup>
          </m:sSup>
          <m:r>
            <w:rPr>
              <w:rFonts w:ascii="Cambria Math" w:hAnsi="Cambria Math"/>
            </w:rPr>
            <m:t xml:space="preserve">    for every ε&gt;0</m:t>
          </m:r>
        </m:oMath>
      </m:oMathPara>
    </w:p>
    <w:p w14:paraId="6963052D" w14:textId="77777777" w:rsidR="00343FD8" w:rsidRPr="00343FD8" w:rsidRDefault="00343FD8" w:rsidP="00343FD8"/>
    <w:p w14:paraId="6E0FB237" w14:textId="0A4E05E9" w:rsidR="00CB7123" w:rsidRDefault="00194B88" w:rsidP="009E5E97">
      <w:pPr>
        <w:pStyle w:val="Heading2"/>
      </w:pPr>
      <w:bookmarkStart w:id="112" w:name="_Toc71586195"/>
      <w:r>
        <w:t>Fundamental concepts of statistics</w:t>
      </w:r>
      <w:bookmarkEnd w:id="112"/>
    </w:p>
    <w:p w14:paraId="4B40A392" w14:textId="62EFF0E6" w:rsidR="00CB7123" w:rsidRDefault="00CB7123" w:rsidP="00CB7123">
      <w:pPr>
        <w:spacing w:after="0"/>
        <w:ind w:left="-630" w:firstLine="0"/>
      </w:pPr>
      <w:r w:rsidRPr="00CB7123">
        <w:rPr>
          <w:b/>
        </w:rPr>
        <w:t>Population</w:t>
      </w:r>
      <w:r>
        <w:t>: Set of similar items on which we’d like to make experiments. (Every FB user)</w:t>
      </w:r>
    </w:p>
    <w:p w14:paraId="29F98345" w14:textId="4BB4897C" w:rsidR="00CB7123" w:rsidRDefault="00CB7123" w:rsidP="00CB7123">
      <w:pPr>
        <w:spacing w:after="0"/>
        <w:ind w:left="-630" w:firstLine="0"/>
      </w:pPr>
      <w:r>
        <w:rPr>
          <w:b/>
        </w:rPr>
        <w:t>Sample</w:t>
      </w:r>
      <w:r>
        <w:t>: Set of individual items selected from the population.</w:t>
      </w:r>
    </w:p>
    <w:p w14:paraId="680B2D11" w14:textId="4AAF7719" w:rsidR="00C06D4E" w:rsidRDefault="00C06D4E" w:rsidP="00CB7123">
      <w:pPr>
        <w:spacing w:after="0"/>
        <w:ind w:left="-630" w:firstLine="0"/>
        <w:rPr>
          <w:b/>
        </w:rPr>
      </w:pPr>
      <w:r>
        <w:rPr>
          <w:b/>
        </w:rPr>
        <w:t>Types of statistical variables:</w:t>
      </w:r>
    </w:p>
    <w:p w14:paraId="5F60F0C1" w14:textId="35A31DB1" w:rsidR="002D04DF" w:rsidRDefault="00C06D4E" w:rsidP="00CB7123">
      <w:pPr>
        <w:spacing w:after="0"/>
        <w:ind w:left="-630" w:firstLine="0"/>
      </w:pPr>
      <w:r>
        <w:tab/>
        <w:t>Quantitative</w:t>
      </w:r>
      <w:r w:rsidR="002D04DF">
        <w:t>/Numerical</w:t>
      </w:r>
      <w:r>
        <w:t>: the number represents real amounts</w:t>
      </w:r>
      <w:r w:rsidR="002D04DF">
        <w:tab/>
      </w:r>
      <w:r w:rsidR="002D04DF">
        <w:tab/>
      </w:r>
    </w:p>
    <w:p w14:paraId="712BE9FF" w14:textId="32EA2D77" w:rsidR="00C06D4E" w:rsidRDefault="00C06D4E" w:rsidP="00CB7123">
      <w:pPr>
        <w:spacing w:after="0"/>
        <w:ind w:left="-630" w:firstLine="0"/>
      </w:pPr>
      <w:r>
        <w:tab/>
        <w:t>Qualitative/Categorical data: the number represents grouping</w:t>
      </w:r>
    </w:p>
    <w:p w14:paraId="5CDF0093" w14:textId="1229E999" w:rsidR="00C06D4E" w:rsidRDefault="00C06D4E" w:rsidP="00CB7123">
      <w:pPr>
        <w:spacing w:after="0"/>
        <w:ind w:left="-630" w:firstLine="0"/>
      </w:pPr>
      <w:r>
        <w:tab/>
      </w:r>
      <w:r>
        <w:tab/>
        <w:t>Nominal var: The groups has no order (Man/Woman</w:t>
      </w:r>
      <w:r w:rsidR="002D04DF">
        <w:t>, Brand</w:t>
      </w:r>
      <w:r>
        <w:t>)</w:t>
      </w:r>
    </w:p>
    <w:p w14:paraId="24151C33" w14:textId="177675AD" w:rsidR="00CB7123" w:rsidRDefault="00C06D4E" w:rsidP="002D04DF">
      <w:pPr>
        <w:spacing w:after="0"/>
        <w:ind w:left="-630" w:firstLine="0"/>
      </w:pPr>
      <w:r>
        <w:tab/>
      </w:r>
      <w:r>
        <w:tab/>
        <w:t>Ordinal var: The groups are ranked (rating)</w:t>
      </w:r>
    </w:p>
    <w:p w14:paraId="368D20BA" w14:textId="4BE83128" w:rsidR="002D04DF" w:rsidRDefault="002D04DF" w:rsidP="002D04DF">
      <w:pPr>
        <w:spacing w:after="0"/>
        <w:ind w:left="-630" w:firstLine="0"/>
      </w:pPr>
    </w:p>
    <w:p w14:paraId="64226EFB" w14:textId="447D4100" w:rsidR="00A1347D" w:rsidRDefault="002D04DF" w:rsidP="002D04DF">
      <w:pPr>
        <w:spacing w:after="0"/>
        <w:ind w:left="-630" w:firstLine="0"/>
      </w:pPr>
      <w:r>
        <w:t>We model the sample with n random independent variables with the same distribution.</w:t>
      </w:r>
      <w:r w:rsidR="00652CF5">
        <w:t xml:space="preserve"> We can image that we are given n random instances of the population and from that, we’d like to know more about the population. The sampling should be representative.</w:t>
      </w:r>
    </w:p>
    <w:p w14:paraId="097AAFD5" w14:textId="67352035" w:rsidR="00A1347D" w:rsidRDefault="00A1347D" w:rsidP="002D04DF">
      <w:pPr>
        <w:spacing w:after="0"/>
        <w:ind w:left="-630" w:firstLine="0"/>
      </w:pPr>
    </w:p>
    <w:p w14:paraId="103915AD" w14:textId="08BD0334" w:rsidR="00A1347D" w:rsidRDefault="009366E9" w:rsidP="00A1347D">
      <w:pPr>
        <w:spacing w:after="0"/>
        <w:ind w:firstLine="0"/>
      </w:pPr>
      <w:r>
        <w:rPr>
          <w:u w:val="single"/>
        </w:rPr>
        <w:t>Sample m</w:t>
      </w:r>
      <w:r w:rsidR="00A1347D">
        <w:rPr>
          <w:u w:val="single"/>
        </w:rPr>
        <w:t>ean</w:t>
      </w:r>
      <w:r w:rsidR="00A1347D">
        <w:t>:</w:t>
      </w:r>
    </w:p>
    <w:p w14:paraId="7B4F1EF2" w14:textId="1F4BBD1C" w:rsidR="00A1347D" w:rsidRPr="00956C66" w:rsidRDefault="00693D28" w:rsidP="00A1347D">
      <w:pPr>
        <w:spacing w:after="0"/>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133610D8" w14:textId="0368C5BE" w:rsidR="00956C66" w:rsidRPr="00956C66" w:rsidRDefault="00956C66" w:rsidP="00A1347D">
      <w:pPr>
        <w:spacing w:after="0"/>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=E(</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oMath>
      </m:oMathPara>
    </w:p>
    <w:p w14:paraId="6576C31E" w14:textId="3E6529FD" w:rsidR="00956C66" w:rsidRPr="00104D0E" w:rsidRDefault="00956C66" w:rsidP="00A1347D">
      <w:pPr>
        <w:spacing w:after="0"/>
        <w:ind w:firstLine="0"/>
      </w:pPr>
      <m:oMathPara>
        <m:oMath>
          <m:r>
            <w:rPr>
              <w:rFonts w:ascii="Cambria Math" w:hAnsi="Cambria Math"/>
            </w:rPr>
            <m:t>V</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r>
            <w:rPr>
              <w:rFonts w:ascii="Cambria Math" w:hAnsi="Cambria Math"/>
            </w:rPr>
            <m:t>=V</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oMath>
      </m:oMathPara>
    </w:p>
    <w:p w14:paraId="4A089F15" w14:textId="21F4FD91" w:rsidR="00104D0E" w:rsidRPr="00956C66" w:rsidRDefault="00104D0E" w:rsidP="00A1347D">
      <w:pPr>
        <w:spacing w:after="0"/>
        <w:ind w:firstLine="0"/>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nV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n</m:t>
              </m:r>
            </m:den>
          </m:f>
        </m:oMath>
      </m:oMathPara>
    </w:p>
    <w:p w14:paraId="36F10E0C" w14:textId="7A6FC8E5" w:rsidR="00A1347D" w:rsidRDefault="00A1347D" w:rsidP="00A1347D">
      <w:pPr>
        <w:spacing w:after="0"/>
        <w:ind w:firstLine="0"/>
      </w:pPr>
      <w:r>
        <w:rPr>
          <w:u w:val="single"/>
        </w:rPr>
        <w:t>kth smallest</w:t>
      </w:r>
      <w:r>
        <w:t>:</w:t>
      </w:r>
    </w:p>
    <w:p w14:paraId="2D7B02B0" w14:textId="690AAD14" w:rsidR="00A1347D" w:rsidRPr="00523837" w:rsidRDefault="00693D28" w:rsidP="00A1347D">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 xml:space="preserve">={kth smallest value of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40058E0" w14:textId="2F2FCBF6" w:rsidR="00523837" w:rsidRPr="00523837" w:rsidRDefault="00693D28"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 xml:space="preserve">=min{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AF3BD3E" w14:textId="59AB6316" w:rsidR="00523837" w:rsidRPr="00523837" w:rsidRDefault="00693D28"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 xml:space="preserve">=max{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99ED2D9" w14:textId="0A884FCC" w:rsidR="00523837" w:rsidRDefault="009366E9" w:rsidP="00A1347D">
      <w:pPr>
        <w:spacing w:after="0"/>
        <w:ind w:firstLine="0"/>
      </w:pPr>
      <w:r>
        <w:rPr>
          <w:u w:val="single"/>
        </w:rPr>
        <w:t>Sample standard deviation</w:t>
      </w:r>
      <w:r>
        <w:t>:</w:t>
      </w:r>
    </w:p>
    <w:p w14:paraId="710C1171" w14:textId="4340FCF7" w:rsidR="009366E9" w:rsidRDefault="009366E9" w:rsidP="00A1347D">
      <w:pPr>
        <w:spacing w:after="0"/>
        <w:ind w:firstLine="0"/>
      </w:pPr>
      <w:r>
        <w:tab/>
        <w:t>Uncorrected:</w:t>
      </w:r>
    </w:p>
    <w:p w14:paraId="2F357542" w14:textId="4DF556E5" w:rsidR="009366E9" w:rsidRPr="009366E9" w:rsidRDefault="00693D28" w:rsidP="009366E9">
      <w:pPr>
        <w:spacing w:after="0"/>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4B0D7138" w14:textId="16E88178" w:rsidR="009366E9" w:rsidRDefault="009366E9" w:rsidP="009366E9">
      <w:pPr>
        <w:spacing w:after="0"/>
        <w:ind w:firstLine="0"/>
        <w:jc w:val="left"/>
      </w:pPr>
      <w:r>
        <w:tab/>
        <w:t>Corrected</w:t>
      </w:r>
      <w:r w:rsidR="00104D0E">
        <w:t xml:space="preserve"> (prefer this as it gives precise estimate!)</w:t>
      </w:r>
      <w:r>
        <w:t>:</w:t>
      </w:r>
    </w:p>
    <w:p w14:paraId="6F51E485" w14:textId="155DAE86" w:rsidR="009366E9" w:rsidRPr="009366E9" w:rsidRDefault="00693D28" w:rsidP="009366E9">
      <w:pPr>
        <w:spacing w:after="0"/>
        <w:ind w:firstLine="0"/>
        <w:jc w:val="cente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x</m:t>
                  </m:r>
                </m:sup>
              </m:sSubSup>
              <m:r>
                <w:rPr>
                  <w:rFonts w:ascii="Cambria Math" w:hAnsi="Cambria Math"/>
                </w:rPr>
                <m:t>=σ</m:t>
              </m:r>
            </m:e>
            <m:sub>
              <m:r>
                <w:rPr>
                  <w:rFonts w:ascii="Cambria Math" w:hAnsi="Cambria Math"/>
                </w:rPr>
                <m:t>n</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2DBC6A91" w14:textId="49C094BB" w:rsidR="009366E9" w:rsidRDefault="0066786F" w:rsidP="00A1347D">
      <w:pPr>
        <w:spacing w:after="0"/>
        <w:ind w:firstLine="0"/>
        <w:rPr>
          <w:u w:val="single"/>
        </w:rPr>
      </w:pPr>
      <w:r>
        <w:rPr>
          <w:u w:val="single"/>
        </w:rPr>
        <w:t>Sample range:</w:t>
      </w:r>
    </w:p>
    <w:p w14:paraId="7C169C0D" w14:textId="744D400A" w:rsidR="0066786F" w:rsidRPr="002A7883" w:rsidRDefault="00693D28" w:rsidP="00A1347D">
      <w:pPr>
        <w:spacing w:after="0"/>
        <w:ind w:firstLine="0"/>
      </w:pPr>
      <m:oMathPara>
        <m:oMath>
          <m:sSubSup>
            <m:sSubSupPr>
              <m:ctrlPr>
                <w:rPr>
                  <w:rFonts w:ascii="Cambria Math" w:hAnsi="Cambria Math"/>
                  <w:i/>
                </w:rPr>
              </m:ctrlPr>
            </m:sSubSupPr>
            <m:e>
              <m:r>
                <w:rPr>
                  <w:rFonts w:ascii="Cambria Math" w:hAnsi="Cambria Math"/>
                </w:rPr>
                <m:t>R= X</m:t>
              </m:r>
            </m:e>
            <m:sub>
              <m:r>
                <w:rPr>
                  <w:rFonts w:ascii="Cambria Math" w:hAnsi="Cambria Math"/>
                </w:rPr>
                <m:t>n</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p w14:paraId="529EAD41" w14:textId="0EE40497" w:rsidR="002A7883" w:rsidRDefault="002A7883" w:rsidP="00A1347D">
      <w:pPr>
        <w:spacing w:after="0"/>
        <w:ind w:firstLine="0"/>
      </w:pPr>
      <w:r>
        <w:rPr>
          <w:u w:val="single"/>
        </w:rPr>
        <w:t>Empirical CDF</w:t>
      </w:r>
      <w:r>
        <w:t>:</w:t>
      </w:r>
    </w:p>
    <w:p w14:paraId="381ECADF" w14:textId="6C0829B7" w:rsidR="00E43595" w:rsidRPr="00F07110" w:rsidRDefault="00693D28" w:rsidP="00A1347D">
      <w:pPr>
        <w:spacing w:after="0"/>
        <w:ind w:firstLine="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w:rPr>
                      <w:rFonts w:ascii="Cambria Math" w:hAnsi="Cambria Math"/>
                    </w:rPr>
                    <m:t xml:space="preserve">ha x≤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 ha</m:t>
                  </m:r>
                  <m:sSubSup>
                    <m:sSubSupPr>
                      <m:ctrlPr>
                        <w:rPr>
                          <w:rFonts w:ascii="Cambria Math" w:hAnsi="Cambria Math"/>
                          <w:i/>
                        </w:rPr>
                      </m:ctrlPr>
                    </m:sSubSupPr>
                    <m:e>
                      <m:r>
                        <w:rPr>
                          <w:rFonts w:ascii="Cambria Math" w:hAnsi="Cambria Math"/>
                        </w:rPr>
                        <m:t xml:space="preserve"> X</m:t>
                      </m:r>
                    </m:e>
                    <m:sub>
                      <m:r>
                        <w:rPr>
                          <w:rFonts w:ascii="Cambria Math" w:hAnsi="Cambria Math"/>
                        </w:rPr>
                        <m:t>k</m:t>
                      </m:r>
                    </m:sub>
                    <m:sup>
                      <m:r>
                        <w:rPr>
                          <w:rFonts w:ascii="Cambria Math" w:hAnsi="Cambria Math"/>
                        </w:rPr>
                        <m:t>*</m:t>
                      </m:r>
                    </m:sup>
                  </m:sSubSup>
                  <m:r>
                    <w:rPr>
                      <w:rFonts w:ascii="Cambria Math" w:hAnsi="Cambria Math"/>
                    </w:rPr>
                    <m:t>&lt;x≤</m:t>
                  </m:r>
                  <m:sSubSup>
                    <m:sSubSupPr>
                      <m:ctrlPr>
                        <w:rPr>
                          <w:rFonts w:ascii="Cambria Math" w:hAnsi="Cambria Math"/>
                          <w:i/>
                        </w:rPr>
                      </m:ctrlPr>
                    </m:sSubSupPr>
                    <m:e>
                      <m:r>
                        <w:rPr>
                          <w:rFonts w:ascii="Cambria Math" w:hAnsi="Cambria Math"/>
                        </w:rPr>
                        <m:t xml:space="preserve"> X</m:t>
                      </m:r>
                    </m:e>
                    <m:sub>
                      <m:r>
                        <w:rPr>
                          <w:rFonts w:ascii="Cambria Math" w:hAnsi="Cambria Math"/>
                        </w:rPr>
                        <m:t>k+1</m:t>
                      </m:r>
                    </m:sub>
                    <m:sup>
                      <m:r>
                        <w:rPr>
                          <w:rFonts w:ascii="Cambria Math" w:hAnsi="Cambria Math"/>
                        </w:rPr>
                        <m:t>*</m:t>
                      </m:r>
                    </m:sup>
                  </m:sSubSup>
                </m:e>
                <m:e>
                  <m:r>
                    <w:rPr>
                      <w:rFonts w:ascii="Cambria Math" w:hAnsi="Cambria Math"/>
                    </w:rPr>
                    <m:t xml:space="preserve">1                </m:t>
                  </m:r>
                  <m:r>
                    <w:rPr>
                      <w:rFonts w:ascii="Cambria Math" w:hAnsi="Cambria Math"/>
                    </w:rPr>
                    <m:t xml:space="preserve">ha x&gt;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e>
              </m:eqArr>
            </m:e>
          </m:d>
        </m:oMath>
      </m:oMathPara>
    </w:p>
    <w:p w14:paraId="437B1F2B" w14:textId="77777777" w:rsidR="00F07110" w:rsidRDefault="00F07110" w:rsidP="00A1347D">
      <w:pPr>
        <w:spacing w:after="0"/>
        <w:ind w:firstLine="0"/>
      </w:pPr>
      <w:r>
        <w:tab/>
      </w:r>
    </w:p>
    <w:p w14:paraId="5667C9A0" w14:textId="51196671" w:rsidR="00F07110" w:rsidRPr="00F07110" w:rsidRDefault="00F07110" w:rsidP="00F07110">
      <w:pPr>
        <w:spacing w:after="0"/>
        <w:ind w:firstLine="90"/>
        <w:rPr>
          <w:b/>
        </w:rPr>
      </w:pPr>
      <w:r w:rsidRPr="00F07110">
        <w:rPr>
          <w:b/>
        </w:rPr>
        <w:t>Glivenko-Cantelli’s theorem:</w:t>
      </w:r>
    </w:p>
    <w:p w14:paraId="567BDCCF" w14:textId="29B3265E" w:rsidR="00F07110" w:rsidRDefault="00F07110" w:rsidP="00F07110">
      <w:pPr>
        <w:spacing w:after="0"/>
        <w:ind w:left="720" w:firstLine="0"/>
      </w:pPr>
      <w:r>
        <w:lastRenderedPageBreak/>
        <w:t xml:space="preserve">As we increase the number of samples we can reconstruct the CDF of the population </w:t>
      </w:r>
      <w:r w:rsidR="00AD2C1A">
        <w:t>fully</w:t>
      </w:r>
      <w:r>
        <w:t>.</w:t>
      </w:r>
    </w:p>
    <w:p w14:paraId="5545CF08" w14:textId="3CD51C8F" w:rsidR="00F07110" w:rsidRDefault="00F07110" w:rsidP="00F07110">
      <w:pPr>
        <w:spacing w:after="0"/>
        <w:ind w:left="720" w:firstLine="90"/>
      </w:pPr>
    </w:p>
    <w:p w14:paraId="56B56DA5" w14:textId="6741AA9A" w:rsidR="00F07110" w:rsidRPr="00F07110" w:rsidRDefault="00F07110" w:rsidP="00F07110">
      <w:pPr>
        <w:spacing w:after="0"/>
        <w:ind w:left="720" w:firstLine="90"/>
      </w:pPr>
      <m:oMathPara>
        <m:oMath>
          <m:r>
            <w:rPr>
              <w:rFonts w:ascii="Cambria Math" w:hAnsi="Cambria Math"/>
            </w:rPr>
            <m:t>P</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e>
                  </m:func>
                </m:e>
              </m:func>
              <m:r>
                <w:rPr>
                  <w:rFonts w:ascii="Cambria Math" w:hAnsi="Cambria Math"/>
                </w:rPr>
                <m:t>=0</m:t>
              </m:r>
            </m:e>
          </m:d>
          <m:r>
            <w:rPr>
              <w:rFonts w:ascii="Cambria Math" w:hAnsi="Cambria Math"/>
            </w:rPr>
            <m:t>=1</m:t>
          </m:r>
        </m:oMath>
      </m:oMathPara>
    </w:p>
    <w:p w14:paraId="5D3AB481" w14:textId="49405DC7" w:rsidR="00F07110" w:rsidRDefault="00F07110" w:rsidP="00F07110">
      <w:pPr>
        <w:spacing w:after="0"/>
        <w:ind w:left="720" w:firstLine="90"/>
      </w:pPr>
    </w:p>
    <w:p w14:paraId="455A6CAA" w14:textId="098B3E9D" w:rsidR="00F07110" w:rsidRPr="009366E9" w:rsidRDefault="00F07110" w:rsidP="00F07110">
      <w:pPr>
        <w:spacing w:after="0"/>
        <w:ind w:left="720" w:firstLine="0"/>
      </w:pPr>
      <w:r w:rsidRPr="00F07110">
        <w:rPr>
          <w:b/>
        </w:rPr>
        <w:t>sup</w:t>
      </w:r>
      <w:r>
        <w:t xml:space="preserve"> of a set is the lowest value for which every set-element is lower. The max must the be element of the set, the sup doen’t have to.</w:t>
      </w:r>
    </w:p>
    <w:p w14:paraId="774A20C7" w14:textId="0F802CB3" w:rsidR="00CB7123" w:rsidRDefault="001F7650" w:rsidP="009E5E97">
      <w:pPr>
        <w:pStyle w:val="Heading2"/>
      </w:pPr>
      <w:bookmarkStart w:id="113" w:name="_Toc71586196"/>
      <w:r>
        <w:t>Parameter estimation</w:t>
      </w:r>
      <w:bookmarkEnd w:id="113"/>
    </w:p>
    <w:p w14:paraId="433F8726" w14:textId="7C4E77B7" w:rsidR="001F7650" w:rsidRDefault="001F7650" w:rsidP="001F7650">
      <w:pPr>
        <w:ind w:firstLine="0"/>
      </w:pPr>
      <w:r>
        <w:t>We have an assumption on the distribution family that the population follows. From the samples we’d like to get the parameters of that distribution. (e.g.: mean and std for a distribution assumed Gaussian/normal)</w:t>
      </w:r>
    </w:p>
    <w:p w14:paraId="6953A9C7" w14:textId="095EDF89" w:rsidR="00F275E4" w:rsidRDefault="00F275E4" w:rsidP="00F275E4">
      <w:pPr>
        <w:ind w:firstLine="0"/>
      </w:pPr>
      <w:r>
        <w:t>Statistics (T</w:t>
      </w:r>
      <w:r>
        <w:rPr>
          <w:vertAlign w:val="subscript"/>
        </w:rPr>
        <w:t>n</w:t>
      </w:r>
      <w:r>
        <w:t>) is a function of the samples X</w:t>
      </w:r>
      <w:r w:rsidRPr="00A1347D">
        <w:rPr>
          <w:vertAlign w:val="subscript"/>
        </w:rPr>
        <w:t>1</w:t>
      </w:r>
      <w:r>
        <w:t>, X</w:t>
      </w:r>
      <w:r w:rsidRPr="00A1347D">
        <w:rPr>
          <w:vertAlign w:val="subscript"/>
        </w:rPr>
        <w:t>2</w:t>
      </w:r>
      <w:r>
        <w:t>, ..., X</w:t>
      </w:r>
      <w:r w:rsidRPr="00A1347D">
        <w:rPr>
          <w:vertAlign w:val="subscript"/>
        </w:rPr>
        <w:t>n</w:t>
      </w:r>
      <w:r>
        <w:t xml:space="preserve">. We say that the parameter </w:t>
      </w:r>
      <m:oMath>
        <m:r>
          <w:rPr>
            <w:rFonts w:ascii="Cambria Math" w:hAnsi="Cambria Math"/>
          </w:rPr>
          <m:t>θ</m:t>
        </m:r>
      </m:oMath>
      <w:r>
        <w:t xml:space="preserve"> is </w:t>
      </w:r>
      <w:r w:rsidR="00F679BA">
        <w:t>unbiased</w:t>
      </w:r>
      <w:r>
        <w:t xml:space="preserve"> if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ctrlPr>
              <w:rPr>
                <w:rFonts w:ascii="Cambria Math" w:hAnsi="Cambria Math"/>
                <w:vertAlign w:val="subscript"/>
              </w:rPr>
            </m:ctrlPr>
          </m:e>
        </m:d>
        <m:r>
          <m:rPr>
            <m:sty m:val="p"/>
          </m:rPr>
          <w:rPr>
            <w:rFonts w:ascii="Cambria Math" w:hAnsi="Cambria Math"/>
            <w:vertAlign w:val="subscript"/>
          </w:rPr>
          <m:t>=</m:t>
        </m:r>
        <m:r>
          <w:rPr>
            <w:rFonts w:ascii="Cambria Math" w:hAnsi="Cambria Math"/>
          </w:rPr>
          <m:t>θ</m:t>
        </m:r>
      </m:oMath>
    </w:p>
    <w:p w14:paraId="17B23302" w14:textId="65B03B48" w:rsidR="00C31B08" w:rsidRDefault="00C31B08" w:rsidP="00F275E4">
      <w:pPr>
        <w:ind w:firstLine="0"/>
      </w:pPr>
      <w:r>
        <w:t xml:space="preserve">An estimation is consistent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d>
                <m:r>
                  <w:rPr>
                    <w:rFonts w:ascii="Cambria Math" w:hAnsi="Cambria Math"/>
                  </w:rPr>
                  <m:t>&gt; ε</m:t>
                </m:r>
              </m:e>
            </m:d>
          </m:e>
        </m:func>
        <m:r>
          <w:rPr>
            <w:rFonts w:ascii="Cambria Math" w:hAnsi="Cambria Math"/>
          </w:rPr>
          <m:t>=0</m:t>
        </m:r>
      </m:oMath>
      <w:r>
        <w:t>.</w:t>
      </w:r>
    </w:p>
    <w:p w14:paraId="4DAD8948" w14:textId="14B29EC3" w:rsidR="00C31B08" w:rsidRDefault="00C31B08" w:rsidP="00F275E4">
      <w:pPr>
        <w:ind w:firstLine="0"/>
      </w:pPr>
      <w:r>
        <w:t>An estimation is strongly consistent if the variance converges to zero:</w:t>
      </w:r>
    </w:p>
    <w:p w14:paraId="23816E57" w14:textId="5C784636" w:rsidR="00C31B08" w:rsidRPr="00AC68A3" w:rsidRDefault="00C31B08"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sup>
                  <m:r>
                    <w:rPr>
                      <w:rFonts w:ascii="Cambria Math" w:hAnsi="Cambria Math"/>
                    </w:rPr>
                    <m:t>2</m:t>
                  </m:r>
                </m:sup>
              </m:sSup>
            </m:e>
          </m:d>
          <m:r>
            <w:rPr>
              <w:rFonts w:ascii="Cambria Math" w:hAnsi="Cambria Math"/>
            </w:rPr>
            <m:t>→0    if n→ ∞</m:t>
          </m:r>
        </m:oMath>
      </m:oMathPara>
    </w:p>
    <w:p w14:paraId="78359369" w14:textId="20C1A280" w:rsidR="00AC68A3" w:rsidRDefault="00AC68A3" w:rsidP="00F275E4">
      <w:pPr>
        <w:ind w:firstLine="0"/>
      </w:pPr>
      <w:r w:rsidRPr="00AC68A3">
        <w:rPr>
          <w:highlight w:val="yellow"/>
        </w:rPr>
        <w:t xml:space="preserve">An estimation T is unbiased (torzítatlan) if    </w:t>
      </w:r>
      <m:oMath>
        <m:r>
          <w:rPr>
            <w:rFonts w:ascii="Cambria Math" w:hAnsi="Cambria Math"/>
            <w:highlight w:val="yellow"/>
          </w:rPr>
          <m:t>E</m:t>
        </m:r>
        <m:d>
          <m:dPr>
            <m:ctrlPr>
              <w:rPr>
                <w:rFonts w:ascii="Cambria Math" w:hAnsi="Cambria Math"/>
                <w:i/>
                <w:highlight w:val="yellow"/>
              </w:rPr>
            </m:ctrlPr>
          </m:dPr>
          <m:e>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n</m:t>
                </m:r>
              </m:sub>
            </m:sSub>
          </m:e>
        </m:d>
        <m:r>
          <w:rPr>
            <w:rFonts w:ascii="Cambria Math" w:hAnsi="Cambria Math"/>
            <w:highlight w:val="yellow"/>
          </w:rPr>
          <m:t>= θ</m:t>
        </m:r>
      </m:oMath>
      <w:r>
        <w:t xml:space="preserve"> </w:t>
      </w:r>
    </w:p>
    <w:p w14:paraId="0D15F0B2" w14:textId="2818B56E" w:rsidR="00AC68A3" w:rsidRDefault="00AC68A3" w:rsidP="00F275E4">
      <w:pPr>
        <w:ind w:firstLine="0"/>
      </w:pPr>
      <w:r>
        <w:t xml:space="preserve">An estimation T is asymptotically unbiased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=0</m:t>
            </m:r>
          </m:e>
        </m:func>
      </m:oMath>
    </w:p>
    <w:p w14:paraId="56F4F30F" w14:textId="30AEB22A" w:rsidR="00C1377A" w:rsidRPr="00BB2F0A" w:rsidRDefault="00C1377A" w:rsidP="00F275E4">
      <w:pPr>
        <w:ind w:firstLine="0"/>
      </w:pPr>
      <w:r>
        <w:t>Between two unbiased estimators the more performant is the one with the faster convergence to zero variance. (namely, for fixed semi-large n the variance is lower).</w:t>
      </w:r>
    </w:p>
    <w:p w14:paraId="69C5B43A" w14:textId="3E7E4B71" w:rsidR="00BB2F0A" w:rsidRDefault="00BB2F0A" w:rsidP="00F275E4">
      <w:pPr>
        <w:ind w:firstLine="0"/>
        <w:rPr>
          <w:b/>
        </w:rPr>
      </w:pPr>
      <w:r>
        <w:rPr>
          <w:b/>
        </w:rPr>
        <w:t>Cramer-Rao inequality:</w:t>
      </w:r>
    </w:p>
    <w:p w14:paraId="0E210DAA" w14:textId="3D95F539" w:rsidR="00BB2F0A" w:rsidRDefault="00BB2F0A" w:rsidP="00F275E4">
      <w:pPr>
        <w:ind w:firstLine="0"/>
      </w:pPr>
      <w:r>
        <w:t xml:space="preserve">We saw that in case of a strongly consistent estimator we have 0 as variance in limit. The Cramer-Rao bound defines a boundary for fixed n </w:t>
      </w:r>
      <w:r w:rsidR="00BC5396">
        <w:t>for which</w:t>
      </w:r>
      <w:r>
        <w:t xml:space="preserve"> the variance cannot </w:t>
      </w:r>
      <w:r w:rsidR="00BC5396">
        <w:t>fall</w:t>
      </w:r>
      <w:r>
        <w:t xml:space="preserve"> below.</w:t>
      </w:r>
    </w:p>
    <w:p w14:paraId="3CED72E2" w14:textId="0145810B" w:rsidR="00BC5396" w:rsidRPr="00BC5396" w:rsidRDefault="00BC5396"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I(θ)</m:t>
              </m:r>
            </m:den>
          </m:f>
          <m:r>
            <w:rPr>
              <w:rFonts w:ascii="Cambria Math" w:hAnsi="Cambria Math"/>
            </w:rPr>
            <m:t xml:space="preserve"> </m:t>
          </m:r>
        </m:oMath>
      </m:oMathPara>
    </w:p>
    <w:p w14:paraId="62742A8E" w14:textId="42EC17AC" w:rsidR="00BC5396" w:rsidRPr="00BC5396" w:rsidRDefault="00BC5396" w:rsidP="00F275E4">
      <w:pPr>
        <w:ind w:firstLine="0"/>
      </w:pPr>
      <w:r>
        <w:t>I is the Fisher information defined as following:</w:t>
      </w:r>
    </w:p>
    <w:p w14:paraId="3DE49362" w14:textId="7B4FAC5A" w:rsidR="00BC5396" w:rsidRPr="00BC5396" w:rsidRDefault="00BC5396" w:rsidP="00F275E4">
      <w:pPr>
        <w:ind w:firstLine="0"/>
      </w:pPr>
      <m:oMathPara>
        <m:oMath>
          <m:r>
            <w:rPr>
              <w:rFonts w:ascii="Cambria Math" w:hAnsi="Cambria Math"/>
            </w:rPr>
            <w:lastRenderedPageBreak/>
            <m:t>I</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 xml:space="preserve">∂l(θ, </m:t>
                          </m:r>
                          <m:r>
                            <m:rPr>
                              <m:sty m:val="bi"/>
                            </m:rPr>
                            <w:rPr>
                              <w:rFonts w:ascii="Cambria Math" w:hAnsi="Cambria Math"/>
                            </w:rPr>
                            <m:t>x</m:t>
                          </m:r>
                          <m:r>
                            <w:rPr>
                              <w:rFonts w:ascii="Cambria Math" w:hAnsi="Cambria Math"/>
                            </w:rPr>
                            <m:t>)</m:t>
                          </m:r>
                        </m:num>
                        <m:den>
                          <m:r>
                            <w:rPr>
                              <w:rFonts w:ascii="Cambria Math" w:hAnsi="Cambria Math"/>
                            </w:rPr>
                            <m:t>∂θ</m:t>
                          </m:r>
                        </m:den>
                      </m:f>
                    </m:e>
                  </m:d>
                </m:e>
                <m:sup>
                  <m:r>
                    <w:rPr>
                      <w:rFonts w:ascii="Cambria Math" w:hAnsi="Cambria Math"/>
                    </w:rPr>
                    <m:t>2</m:t>
                  </m:r>
                </m:sup>
              </m:sSup>
            </m:e>
          </m:d>
        </m:oMath>
      </m:oMathPara>
    </w:p>
    <w:p w14:paraId="3A93FC45" w14:textId="6FD40794" w:rsidR="00BC5396" w:rsidRPr="00BC5396" w:rsidRDefault="00BC5396" w:rsidP="00F275E4">
      <w:pPr>
        <w:ind w:firstLine="0"/>
      </w:pPr>
      <m:oMath>
        <m:r>
          <w:rPr>
            <w:rFonts w:ascii="Cambria Math" w:hAnsi="Cambria Math"/>
          </w:rPr>
          <m:t xml:space="preserve">l(θ, </m:t>
        </m:r>
        <m:r>
          <m:rPr>
            <m:sty m:val="bi"/>
          </m:rPr>
          <w:rPr>
            <w:rFonts w:ascii="Cambria Math" w:hAnsi="Cambria Math"/>
          </w:rPr>
          <m:t>x</m:t>
        </m:r>
        <m:r>
          <w:rPr>
            <w:rFonts w:ascii="Cambria Math" w:hAnsi="Cambria Math"/>
          </w:rPr>
          <m:t>)</m:t>
        </m:r>
      </m:oMath>
      <w:r>
        <w:t xml:space="preserve"> is the log likelihood function.</w:t>
      </w:r>
    </w:p>
    <w:p w14:paraId="0BEB157C" w14:textId="153BEAC5" w:rsidR="001F7650" w:rsidRDefault="001F7650" w:rsidP="00D9508B">
      <w:pPr>
        <w:pStyle w:val="Heading3"/>
      </w:pPr>
      <w:bookmarkStart w:id="114" w:name="_Toc71586197"/>
      <w:r>
        <w:t>Point estimation</w:t>
      </w:r>
      <w:bookmarkEnd w:id="114"/>
    </w:p>
    <w:p w14:paraId="36AA52F2" w14:textId="14769B13" w:rsidR="001F7650" w:rsidRDefault="00F275E4" w:rsidP="00F275E4">
      <w:pPr>
        <w:ind w:firstLine="0"/>
      </w:pPr>
      <w:r>
        <w:t>We exactly determine the parameter that best fits our sample.</w:t>
      </w:r>
    </w:p>
    <w:p w14:paraId="11C0E66E" w14:textId="2CC5CD14" w:rsidR="001F7650" w:rsidRDefault="00CD1FB3" w:rsidP="00CD1FB3">
      <w:pPr>
        <w:ind w:firstLine="0"/>
      </w:pPr>
      <w:r>
        <w:rPr>
          <w:u w:val="single"/>
        </w:rPr>
        <w:t>Maximum likelihood estimat</w:t>
      </w:r>
      <w:r w:rsidR="003F76FC">
        <w:rPr>
          <w:u w:val="single"/>
        </w:rPr>
        <w:t>ion</w:t>
      </w:r>
      <w:r>
        <w:t>:</w:t>
      </w:r>
    </w:p>
    <w:p w14:paraId="631CB62D" w14:textId="76A1C18A" w:rsidR="003F76FC" w:rsidRDefault="00CD1FB3" w:rsidP="00CD1FB3">
      <w:pPr>
        <w:ind w:firstLine="0"/>
      </w:pPr>
      <w:r>
        <w:t xml:space="preserve">We look for the parameters for which we have the highest chance to get our </w:t>
      </w:r>
      <w:r w:rsidR="003F76FC">
        <w:t xml:space="preserve">n </w:t>
      </w:r>
      <w:r>
        <w:t xml:space="preserve">samples. </w:t>
      </w:r>
    </w:p>
    <w:p w14:paraId="368AD3E1" w14:textId="2CD98C5F" w:rsidR="003F76FC" w:rsidRPr="003F76FC" w:rsidRDefault="003F76FC" w:rsidP="003F76FC">
      <w:pPr>
        <w:ind w:firstLine="0"/>
        <w:jc w:val="center"/>
      </w:pPr>
      <m:oMathPara>
        <m:oMath>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63D42737" w14:textId="4040C05B" w:rsidR="003F76FC" w:rsidRPr="003F76FC" w:rsidRDefault="003F76FC" w:rsidP="003F76FC">
      <w:pPr>
        <w:ind w:firstLine="0"/>
        <w:jc w:val="center"/>
      </w:pPr>
      <m:oMathPara>
        <m:oMath>
          <m:r>
            <m:rPr>
              <m:sty m:val="p"/>
            </m:rPr>
            <w:rPr>
              <w:rFonts w:ascii="Cambria Math" w:hAnsi="Cambria Math"/>
            </w:rPr>
            <m:t>log</m:t>
          </m:r>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log⁡</m:t>
                  </m:r>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2349E5B0" w14:textId="4FA36A90" w:rsidR="003F76FC" w:rsidRDefault="00693D28" w:rsidP="003F76FC">
      <w:pPr>
        <w:ind w:firstLine="0"/>
        <w:jc w:val="left"/>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3F76FC">
        <w:t xml:space="preserve"> is the </w:t>
      </w:r>
      <m:oMath>
        <m:r>
          <w:rPr>
            <w:rFonts w:ascii="Cambria Math" w:hAnsi="Cambria Math"/>
          </w:rPr>
          <m:t>θ</m:t>
        </m:r>
      </m:oMath>
      <w:r w:rsidR="003F76FC">
        <w:t xml:space="preserve"> parametrized PMF</w:t>
      </w:r>
      <w:r w:rsidR="00FA6275">
        <w:t xml:space="preserve"> or PDF</w:t>
      </w:r>
      <w:r w:rsidR="003F76FC">
        <w:t xml:space="preserve">. We choose </w:t>
      </w:r>
      <m:oMath>
        <m:r>
          <w:rPr>
            <w:rFonts w:ascii="Cambria Math" w:hAnsi="Cambria Math"/>
          </w:rPr>
          <m:t>θ</m:t>
        </m:r>
      </m:oMath>
      <w:r w:rsidR="003F76FC">
        <w:t xml:space="preserve"> such a way that the (log)likelihood becomes maximal:</w:t>
      </w:r>
    </w:p>
    <w:p w14:paraId="2E1736B9" w14:textId="10B41A9C" w:rsidR="003F76FC" w:rsidRPr="00175C91" w:rsidRDefault="003F76FC" w:rsidP="003F76FC">
      <w:pPr>
        <w:ind w:firstLine="0"/>
        <w:jc w:val="center"/>
      </w:pPr>
      <m:oMathPara>
        <m:oMathParaPr>
          <m:jc m:val="center"/>
        </m:oMathParaPr>
        <m:oMath>
          <m:r>
            <w:rPr>
              <w:rFonts w:ascii="Cambria Math" w:hAnsi="Cambria Math"/>
            </w:rPr>
            <m:t>θ=</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log(L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oMath>
      </m:oMathPara>
    </w:p>
    <w:p w14:paraId="686D93B5" w14:textId="5DB0E198" w:rsidR="00175C91" w:rsidRPr="00175C91" w:rsidRDefault="00175C91" w:rsidP="00175C91">
      <w:pPr>
        <w:ind w:firstLine="0"/>
      </w:pPr>
      <w:r>
        <w:t xml:space="preserve">To determine </w:t>
      </w:r>
      <m:oMath>
        <m:r>
          <w:rPr>
            <w:rFonts w:ascii="Cambria Math" w:hAnsi="Cambria Math"/>
          </w:rPr>
          <m:t>θ</m:t>
        </m:r>
      </m:oMath>
      <w:r>
        <w:t xml:space="preserve"> we derivate the log(likelihood) function with respect to </w:t>
      </w:r>
      <m:oMath>
        <m:r>
          <w:rPr>
            <w:rFonts w:ascii="Cambria Math" w:hAnsi="Cambria Math"/>
          </w:rPr>
          <m:t>θ</m:t>
        </m:r>
      </m:oMath>
      <w:r>
        <w:t xml:space="preserve"> and make it equal with 0. This may give the stationary point for the maximum. </w:t>
      </w:r>
    </w:p>
    <w:p w14:paraId="4CB9B9EB" w14:textId="19C4E48F" w:rsidR="00175C91" w:rsidRPr="003F76FC" w:rsidRDefault="00693D28" w:rsidP="003F76FC">
      <w:pPr>
        <w:ind w:firstLine="0"/>
        <w:jc w:val="center"/>
      </w:pPr>
      <m:oMathPara>
        <m:oMathParaPr>
          <m:jc m:val="center"/>
        </m:oMathParaPr>
        <m:oMath>
          <m:f>
            <m:fPr>
              <m:ctrlPr>
                <w:rPr>
                  <w:rFonts w:ascii="Cambria Math" w:hAnsi="Cambria Math"/>
                  <w:i/>
                </w:rPr>
              </m:ctrlPr>
            </m:fPr>
            <m:num>
              <m:r>
                <w:rPr>
                  <w:rFonts w:ascii="Cambria Math" w:hAnsi="Cambria Math"/>
                </w:rPr>
                <m:t xml:space="preserve">∂L(θ, </m:t>
              </m:r>
              <m:r>
                <m:rPr>
                  <m:sty m:val="bi"/>
                </m:rPr>
                <w:rPr>
                  <w:rFonts w:ascii="Cambria Math" w:hAnsi="Cambria Math"/>
                </w:rPr>
                <m:t>x)</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log⁡</m:t>
              </m:r>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r>
                <m:rPr>
                  <m:sty m:val="bi"/>
                </m:rPr>
                <w:rPr>
                  <w:rFonts w:ascii="Cambria Math" w:hAnsi="Cambria Math"/>
                </w:rPr>
                <m:t>)</m:t>
              </m:r>
            </m:num>
            <m:den>
              <m:r>
                <w:rPr>
                  <w:rFonts w:ascii="Cambria Math" w:hAnsi="Cambria Math"/>
                </w:rPr>
                <m:t>∂θ</m:t>
              </m:r>
            </m:den>
          </m:f>
          <m:r>
            <w:rPr>
              <w:rFonts w:ascii="Cambria Math" w:hAnsi="Cambria Math"/>
            </w:rPr>
            <m:t>=0</m:t>
          </m:r>
        </m:oMath>
      </m:oMathPara>
    </w:p>
    <w:p w14:paraId="1CBF4EB1" w14:textId="208F60E6" w:rsidR="002A6ADB" w:rsidRDefault="002A6ADB" w:rsidP="002A6ADB">
      <w:pPr>
        <w:ind w:firstLine="0"/>
      </w:pPr>
      <w:r>
        <w:rPr>
          <w:u w:val="single"/>
        </w:rPr>
        <w:t>Method of moments</w:t>
      </w:r>
      <w:r>
        <w:t>:</w:t>
      </w:r>
    </w:p>
    <w:p w14:paraId="37850FFA" w14:textId="46446BBB" w:rsidR="002A6ADB" w:rsidRDefault="002A6ADB" w:rsidP="002A6ADB">
      <w:pPr>
        <w:ind w:firstLine="0"/>
      </w:pPr>
      <w:r>
        <w:t xml:space="preserve">It is a more general method than MLE, as it can find multiparametered distributions’ parameters. </w:t>
      </w: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oMath>
      <w:r>
        <w:t xml:space="preserve"> is the definition of the jth moment. A requirement to use MoM is that the parameters we’re looking for should be constructed from the moments in some way.</w:t>
      </w:r>
    </w:p>
    <w:p w14:paraId="49E5CF8E" w14:textId="43005F20" w:rsidR="002A6ADB" w:rsidRDefault="005C36E8" w:rsidP="002A6ADB">
      <w:pPr>
        <w:ind w:firstLine="0"/>
      </w:pPr>
      <w:r>
        <w:t>empirical moment</w:t>
      </w:r>
      <w:r w:rsidR="002A6ADB">
        <w:t xml:space="preserve"> (to model the expected value of X</w:t>
      </w:r>
      <w:r w:rsidR="002A6ADB">
        <w:rPr>
          <w:vertAlign w:val="superscript"/>
        </w:rPr>
        <w:t>j</w:t>
      </w:r>
      <w:r w:rsidR="002A6ADB">
        <w:t>):</w:t>
      </w:r>
    </w:p>
    <w:p w14:paraId="5D5B3851" w14:textId="3AF1C576" w:rsidR="002A6ADB" w:rsidRDefault="00693D28" w:rsidP="002A6ADB">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m:oMathPara>
    </w:p>
    <w:p w14:paraId="3996C229" w14:textId="71C74AF0" w:rsidR="001F7650" w:rsidRDefault="005C36E8" w:rsidP="005C36E8">
      <w:pPr>
        <w:ind w:firstLine="0"/>
      </w:pPr>
      <w:r>
        <w:t xml:space="preserve">With empirical moments we can give estimates to the parameters (remember we have the assumption that each parameter is a function of moments </w:t>
      </w: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oMath>
      <w:r>
        <w:t>)</w:t>
      </w:r>
    </w:p>
    <w:p w14:paraId="6D2A4269" w14:textId="0592D7BF" w:rsidR="005C36E8" w:rsidRPr="001F7650" w:rsidRDefault="005C36E8" w:rsidP="005C36E8">
      <w:pPr>
        <w:ind w:firstLine="0"/>
      </w:pPr>
      <w:r>
        <w:rPr>
          <w:noProof/>
          <w:lang w:eastAsia="hu-HU"/>
        </w:rPr>
        <w:lastRenderedPageBreak/>
        <mc:AlternateContent>
          <mc:Choice Requires="wps">
            <w:drawing>
              <wp:anchor distT="45720" distB="45720" distL="114300" distR="114300" simplePos="0" relativeHeight="251699200" behindDoc="0" locked="0" layoutInCell="1" allowOverlap="1" wp14:anchorId="069127DA" wp14:editId="10409907">
                <wp:simplePos x="0" y="0"/>
                <wp:positionH relativeFrom="margin">
                  <wp:align>right</wp:align>
                </wp:positionH>
                <wp:positionV relativeFrom="paragraph">
                  <wp:posOffset>233045</wp:posOffset>
                </wp:positionV>
                <wp:extent cx="5381625" cy="5667375"/>
                <wp:effectExtent l="0" t="0" r="28575" b="2857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667375"/>
                        </a:xfrm>
                        <a:prstGeom prst="rect">
                          <a:avLst/>
                        </a:prstGeom>
                        <a:solidFill>
                          <a:schemeClr val="bg2">
                            <a:lumMod val="90000"/>
                          </a:schemeClr>
                        </a:solidFill>
                        <a:ln w="9525">
                          <a:solidFill>
                            <a:srgbClr val="000000"/>
                          </a:solidFill>
                          <a:miter lim="800000"/>
                          <a:headEnd/>
                          <a:tailEnd/>
                        </a:ln>
                      </wps:spPr>
                      <wps:txbx>
                        <w:txbxContent>
                          <w:p w14:paraId="18079495" w14:textId="149A3EBA" w:rsidR="00447AE6" w:rsidRDefault="00447AE6" w:rsidP="005C36E8">
                            <w:pPr>
                              <w:spacing w:after="0"/>
                              <w:ind w:firstLine="0"/>
                              <w:rPr>
                                <w:b/>
                              </w:rPr>
                            </w:pPr>
                            <w:r>
                              <w:rPr>
                                <w:b/>
                              </w:rPr>
                              <w:t>Example for MoM:</w:t>
                            </w:r>
                          </w:p>
                          <w:p w14:paraId="727682C8" w14:textId="559CBB3B" w:rsidR="00447AE6" w:rsidRDefault="00447AE6"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447AE6" w:rsidRDefault="00447AE6" w:rsidP="005C36E8">
                            <w:pPr>
                              <w:spacing w:after="0"/>
                              <w:ind w:firstLine="0"/>
                            </w:pPr>
                          </w:p>
                          <w:p w14:paraId="672034FA" w14:textId="6872D0C7" w:rsidR="00447AE6" w:rsidRDefault="00447AE6" w:rsidP="005C36E8">
                            <w:pPr>
                              <w:spacing w:after="0"/>
                              <w:ind w:firstLine="0"/>
                            </w:pPr>
                            <w:r>
                              <w:t>First check out whether those parameters can be constructed from moments:</w:t>
                            </w:r>
                          </w:p>
                          <w:p w14:paraId="17C045BA" w14:textId="275F999C" w:rsidR="00447AE6" w:rsidRPr="005C36E8" w:rsidRDefault="00447AE6"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447AE6" w:rsidRPr="00FF0576" w:rsidRDefault="00447AE6"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447AE6" w:rsidRPr="005C36E8" w:rsidRDefault="00447AE6" w:rsidP="005C36E8">
                            <w:pPr>
                              <w:spacing w:after="0"/>
                              <w:ind w:firstLine="0"/>
                            </w:pPr>
                          </w:p>
                          <w:p w14:paraId="454799D4" w14:textId="1B3843F9" w:rsidR="00447AE6" w:rsidRDefault="00447AE6" w:rsidP="005C36E8">
                            <w:pPr>
                              <w:spacing w:after="0"/>
                              <w:ind w:firstLine="0"/>
                            </w:pPr>
                            <w:r>
                              <w:t>Yes they can, so we calculate the empirical moments:</w:t>
                            </w:r>
                          </w:p>
                          <w:p w14:paraId="2CF128D1" w14:textId="3D56F50D" w:rsidR="00447AE6" w:rsidRDefault="00447AE6"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447AE6" w:rsidRDefault="00447AE6"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447AE6" w:rsidRDefault="00447AE6"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447AE6" w:rsidRPr="005C36E8" w:rsidRDefault="00447AE6"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447AE6" w:rsidRPr="005C36E8" w:rsidRDefault="00447AE6"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127DA" id="_x0000_s1056" type="#_x0000_t202" style="position:absolute;left:0;text-align:left;margin-left:372.55pt;margin-top:18.35pt;width:423.75pt;height:446.2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" fillcolor="#cfcdcd [2894]">
                <v:textbox>
                  <w:txbxContent>
                    <w:p w14:paraId="18079495" w14:textId="149A3EBA" w:rsidR="00447AE6" w:rsidRDefault="00447AE6" w:rsidP="005C36E8">
                      <w:pPr>
                        <w:spacing w:after="0"/>
                        <w:ind w:firstLine="0"/>
                        <w:rPr>
                          <w:b/>
                        </w:rPr>
                      </w:pPr>
                      <w:r>
                        <w:rPr>
                          <w:b/>
                        </w:rPr>
                        <w:t>Example for MoM:</w:t>
                      </w:r>
                    </w:p>
                    <w:p w14:paraId="727682C8" w14:textId="559CBB3B" w:rsidR="00447AE6" w:rsidRDefault="00447AE6"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447AE6" w:rsidRDefault="00447AE6" w:rsidP="005C36E8">
                      <w:pPr>
                        <w:spacing w:after="0"/>
                        <w:ind w:firstLine="0"/>
                      </w:pPr>
                    </w:p>
                    <w:p w14:paraId="672034FA" w14:textId="6872D0C7" w:rsidR="00447AE6" w:rsidRDefault="00447AE6" w:rsidP="005C36E8">
                      <w:pPr>
                        <w:spacing w:after="0"/>
                        <w:ind w:firstLine="0"/>
                      </w:pPr>
                      <w:r>
                        <w:t>First check out whether those parameters can be constructed from moments:</w:t>
                      </w:r>
                    </w:p>
                    <w:p w14:paraId="17C045BA" w14:textId="275F999C" w:rsidR="00447AE6" w:rsidRPr="005C36E8" w:rsidRDefault="00447AE6"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447AE6" w:rsidRPr="00FF0576" w:rsidRDefault="00447AE6"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447AE6" w:rsidRPr="005C36E8" w:rsidRDefault="00447AE6" w:rsidP="005C36E8">
                      <w:pPr>
                        <w:spacing w:after="0"/>
                        <w:ind w:firstLine="0"/>
                      </w:pPr>
                    </w:p>
                    <w:p w14:paraId="454799D4" w14:textId="1B3843F9" w:rsidR="00447AE6" w:rsidRDefault="00447AE6" w:rsidP="005C36E8">
                      <w:pPr>
                        <w:spacing w:after="0"/>
                        <w:ind w:firstLine="0"/>
                      </w:pPr>
                      <w:r>
                        <w:t>Yes they can, so we calculate the empirical moments:</w:t>
                      </w:r>
                    </w:p>
                    <w:p w14:paraId="2CF128D1" w14:textId="3D56F50D" w:rsidR="00447AE6" w:rsidRDefault="00447AE6"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447AE6" w:rsidRDefault="00447AE6"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447AE6" w:rsidRDefault="00447AE6"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447AE6" w:rsidRPr="005C36E8" w:rsidRDefault="00447AE6"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447AE6" w:rsidRPr="005C36E8" w:rsidRDefault="00447AE6"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v:textbox>
                <w10:wrap type="topAndBottom" anchorx="margin"/>
              </v:shape>
            </w:pict>
          </mc:Fallback>
        </mc:AlternateContent>
      </w:r>
    </w:p>
    <w:p w14:paraId="186B64AF" w14:textId="596D367B" w:rsidR="001F7650" w:rsidRDefault="00FF0576" w:rsidP="00D9508B">
      <w:pPr>
        <w:pStyle w:val="Heading3"/>
      </w:pPr>
      <w:bookmarkStart w:id="115" w:name="_Toc71586198"/>
      <w:r>
        <w:t>Interval estimation</w:t>
      </w:r>
      <w:bookmarkEnd w:id="115"/>
    </w:p>
    <w:p w14:paraId="7034DF48" w14:textId="6CEDEDBC" w:rsidR="001F7650" w:rsidRDefault="002A085F" w:rsidP="002A085F">
      <w:pPr>
        <w:ind w:firstLine="0"/>
      </w:pPr>
      <w:r>
        <w:t>In case of continous distributions we cannot assure that the point estimation gives us the real parameters (actually we have 0 chance for that), so we’d like an interval in which we will likely find the real parameters of the underlying distribution of the population.</w:t>
      </w:r>
    </w:p>
    <w:p w14:paraId="7EC629D9" w14:textId="08C58D5A" w:rsidR="002A085F" w:rsidRDefault="00974BC8" w:rsidP="002A085F">
      <w:pPr>
        <w:ind w:firstLine="0"/>
      </w:pPr>
      <w:r>
        <w:t>In case of interval estimation, we use two sample statistics (L</w:t>
      </w:r>
      <w:r w:rsidRPr="00974BC8">
        <w:rPr>
          <w:vertAlign w:val="subscript"/>
        </w:rPr>
        <w:t>n</w:t>
      </w:r>
      <w:r>
        <w:t xml:space="preserve"> and U</w:t>
      </w:r>
      <w:r w:rsidRPr="00974BC8">
        <w:rPr>
          <w:vertAlign w:val="subscript"/>
        </w:rPr>
        <w:t>n</w:t>
      </w:r>
      <w:r>
        <w:t>) for which</w:t>
      </w:r>
    </w:p>
    <w:p w14:paraId="1DCC76A9" w14:textId="302948F6" w:rsidR="00974BC8" w:rsidRDefault="00693D28" w:rsidP="002A085F">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&lt;θ&lt;</m:t>
              </m:r>
              <m:sSub>
                <m:sSubPr>
                  <m:ctrlPr>
                    <w:rPr>
                      <w:rFonts w:ascii="Cambria Math" w:hAnsi="Cambria Math"/>
                      <w:i/>
                    </w:rPr>
                  </m:ctrlPr>
                </m:sSubPr>
                <m:e>
                  <m:r>
                    <w:rPr>
                      <w:rFonts w:ascii="Cambria Math" w:hAnsi="Cambria Math"/>
                    </w:rPr>
                    <m:t>U</m:t>
                  </m:r>
                </m:e>
                <m:sub>
                  <m:r>
                    <w:rPr>
                      <w:rFonts w:ascii="Cambria Math" w:hAnsi="Cambria Math"/>
                    </w:rPr>
                    <m:t>n</m:t>
                  </m:r>
                </m:sub>
              </m:sSub>
            </m:e>
          </m:d>
          <m:r>
            <w:rPr>
              <w:rFonts w:ascii="Cambria Math" w:hAnsi="Cambria Math"/>
            </w:rPr>
            <m:t>=γ</m:t>
          </m:r>
        </m:oMath>
      </m:oMathPara>
    </w:p>
    <w:p w14:paraId="4C13A4F0" w14:textId="190F6C60" w:rsidR="002A085F" w:rsidRDefault="00166A71" w:rsidP="002A085F">
      <w:pPr>
        <w:ind w:firstLine="0"/>
      </w:pPr>
      <w:r>
        <w:rPr>
          <w:noProof/>
          <w:lang w:eastAsia="hu-HU"/>
        </w:rPr>
        <w:lastRenderedPageBreak/>
        <mc:AlternateContent>
          <mc:Choice Requires="wps">
            <w:drawing>
              <wp:anchor distT="45720" distB="45720" distL="114300" distR="114300" simplePos="0" relativeHeight="251701248" behindDoc="0" locked="0" layoutInCell="1" allowOverlap="1" wp14:anchorId="23ED78E4" wp14:editId="49F8DF1F">
                <wp:simplePos x="0" y="0"/>
                <wp:positionH relativeFrom="margin">
                  <wp:align>right</wp:align>
                </wp:positionH>
                <wp:positionV relativeFrom="paragraph">
                  <wp:posOffset>645160</wp:posOffset>
                </wp:positionV>
                <wp:extent cx="5372100" cy="6057900"/>
                <wp:effectExtent l="0" t="0" r="19050" b="1905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057900"/>
                        </a:xfrm>
                        <a:prstGeom prst="rect">
                          <a:avLst/>
                        </a:prstGeom>
                        <a:solidFill>
                          <a:schemeClr val="bg2">
                            <a:lumMod val="90000"/>
                          </a:schemeClr>
                        </a:solidFill>
                        <a:ln w="9525">
                          <a:solidFill>
                            <a:srgbClr val="000000"/>
                          </a:solidFill>
                          <a:miter lim="800000"/>
                          <a:headEnd/>
                          <a:tailEnd/>
                        </a:ln>
                      </wps:spPr>
                      <wps:txbx>
                        <w:txbxContent>
                          <w:p w14:paraId="3C2F7AE3" w14:textId="510ACD70" w:rsidR="00447AE6" w:rsidRDefault="00447AE6" w:rsidP="00166A71">
                            <w:pPr>
                              <w:ind w:firstLine="0"/>
                              <w:rPr>
                                <w:b/>
                                <w:lang w:val="en-US"/>
                              </w:rPr>
                            </w:pPr>
                            <w:r>
                              <w:rPr>
                                <w:b/>
                                <w:lang w:val="en-US"/>
                              </w:rPr>
                              <w:t>Example for interval estimation</w:t>
                            </w:r>
                          </w:p>
                          <w:p w14:paraId="267833CE" w14:textId="381CE050" w:rsidR="00447AE6" w:rsidRDefault="00447AE6"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447AE6" w:rsidRPr="00166A71" w:rsidRDefault="00447AE6"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447AE6" w:rsidRDefault="00447AE6"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447AE6" w:rsidRPr="00166A71" w:rsidRDefault="00447AE6"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447AE6" w:rsidRDefault="00447AE6" w:rsidP="00166A71">
                            <w:pPr>
                              <w:ind w:firstLine="0"/>
                              <w:rPr>
                                <w:lang w:val="en-US"/>
                              </w:rPr>
                            </w:pPr>
                            <w:r>
                              <w:rPr>
                                <w:lang w:val="en-US"/>
                              </w:rPr>
                              <w:t>Find the critical y for which:</w:t>
                            </w:r>
                          </w:p>
                          <w:p w14:paraId="217B87BD" w14:textId="2CAD9B1A" w:rsidR="00447AE6" w:rsidRPr="00166A71" w:rsidRDefault="00447AE6"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447AE6" w:rsidRPr="00AF58EC" w:rsidRDefault="00447AE6"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447AE6" w:rsidRDefault="00447AE6"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447AE6" w:rsidRPr="00AF58EC" w:rsidRDefault="00447AE6"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447AE6" w:rsidRDefault="00447AE6"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447AE6" w:rsidRPr="00166A71" w:rsidRDefault="00447AE6"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D78E4" id="_x0000_s1057" type="#_x0000_t202" style="position:absolute;left:0;text-align:left;margin-left:371.8pt;margin-top:50.8pt;width:423pt;height:477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" fillcolor="#cfcdcd [2894]">
                <v:textbox>
                  <w:txbxContent>
                    <w:p w14:paraId="3C2F7AE3" w14:textId="510ACD70" w:rsidR="00447AE6" w:rsidRDefault="00447AE6" w:rsidP="00166A71">
                      <w:pPr>
                        <w:ind w:firstLine="0"/>
                        <w:rPr>
                          <w:b/>
                          <w:lang w:val="en-US"/>
                        </w:rPr>
                      </w:pPr>
                      <w:r>
                        <w:rPr>
                          <w:b/>
                          <w:lang w:val="en-US"/>
                        </w:rPr>
                        <w:t>Example for interval estimation</w:t>
                      </w:r>
                    </w:p>
                    <w:p w14:paraId="267833CE" w14:textId="381CE050" w:rsidR="00447AE6" w:rsidRDefault="00447AE6"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447AE6" w:rsidRPr="00166A71" w:rsidRDefault="00447AE6"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447AE6" w:rsidRDefault="00447AE6"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447AE6" w:rsidRPr="00166A71" w:rsidRDefault="00447AE6"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447AE6" w:rsidRDefault="00447AE6" w:rsidP="00166A71">
                      <w:pPr>
                        <w:ind w:firstLine="0"/>
                        <w:rPr>
                          <w:lang w:val="en-US"/>
                        </w:rPr>
                      </w:pPr>
                      <w:r>
                        <w:rPr>
                          <w:lang w:val="en-US"/>
                        </w:rPr>
                        <w:t>Find the critical y for which:</w:t>
                      </w:r>
                    </w:p>
                    <w:p w14:paraId="217B87BD" w14:textId="2CAD9B1A" w:rsidR="00447AE6" w:rsidRPr="00166A71" w:rsidRDefault="00447AE6"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447AE6" w:rsidRPr="00AF58EC" w:rsidRDefault="00447AE6"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447AE6" w:rsidRDefault="00447AE6"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447AE6" w:rsidRPr="00AF58EC" w:rsidRDefault="00447AE6"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447AE6" w:rsidRDefault="00447AE6"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447AE6" w:rsidRPr="00166A71" w:rsidRDefault="00447AE6"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v:textbox>
                <w10:wrap type="topAndBottom" anchorx="margin"/>
              </v:shape>
            </w:pict>
          </mc:Fallback>
        </mc:AlternateContent>
      </w:r>
      <w:r w:rsidR="00974BC8">
        <w:t>In this case we call the interval (l</w:t>
      </w:r>
      <w:r w:rsidR="00974BC8" w:rsidRPr="00974BC8">
        <w:rPr>
          <w:vertAlign w:val="subscript"/>
        </w:rPr>
        <w:t>n</w:t>
      </w:r>
      <w:r w:rsidR="00974BC8">
        <w:t>, u</w:t>
      </w:r>
      <w:r w:rsidR="00974BC8" w:rsidRPr="00974BC8">
        <w:rPr>
          <w:vertAlign w:val="subscript"/>
        </w:rPr>
        <w:t>n</w:t>
      </w:r>
      <w:r w:rsidR="00974BC8">
        <w:t xml:space="preserve">) </w:t>
      </w:r>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74BC8">
        <w:t xml:space="preserve"> the </w:t>
      </w:r>
      <m:oMath>
        <m:r>
          <w:rPr>
            <w:rFonts w:ascii="Cambria Math" w:hAnsi="Cambria Math"/>
          </w:rPr>
          <m:t>γ</m:t>
        </m:r>
      </m:oMath>
      <w:r w:rsidR="00974BC8">
        <w:t xml:space="preserve">100% confidence interval for </w:t>
      </w:r>
      <m:oMath>
        <m:r>
          <w:rPr>
            <w:rFonts w:ascii="Cambria Math" w:hAnsi="Cambria Math"/>
          </w:rPr>
          <m:t>θ</m:t>
        </m:r>
      </m:oMath>
      <w:r w:rsidR="00974BC8">
        <w:t>.</w:t>
      </w:r>
    </w:p>
    <w:p w14:paraId="428E34C4" w14:textId="3A9FA1D0" w:rsidR="00974BC8" w:rsidRPr="001F7650" w:rsidRDefault="00974BC8" w:rsidP="002A085F">
      <w:pPr>
        <w:ind w:firstLine="0"/>
      </w:pPr>
    </w:p>
    <w:p w14:paraId="5E71170A" w14:textId="3546BB0E" w:rsidR="00CB7123" w:rsidRDefault="002A085F" w:rsidP="009E5E97">
      <w:pPr>
        <w:pStyle w:val="Heading2"/>
      </w:pPr>
      <w:bookmarkStart w:id="116" w:name="_Toc71586199"/>
      <w:r>
        <w:t>Hypothesis testing</w:t>
      </w:r>
      <w:bookmarkEnd w:id="116"/>
    </w:p>
    <w:p w14:paraId="7582CD77" w14:textId="78830964" w:rsidR="00DC1A36" w:rsidRDefault="00DC1A36" w:rsidP="00DC1A36">
      <w:pPr>
        <w:ind w:firstLine="0"/>
      </w:pPr>
      <w:r>
        <w:t>We’d like to review the truthfulness of statements. Usually these statement are referring to the overall population</w:t>
      </w:r>
      <w:r w:rsidR="003B05D3">
        <w:t xml:space="preserve"> (</w:t>
      </w:r>
      <w:r w:rsidR="00EC475B">
        <w:t>null hypothesis</w:t>
      </w:r>
      <w:r w:rsidR="003B05D3">
        <w:t>)</w:t>
      </w:r>
      <w:r>
        <w:t xml:space="preserve"> but we only have data samples. Also, often these statement are not completely true. We’d like to discover what is the contradiction level between the statement and our data </w:t>
      </w:r>
      <w:r w:rsidR="003B05D3">
        <w:t>when</w:t>
      </w:r>
      <w:r>
        <w:t xml:space="preserve"> we don’t believe what the statement </w:t>
      </w:r>
      <w:r>
        <w:lastRenderedPageBreak/>
        <w:t>claims. Where’s the poin</w:t>
      </w:r>
      <w:r w:rsidR="009D745E">
        <w:t>t where we sense significant</w:t>
      </w:r>
      <w:r>
        <w:t xml:space="preserve"> level of discrepancy </w:t>
      </w:r>
      <w:r w:rsidR="009D745E">
        <w:t>between the data we see and the statement</w:t>
      </w:r>
      <w:r>
        <w:t xml:space="preserve">? </w:t>
      </w:r>
      <w:r w:rsidR="009D745E">
        <w:t xml:space="preserve"> How can we measure significance level?</w:t>
      </w:r>
    </w:p>
    <w:p w14:paraId="05B6BFCD" w14:textId="6A922383" w:rsidR="003B05D3" w:rsidRDefault="009D745E" w:rsidP="00DC1A36">
      <w:pPr>
        <w:ind w:firstLine="0"/>
      </w:pPr>
      <w:r>
        <w:t>By default we accept every statement unless the data clearly says the opposite.</w:t>
      </w:r>
    </w:p>
    <w:p w14:paraId="30857C24" w14:textId="33255D79" w:rsidR="003B05D3" w:rsidRDefault="003B05D3" w:rsidP="00DC1A36">
      <w:pPr>
        <w:ind w:firstLine="0"/>
      </w:pPr>
      <w:r>
        <w:t xml:space="preserve">During hypothesis testing the goal is not to find the adequate mean and other parameters and compare with the one the </w:t>
      </w:r>
      <w:r w:rsidR="00EC475B">
        <w:t>null hypothesis</w:t>
      </w:r>
      <w:r>
        <w:t xml:space="preserve"> says (e.g.: all car have 5,4 +/- 0.1 liter consumption) but rather to measure how much our data sample differs from the </w:t>
      </w:r>
      <w:r w:rsidR="00EC475B">
        <w:t>null hypothesis</w:t>
      </w:r>
      <w:r>
        <w:t xml:space="preserve"> and what is the difference we can still tolerate.</w:t>
      </w:r>
    </w:p>
    <w:p w14:paraId="1401CA7E" w14:textId="10D1B0B8" w:rsidR="009D745E" w:rsidRDefault="003B05D3" w:rsidP="00DC1A36">
      <w:pPr>
        <w:ind w:firstLine="0"/>
      </w:pPr>
      <w:r>
        <w:t>We accept/</w:t>
      </w:r>
      <w:r w:rsidR="0051041C">
        <w:t>reject</w:t>
      </w:r>
      <w:r>
        <w:t xml:space="preserve"> a statement on a given significance level. (Significance level</w:t>
      </w:r>
      <w:r w:rsidR="000612A0">
        <w:t xml:space="preserve"> is the probability t</w:t>
      </w:r>
      <w:r w:rsidR="00EA6ADC">
        <w:t xml:space="preserve">hat that the statement is true </w:t>
      </w:r>
      <w:r w:rsidR="000612A0">
        <w:t>but our data says the opposite)</w:t>
      </w:r>
    </w:p>
    <w:p w14:paraId="670179D6" w14:textId="2CA29AD4" w:rsidR="004A05DC" w:rsidRDefault="004A05DC" w:rsidP="00753801">
      <w:pPr>
        <w:spacing w:after="0" w:line="240" w:lineRule="auto"/>
        <w:ind w:firstLine="0"/>
      </w:pPr>
      <w:r>
        <w:t>H</w:t>
      </w:r>
      <w:r>
        <w:rPr>
          <w:vertAlign w:val="subscript"/>
        </w:rPr>
        <w:t>0</w:t>
      </w:r>
      <w:r>
        <w:t xml:space="preserve"> (</w:t>
      </w:r>
      <w:r w:rsidR="00EC475B">
        <w:t>null hypothesis</w:t>
      </w:r>
      <w:r>
        <w:t xml:space="preserve">) will say the distribution is in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t>.</w:t>
      </w:r>
    </w:p>
    <w:p w14:paraId="3C1840CD" w14:textId="7D1B6927" w:rsidR="004A05DC" w:rsidRDefault="004A05DC" w:rsidP="00753801">
      <w:pPr>
        <w:spacing w:after="0" w:line="240" w:lineRule="auto"/>
        <w:ind w:firstLine="0"/>
      </w:pPr>
      <w:r>
        <w:t>H</w:t>
      </w:r>
      <w:r>
        <w:rPr>
          <w:vertAlign w:val="subscript"/>
        </w:rPr>
        <w:t xml:space="preserve">1 </w:t>
      </w:r>
      <w:r>
        <w:t xml:space="preserve">(alternative hypothesis) will say the distribution is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w:t>
      </w:r>
    </w:p>
    <w:p w14:paraId="1F9E08D6" w14:textId="30A20E37" w:rsidR="00753801" w:rsidRPr="004A05DC" w:rsidRDefault="00693D28" w:rsidP="00753801">
      <w:pPr>
        <w:spacing w:after="0" w:line="240" w:lineRule="auto"/>
        <w:ind w:firstLine="0"/>
      </w:pP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rsidR="00753801">
        <w:t xml:space="preserve"> and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 xml:space="preserve"> are non-overlapping sets.</w:t>
      </w:r>
    </w:p>
    <w:p w14:paraId="0808535C" w14:textId="577EA818" w:rsidR="00F679BA" w:rsidRDefault="00F679BA" w:rsidP="00DC1A36">
      <w:pPr>
        <w:ind w:firstLine="0"/>
      </w:pPr>
    </w:p>
    <w:tbl>
      <w:tblPr>
        <w:tblStyle w:val="TableGrid"/>
        <w:tblW w:w="0" w:type="auto"/>
        <w:tblLook w:val="04A0" w:firstRow="1" w:lastRow="0" w:firstColumn="1" w:lastColumn="0" w:noHBand="0" w:noVBand="1"/>
      </w:tblPr>
      <w:tblGrid>
        <w:gridCol w:w="2245"/>
        <w:gridCol w:w="3060"/>
        <w:gridCol w:w="3189"/>
      </w:tblGrid>
      <w:tr w:rsidR="00B23539" w14:paraId="4A11E2D7" w14:textId="77777777" w:rsidTr="00B23539">
        <w:tc>
          <w:tcPr>
            <w:tcW w:w="2245" w:type="dxa"/>
            <w:shd w:val="clear" w:color="auto" w:fill="D0CECE" w:themeFill="background2" w:themeFillShade="E6"/>
          </w:tcPr>
          <w:p w14:paraId="7EB9C550" w14:textId="77777777" w:rsidR="00B23539" w:rsidRDefault="00B23539" w:rsidP="00B23539">
            <w:pPr>
              <w:spacing w:after="0"/>
              <w:ind w:firstLine="0"/>
            </w:pPr>
          </w:p>
        </w:tc>
        <w:tc>
          <w:tcPr>
            <w:tcW w:w="3060" w:type="dxa"/>
            <w:shd w:val="clear" w:color="auto" w:fill="D0CECE" w:themeFill="background2" w:themeFillShade="E6"/>
          </w:tcPr>
          <w:p w14:paraId="37D385A6" w14:textId="58A97D78" w:rsidR="00B23539" w:rsidRDefault="00B23539" w:rsidP="00B23539">
            <w:pPr>
              <w:spacing w:after="0"/>
              <w:ind w:firstLine="0"/>
              <w:jc w:val="center"/>
            </w:pPr>
            <w:r>
              <w:t>H</w:t>
            </w:r>
            <w:r>
              <w:rPr>
                <w:vertAlign w:val="subscript"/>
              </w:rPr>
              <w:t xml:space="preserve">0 </w:t>
            </w:r>
            <w:r>
              <w:t>accepted</w:t>
            </w:r>
          </w:p>
        </w:tc>
        <w:tc>
          <w:tcPr>
            <w:tcW w:w="3189" w:type="dxa"/>
            <w:shd w:val="clear" w:color="auto" w:fill="D0CECE" w:themeFill="background2" w:themeFillShade="E6"/>
          </w:tcPr>
          <w:p w14:paraId="48BB073F" w14:textId="499AC1B0" w:rsidR="00B23539" w:rsidRDefault="00B23539" w:rsidP="00B23539">
            <w:pPr>
              <w:spacing w:after="0"/>
              <w:ind w:firstLine="0"/>
              <w:jc w:val="center"/>
            </w:pPr>
            <w:r>
              <w:t>H</w:t>
            </w:r>
            <w:r>
              <w:rPr>
                <w:vertAlign w:val="subscript"/>
              </w:rPr>
              <w:t xml:space="preserve">0 </w:t>
            </w:r>
            <w:r>
              <w:t>rejected</w:t>
            </w:r>
          </w:p>
        </w:tc>
      </w:tr>
      <w:tr w:rsidR="00B23539" w14:paraId="5214DB1F" w14:textId="77777777" w:rsidTr="0059454C">
        <w:tc>
          <w:tcPr>
            <w:tcW w:w="2245" w:type="dxa"/>
            <w:shd w:val="clear" w:color="auto" w:fill="D0CECE" w:themeFill="background2" w:themeFillShade="E6"/>
          </w:tcPr>
          <w:p w14:paraId="2B381B9D" w14:textId="492CE964" w:rsidR="00B23539" w:rsidRPr="00B23539" w:rsidRDefault="00B23539" w:rsidP="00B23539">
            <w:pPr>
              <w:spacing w:after="0"/>
              <w:ind w:firstLine="0"/>
            </w:pPr>
            <w:r>
              <w:t>H</w:t>
            </w:r>
            <w:r>
              <w:rPr>
                <w:vertAlign w:val="subscript"/>
              </w:rPr>
              <w:t>0</w:t>
            </w:r>
            <w:r>
              <w:t xml:space="preserve"> is true</w:t>
            </w:r>
          </w:p>
        </w:tc>
        <w:tc>
          <w:tcPr>
            <w:tcW w:w="3060" w:type="dxa"/>
            <w:shd w:val="clear" w:color="auto" w:fill="C5E0B3" w:themeFill="accent6" w:themeFillTint="66"/>
          </w:tcPr>
          <w:p w14:paraId="228810C8" w14:textId="6E515C3A" w:rsidR="00B23539" w:rsidRDefault="00B23539" w:rsidP="00B23539">
            <w:pPr>
              <w:spacing w:after="0"/>
              <w:ind w:firstLine="0"/>
            </w:pPr>
            <w:r>
              <w:t>T</w:t>
            </w:r>
            <w:r w:rsidR="0059454C">
              <w:t>N</w:t>
            </w:r>
            <w:r>
              <w:t xml:space="preserve"> – correct decision</w:t>
            </w:r>
          </w:p>
        </w:tc>
        <w:tc>
          <w:tcPr>
            <w:tcW w:w="3189" w:type="dxa"/>
            <w:shd w:val="clear" w:color="auto" w:fill="FFC000"/>
          </w:tcPr>
          <w:p w14:paraId="58F88BB7" w14:textId="1C11957D" w:rsidR="00B23539" w:rsidRDefault="00B23539" w:rsidP="0059454C">
            <w:pPr>
              <w:spacing w:after="0"/>
              <w:ind w:firstLine="0"/>
            </w:pPr>
            <w:r>
              <w:t xml:space="preserve">Type 1 error: </w:t>
            </w:r>
            <w:r w:rsidR="0059454C">
              <w:t>False positive</w:t>
            </w:r>
          </w:p>
        </w:tc>
      </w:tr>
      <w:tr w:rsidR="00B23539" w14:paraId="0AC23506" w14:textId="77777777" w:rsidTr="0059454C">
        <w:tc>
          <w:tcPr>
            <w:tcW w:w="2245" w:type="dxa"/>
            <w:shd w:val="clear" w:color="auto" w:fill="D0CECE" w:themeFill="background2" w:themeFillShade="E6"/>
          </w:tcPr>
          <w:p w14:paraId="052726D5" w14:textId="3D93E002" w:rsidR="00B23539" w:rsidRPr="00B23539" w:rsidRDefault="00B23539" w:rsidP="00B23539">
            <w:pPr>
              <w:spacing w:after="0"/>
              <w:ind w:firstLine="0"/>
            </w:pPr>
            <w:r>
              <w:t>H</w:t>
            </w:r>
            <w:r>
              <w:rPr>
                <w:vertAlign w:val="subscript"/>
              </w:rPr>
              <w:t xml:space="preserve">0 </w:t>
            </w:r>
            <w:r>
              <w:t>is false</w:t>
            </w:r>
          </w:p>
        </w:tc>
        <w:tc>
          <w:tcPr>
            <w:tcW w:w="3060" w:type="dxa"/>
            <w:shd w:val="clear" w:color="auto" w:fill="FF0000"/>
          </w:tcPr>
          <w:p w14:paraId="4A096270" w14:textId="234FB27F" w:rsidR="00B23539" w:rsidRDefault="0059454C" w:rsidP="00B23539">
            <w:pPr>
              <w:spacing w:after="0"/>
              <w:ind w:firstLine="0"/>
            </w:pPr>
            <w:r>
              <w:t>Type2 error: False negative</w:t>
            </w:r>
          </w:p>
        </w:tc>
        <w:tc>
          <w:tcPr>
            <w:tcW w:w="3189" w:type="dxa"/>
            <w:shd w:val="clear" w:color="auto" w:fill="C5E0B3" w:themeFill="accent6" w:themeFillTint="66"/>
          </w:tcPr>
          <w:p w14:paraId="65125134" w14:textId="7F7DE04C" w:rsidR="00B23539" w:rsidRDefault="0059454C" w:rsidP="00B23539">
            <w:pPr>
              <w:spacing w:after="0"/>
              <w:ind w:firstLine="0"/>
            </w:pPr>
            <w:r>
              <w:t>TP</w:t>
            </w:r>
            <w:r w:rsidR="00B23539">
              <w:t xml:space="preserve"> – correct decision</w:t>
            </w:r>
          </w:p>
        </w:tc>
      </w:tr>
    </w:tbl>
    <w:p w14:paraId="3103886C" w14:textId="5A892938" w:rsidR="00B23539" w:rsidRDefault="00B23539" w:rsidP="00DC1A36">
      <w:pPr>
        <w:ind w:firstLine="0"/>
      </w:pPr>
    </w:p>
    <w:p w14:paraId="06F6F230" w14:textId="7B76F769" w:rsidR="00BE3786" w:rsidRDefault="0059454C" w:rsidP="00DC1A36">
      <w:pPr>
        <w:ind w:firstLine="0"/>
      </w:pPr>
      <w:r>
        <w:t>Number of false positives can be measure with the significance level (</w:t>
      </w:r>
      <w:r w:rsidR="00982A55">
        <w:t>usually 0.05 -</w:t>
      </w:r>
      <w:r>
        <w:t xml:space="preserve"> 0.1). Number of false negatives cannot be controlled and overall we have hard time estimating it.</w:t>
      </w:r>
    </w:p>
    <w:p w14:paraId="2CDB1232" w14:textId="48DA882F" w:rsidR="00775497" w:rsidRDefault="006447B1" w:rsidP="00DC1A36">
      <w:pPr>
        <w:ind w:firstLine="0"/>
      </w:pPr>
      <w:r>
        <w:rPr>
          <w:b/>
        </w:rPr>
        <w:t xml:space="preserve">p-value: </w:t>
      </w:r>
      <w:r>
        <w:t xml:space="preserve">p-value is the probability of getting a data sample at least as extreme as the sample statistics assuming that the </w:t>
      </w:r>
      <w:r w:rsidR="00EC475B">
        <w:t>null hypothesis</w:t>
      </w:r>
      <w:r>
        <w:t xml:space="preserve"> is true. If the p value is lower than the significance level we have to reject the claims of the </w:t>
      </w:r>
      <w:r w:rsidR="00EC475B">
        <w:t>null hypothesis</w:t>
      </w:r>
      <w:r>
        <w:t>.</w:t>
      </w:r>
      <w:r w:rsidR="00775497">
        <w:t xml:space="preserve"> Imagine having a data sample with mean of 25 whereas the </w:t>
      </w:r>
      <w:r w:rsidR="00EC475B">
        <w:t>null hypothesis</w:t>
      </w:r>
      <w:r w:rsidR="00775497">
        <w:t xml:space="preserve"> stated that the mean is 20. Then the p value is:</w:t>
      </w:r>
    </w:p>
    <w:p w14:paraId="43ADD810" w14:textId="4D6A1332" w:rsidR="00775497" w:rsidRPr="00700726" w:rsidRDefault="00775497" w:rsidP="00DC1A36">
      <w:pPr>
        <w:ind w:firstLine="0"/>
      </w:pPr>
      <m:oMathPara>
        <m:oMath>
          <m:r>
            <w:rPr>
              <w:rFonts w:ascii="Cambria Math" w:hAnsi="Cambria Math"/>
            </w:rPr>
            <m:t>p=P</m:t>
          </m:r>
          <m:d>
            <m:dPr>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≥25 </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=20)</m:t>
          </m:r>
        </m:oMath>
      </m:oMathPara>
    </w:p>
    <w:p w14:paraId="796F3350" w14:textId="2EFA20A3" w:rsidR="00700726" w:rsidRDefault="00700726" w:rsidP="00DC1A36">
      <w:pPr>
        <w:ind w:firstLine="0"/>
      </w:pPr>
      <w:r>
        <w:t>p-value is the significance level of the test statistics</w:t>
      </w:r>
      <w:r w:rsidR="00730321">
        <w:t xml:space="preserve"> where we just reject the null hypothesis. If this p-value is lower than the predefined significance value we reject the null hypothesis.</w:t>
      </w:r>
      <w:r w:rsidR="00D77AAD">
        <w:t xml:space="preserve"> It is another method besides critical values to test hypotheses.</w:t>
      </w:r>
    </w:p>
    <w:p w14:paraId="02F73983" w14:textId="114363CC" w:rsidR="00730321" w:rsidRPr="002D7123" w:rsidRDefault="00730321" w:rsidP="00DC1A36">
      <w:pPr>
        <w:ind w:firstLine="0"/>
      </w:pPr>
      <w:r>
        <w:t xml:space="preserve">If we </w:t>
      </w:r>
      <w:r w:rsidR="00D77AAD">
        <w:t>reject</w:t>
      </w:r>
      <w:r>
        <w:t xml:space="preserve"> the null hypothesis on a significance level</w:t>
      </w:r>
      <w:r w:rsidR="00D77AAD">
        <w:t xml:space="preserve"> (0.1 for example -&gt; 90%) then we reject it on </w:t>
      </w:r>
      <w:r w:rsidR="00D77AAD">
        <w:rPr>
          <w:b/>
        </w:rPr>
        <w:t xml:space="preserve">every larger </w:t>
      </w:r>
      <w:r w:rsidR="00D77AAD">
        <w:t xml:space="preserve">significance level as well (0.15 -&gt; 85%). So if our predefined </w:t>
      </w:r>
      <w:r w:rsidR="00D77AAD">
        <w:lastRenderedPageBreak/>
        <w:t>significance level was 0.15 and we get that the p-value is 0.1, then we have to reject the null hypothesis.</w:t>
      </w:r>
      <w:r>
        <w:t xml:space="preserve"> </w:t>
      </w:r>
    </w:p>
    <w:p w14:paraId="0CDFA434" w14:textId="2F0FE498" w:rsidR="00B23539" w:rsidRDefault="009A767C" w:rsidP="00D9508B">
      <w:pPr>
        <w:pStyle w:val="Heading3"/>
      </w:pPr>
      <w:bookmarkStart w:id="117" w:name="_Toc71586200"/>
      <w:r>
        <w:t>Z-test (</w:t>
      </w:r>
      <w:r w:rsidR="00165501">
        <w:t xml:space="preserve">z-próba, </w:t>
      </w:r>
      <w:r>
        <w:t>u-próba)</w:t>
      </w:r>
      <w:bookmarkEnd w:id="117"/>
    </w:p>
    <w:p w14:paraId="1ADA5677" w14:textId="4CA63E89" w:rsidR="009A767C" w:rsidRDefault="009A767C" w:rsidP="009A767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samples and we know that each of them is coming from a normal distribution with known standard deviation (</w:t>
      </w:r>
      <m:oMath>
        <m:r>
          <w:rPr>
            <w:rFonts w:ascii="Cambria Math" w:hAnsi="Cambria Math"/>
          </w:rPr>
          <m:t>σ</m:t>
        </m:r>
      </m:oMath>
      <w:r>
        <w:t>) but unknown mean (</w:t>
      </w:r>
      <m:oMath>
        <m:r>
          <w:rPr>
            <w:rFonts w:ascii="Cambria Math" w:hAnsi="Cambria Math"/>
          </w:rPr>
          <m:t>μ</m:t>
        </m:r>
      </m:oMath>
      <w:r>
        <w:t>).</w:t>
      </w:r>
    </w:p>
    <w:p w14:paraId="49227FD4" w14:textId="64D75A5A" w:rsidR="009A767C" w:rsidRDefault="009A767C" w:rsidP="009A767C">
      <w:pPr>
        <w:ind w:firstLine="0"/>
      </w:pPr>
      <w:r>
        <w:t xml:space="preserve">The </w:t>
      </w:r>
      <w:r w:rsidR="00EC475B">
        <w:t>null hypothesis</w:t>
      </w:r>
      <w:r>
        <w:t xml:space="preserve"> says that the mean is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t>.</w:t>
      </w:r>
      <w:r w:rsidR="00AC53D3">
        <w:t xml:space="preserve"> </w:t>
      </w:r>
      <m:oMath>
        <m:r>
          <w:rPr>
            <w:rFonts w:ascii="Cambria Math" w:hAnsi="Cambria Math"/>
          </w:rPr>
          <m:t>ε</m:t>
        </m:r>
      </m:oMath>
      <w:r w:rsidR="00AC53D3">
        <w:t xml:space="preserve"> is the chose</w:t>
      </w:r>
      <w:r w:rsidR="000D708B">
        <w:t>n</w:t>
      </w:r>
      <w:r w:rsidR="00AC53D3">
        <w:t xml:space="preserve"> significance level.</w:t>
      </w:r>
    </w:p>
    <w:p w14:paraId="41B51F1E" w14:textId="6146E31F" w:rsidR="00AC53D3" w:rsidRPr="00AC53D3" w:rsidRDefault="00AC53D3" w:rsidP="009A767C">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m:oMathPara>
    </w:p>
    <w:p w14:paraId="7783F726" w14:textId="4183072C" w:rsidR="00AC53D3" w:rsidRDefault="00AC53D3" w:rsidP="009A767C">
      <w:pPr>
        <w:ind w:firstLine="0"/>
      </w:pPr>
      <w:r>
        <w:t>If H</w:t>
      </w:r>
      <w:r>
        <w:rPr>
          <w:vertAlign w:val="subscript"/>
        </w:rPr>
        <w:t xml:space="preserve">0 </w:t>
      </w:r>
      <w:r>
        <w:t>is true than u follows a standard normal distribution,</w:t>
      </w:r>
    </w:p>
    <w:p w14:paraId="5AB6F40E" w14:textId="2976087E" w:rsidR="00AC53D3" w:rsidRPr="00080696" w:rsidRDefault="00AC53D3" w:rsidP="009A767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30309707" w14:textId="4153BE14" w:rsidR="00080696" w:rsidRPr="003B73E2" w:rsidRDefault="00080696" w:rsidP="009A767C">
      <w:pPr>
        <w:ind w:firstLine="0"/>
      </w:pPr>
      <m:oMathPara>
        <m:oMath>
          <m:r>
            <w:rPr>
              <w:rFonts w:ascii="Cambria Math" w:hAnsi="Cambria Math"/>
            </w:rPr>
            <m:t>2ϕ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-1=1-ε</m:t>
          </m:r>
        </m:oMath>
      </m:oMathPara>
    </w:p>
    <w:p w14:paraId="44AFDFDB" w14:textId="250F0048" w:rsidR="003B73E2" w:rsidRPr="00080696" w:rsidRDefault="003B73E2" w:rsidP="009A767C">
      <w:pPr>
        <w:ind w:firstLine="0"/>
      </w:pPr>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oMath>
      </m:oMathPara>
    </w:p>
    <w:p w14:paraId="22138529" w14:textId="18BB1018" w:rsidR="00080696" w:rsidRDefault="00080696" w:rsidP="009A767C">
      <w:pPr>
        <w:ind w:firstLine="0"/>
      </w:pPr>
      <w:r>
        <w:t>We substitute the X</w:t>
      </w:r>
      <w:r>
        <w:rPr>
          <w:vertAlign w:val="subscript"/>
        </w:rPr>
        <w:t>i</w:t>
      </w:r>
      <w:r>
        <w:t xml:space="preserve">-s with our real numeric data and if we get that the </w:t>
      </w:r>
      <m:oMath>
        <m:d>
          <m:dPr>
            <m:begChr m:val="|"/>
            <m:endChr m:val="|"/>
            <m:ctrlPr>
              <w:rPr>
                <w:rFonts w:ascii="Cambria Math" w:hAnsi="Cambria Math"/>
                <w:i/>
              </w:rPr>
            </m:ctrlPr>
          </m:dPr>
          <m:e>
            <m:r>
              <w:rPr>
                <w:rFonts w:ascii="Cambria Math" w:hAnsi="Cambria Math"/>
              </w:rPr>
              <m:t>u</m:t>
            </m:r>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then we accept the </w:t>
      </w:r>
      <w:r w:rsidR="00EC475B">
        <w:t>null hypothesis</w:t>
      </w:r>
      <w:r w:rsidR="003B73E2">
        <w:t xml:space="preserve"> on the significance level </w:t>
      </w:r>
      <m:oMath>
        <m:r>
          <w:rPr>
            <w:rFonts w:ascii="Cambria Math" w:hAnsi="Cambria Math"/>
          </w:rPr>
          <m:t>ε</m:t>
        </m:r>
      </m:oMath>
      <w:r>
        <w:t>.</w:t>
      </w:r>
      <w:r w:rsidR="007C31FE">
        <w:t xml:space="preserve"> Once again if we accept the </w:t>
      </w:r>
      <w:r w:rsidR="00EC475B">
        <w:t>null hypothesis</w:t>
      </w:r>
      <w:r w:rsidR="007C31FE">
        <w:t xml:space="preserve"> then that means that between the sample mean and the proposed mean there were no significant differences to reject the claim.</w:t>
      </w:r>
    </w:p>
    <w:tbl>
      <w:tblPr>
        <w:tblStyle w:val="TableGrid"/>
        <w:tblW w:w="0" w:type="auto"/>
        <w:tblInd w:w="3055" w:type="dxa"/>
        <w:tblLook w:val="04A0" w:firstRow="1" w:lastRow="0" w:firstColumn="1" w:lastColumn="0" w:noHBand="0" w:noVBand="1"/>
      </w:tblPr>
      <w:tblGrid>
        <w:gridCol w:w="1192"/>
        <w:gridCol w:w="1058"/>
      </w:tblGrid>
      <w:tr w:rsidR="007C31FE" w14:paraId="02B701F2" w14:textId="77777777" w:rsidTr="007C31FE">
        <w:tc>
          <w:tcPr>
            <w:tcW w:w="1192" w:type="dxa"/>
            <w:vAlign w:val="center"/>
          </w:tcPr>
          <w:p w14:paraId="0BBC62BF" w14:textId="3A541C61" w:rsidR="007C31FE" w:rsidRDefault="007C31FE" w:rsidP="007C31FE">
            <w:pPr>
              <w:spacing w:after="0"/>
              <w:ind w:firstLine="0"/>
              <w:jc w:val="center"/>
            </w:pPr>
            <m:oMathPara>
              <m:oMath>
                <m:r>
                  <w:rPr>
                    <w:rFonts w:ascii="Cambria Math" w:hAnsi="Cambria Math"/>
                  </w:rPr>
                  <m:t>ϕ(1.28)</m:t>
                </m:r>
              </m:oMath>
            </m:oMathPara>
          </w:p>
        </w:tc>
        <w:tc>
          <w:tcPr>
            <w:tcW w:w="1058" w:type="dxa"/>
            <w:vAlign w:val="center"/>
          </w:tcPr>
          <w:p w14:paraId="5524E020" w14:textId="442AFCBE" w:rsidR="007C31FE" w:rsidRDefault="007C31FE" w:rsidP="007C31FE">
            <w:pPr>
              <w:spacing w:after="0"/>
              <w:ind w:firstLine="0"/>
              <w:jc w:val="center"/>
            </w:pPr>
            <w:r>
              <w:t>0.9</w:t>
            </w:r>
          </w:p>
        </w:tc>
      </w:tr>
      <w:tr w:rsidR="007C31FE" w14:paraId="5A17AC65" w14:textId="77777777" w:rsidTr="007C31FE">
        <w:tc>
          <w:tcPr>
            <w:tcW w:w="1192" w:type="dxa"/>
            <w:vAlign w:val="center"/>
          </w:tcPr>
          <w:p w14:paraId="41D25DFB" w14:textId="6A036A8F" w:rsidR="007C31FE" w:rsidRDefault="007C31FE" w:rsidP="007C31FE">
            <w:pPr>
              <w:spacing w:after="0"/>
              <w:ind w:firstLine="0"/>
              <w:jc w:val="center"/>
            </w:pPr>
            <m:oMathPara>
              <m:oMath>
                <m:r>
                  <w:rPr>
                    <w:rFonts w:ascii="Cambria Math" w:hAnsi="Cambria Math"/>
                  </w:rPr>
                  <m:t>ϕ(1.64)</m:t>
                </m:r>
              </m:oMath>
            </m:oMathPara>
          </w:p>
        </w:tc>
        <w:tc>
          <w:tcPr>
            <w:tcW w:w="1058" w:type="dxa"/>
            <w:vAlign w:val="center"/>
          </w:tcPr>
          <w:p w14:paraId="3E6C4173" w14:textId="4C072830" w:rsidR="007C31FE" w:rsidRDefault="007C31FE" w:rsidP="007C31FE">
            <w:pPr>
              <w:spacing w:after="0"/>
              <w:ind w:firstLine="0"/>
              <w:jc w:val="center"/>
            </w:pPr>
            <w:r>
              <w:t>0.95</w:t>
            </w:r>
          </w:p>
        </w:tc>
      </w:tr>
      <w:tr w:rsidR="007C31FE" w14:paraId="2AAB27DC" w14:textId="77777777" w:rsidTr="007C31FE">
        <w:tc>
          <w:tcPr>
            <w:tcW w:w="1192" w:type="dxa"/>
            <w:vAlign w:val="center"/>
          </w:tcPr>
          <w:p w14:paraId="593D93CE" w14:textId="353762ED" w:rsidR="007C31FE" w:rsidRDefault="007C31FE" w:rsidP="007C31FE">
            <w:pPr>
              <w:spacing w:after="0"/>
              <w:ind w:firstLine="0"/>
              <w:jc w:val="center"/>
            </w:pPr>
            <m:oMathPara>
              <m:oMath>
                <m:r>
                  <w:rPr>
                    <w:rFonts w:ascii="Cambria Math" w:hAnsi="Cambria Math"/>
                  </w:rPr>
                  <m:t>ϕ(1.96)</m:t>
                </m:r>
              </m:oMath>
            </m:oMathPara>
          </w:p>
        </w:tc>
        <w:tc>
          <w:tcPr>
            <w:tcW w:w="1058" w:type="dxa"/>
            <w:vAlign w:val="center"/>
          </w:tcPr>
          <w:p w14:paraId="2A5C1C01" w14:textId="54CCA4A1" w:rsidR="007C31FE" w:rsidRDefault="007C31FE" w:rsidP="007C31FE">
            <w:pPr>
              <w:spacing w:after="0"/>
              <w:ind w:firstLine="0"/>
              <w:jc w:val="center"/>
            </w:pPr>
            <w:r>
              <w:t>0.975</w:t>
            </w:r>
          </w:p>
        </w:tc>
      </w:tr>
    </w:tbl>
    <w:p w14:paraId="4BC24C57" w14:textId="712C5555" w:rsidR="007C31FE" w:rsidRDefault="007C31FE" w:rsidP="009A767C">
      <w:pPr>
        <w:ind w:firstLine="0"/>
      </w:pPr>
    </w:p>
    <w:p w14:paraId="6E38CB49" w14:textId="1A9F7AC7" w:rsidR="004756AE" w:rsidRDefault="00BE3786" w:rsidP="009A767C">
      <w:pPr>
        <w:ind w:firstLine="0"/>
      </w:pPr>
      <w:r>
        <w:rPr>
          <w:noProof/>
          <w:lang w:eastAsia="hu-HU"/>
        </w:rPr>
        <mc:AlternateContent>
          <mc:Choice Requires="wps">
            <w:drawing>
              <wp:anchor distT="45720" distB="45720" distL="114300" distR="114300" simplePos="0" relativeHeight="251703296" behindDoc="0" locked="0" layoutInCell="1" allowOverlap="1" wp14:anchorId="08B54D37" wp14:editId="088A47E2">
                <wp:simplePos x="0" y="0"/>
                <wp:positionH relativeFrom="margin">
                  <wp:align>left</wp:align>
                </wp:positionH>
                <wp:positionV relativeFrom="paragraph">
                  <wp:posOffset>782955</wp:posOffset>
                </wp:positionV>
                <wp:extent cx="5153025" cy="1133475"/>
                <wp:effectExtent l="0" t="0" r="28575" b="285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1133475"/>
                        </a:xfrm>
                        <a:prstGeom prst="rect">
                          <a:avLst/>
                        </a:prstGeom>
                        <a:solidFill>
                          <a:schemeClr val="bg2">
                            <a:lumMod val="90000"/>
                          </a:schemeClr>
                        </a:solidFill>
                        <a:ln w="9525">
                          <a:solidFill>
                            <a:srgbClr val="000000"/>
                          </a:solidFill>
                          <a:miter lim="800000"/>
                          <a:headEnd/>
                          <a:tailEnd/>
                        </a:ln>
                      </wps:spPr>
                      <wps:txbx>
                        <w:txbxContent>
                          <w:p w14:paraId="1338C60C" w14:textId="77777777" w:rsidR="00447AE6" w:rsidRPr="00BE3786" w:rsidRDefault="00447AE6" w:rsidP="00BE3786">
                            <w:pPr>
                              <w:ind w:firstLine="0"/>
                              <w:rPr>
                                <w:b/>
                              </w:rPr>
                            </w:pPr>
                            <w:r w:rsidRPr="00BE3786">
                              <w:rPr>
                                <w:b/>
                              </w:rPr>
                              <w:t>Meaning of two-tailed (two-sided) test:</w:t>
                            </w:r>
                          </w:p>
                          <w:p w14:paraId="2067EE2A" w14:textId="1A2D3273" w:rsidR="00447AE6" w:rsidRPr="00BE3786" w:rsidRDefault="00447AE6"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54D37" id="_x0000_s1058" type="#_x0000_t202" style="position:absolute;left:0;text-align:left;margin-left:0;margin-top:61.65pt;width:405.75pt;height:89.25pt;z-index:2517032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" fillcolor="#cfcdcd [2894]">
                <v:textbox>
                  <w:txbxContent>
                    <w:p w14:paraId="1338C60C" w14:textId="77777777" w:rsidR="00447AE6" w:rsidRPr="00BE3786" w:rsidRDefault="00447AE6" w:rsidP="00BE3786">
                      <w:pPr>
                        <w:ind w:firstLine="0"/>
                        <w:rPr>
                          <w:b/>
                        </w:rPr>
                      </w:pPr>
                      <w:r w:rsidRPr="00BE3786">
                        <w:rPr>
                          <w:b/>
                        </w:rPr>
                        <w:t>Meaning of two-tailed (two-sided) test:</w:t>
                      </w:r>
                    </w:p>
                    <w:p w14:paraId="2067EE2A" w14:textId="1A2D3273" w:rsidR="00447AE6" w:rsidRPr="00BE3786" w:rsidRDefault="00447AE6"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v:textbox>
                <w10:wrap type="topAndBottom" anchorx="margin"/>
              </v:shape>
            </w:pict>
          </mc:Fallback>
        </mc:AlternateContent>
      </w:r>
      <w:r w:rsidR="004756AE">
        <w:t xml:space="preserve">We use Z-tests on-non normally distributed data too if we have a lot of samples. You can justify the legitimacy of this method with the central limit theorem (CLT). </w:t>
      </w:r>
    </w:p>
    <w:p w14:paraId="44897A3B" w14:textId="77777777" w:rsidR="00BE3786" w:rsidRDefault="00BE3786" w:rsidP="009A767C">
      <w:pPr>
        <w:ind w:firstLine="0"/>
        <w:rPr>
          <w:u w:val="single"/>
        </w:rPr>
      </w:pPr>
    </w:p>
    <w:p w14:paraId="51AC56AE" w14:textId="2CE767E5" w:rsidR="002B4728" w:rsidRDefault="002B4728" w:rsidP="009A767C">
      <w:pPr>
        <w:ind w:firstLine="0"/>
      </w:pPr>
      <w:r>
        <w:rPr>
          <w:u w:val="single"/>
        </w:rPr>
        <w:t>two sample case</w:t>
      </w:r>
      <w:r>
        <w:t>:</w:t>
      </w:r>
    </w:p>
    <w:p w14:paraId="31030F3A" w14:textId="7C3162DB" w:rsidR="002B4728" w:rsidRDefault="002B4728" w:rsidP="002B4728">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know the distributions’ standard deviation.</w:t>
      </w:r>
    </w:p>
    <w:p w14:paraId="366F701C" w14:textId="552D6B56" w:rsidR="00AD2B66" w:rsidRDefault="00252A9D" w:rsidP="002B4728">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0D833A34" w14:textId="04BAD61A" w:rsidR="00AD2B66" w:rsidRPr="00AD2B66" w:rsidRDefault="00693D28" w:rsidP="00AD2B66">
      <w:pPr>
        <w:ind w:firstLine="0"/>
      </w:pPr>
      <m:oMathPara>
        <m:oMathParaPr>
          <m:jc m:val="center"/>
        </m:oMathParaP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oMath>
      </m:oMathPara>
    </w:p>
    <w:p w14:paraId="349F58DA" w14:textId="2AE4DA8C" w:rsidR="00AD2B66" w:rsidRDefault="00AD2B66" w:rsidP="00AD2B66">
      <w:pPr>
        <w:ind w:firstLine="0"/>
      </w:pPr>
    </w:p>
    <w:p w14:paraId="28A0F5FE" w14:textId="71DB4074" w:rsidR="00AD2B66" w:rsidRPr="00AD2B66" w:rsidRDefault="00693D28" w:rsidP="00AD2B66">
      <w:pPr>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 xml:space="preserve"> ϵ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e>
          </m:d>
        </m:oMath>
      </m:oMathPara>
    </w:p>
    <w:p w14:paraId="4C3FEF0D" w14:textId="072D549E" w:rsidR="00AD2B66" w:rsidRDefault="00AD2B66" w:rsidP="002B4728">
      <w:pPr>
        <w:ind w:firstLine="0"/>
      </w:pPr>
      <w:r>
        <w:t xml:space="preserve">By using the </w:t>
      </w:r>
      <w:r w:rsidR="00EC475B">
        <w:t>null hypothesis</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 and standardizing we get:</w:t>
      </w:r>
    </w:p>
    <w:p w14:paraId="7FF8A2CD" w14:textId="6F2B7A6B" w:rsidR="00252A9D" w:rsidRPr="00AD2B66" w:rsidRDefault="00AD2B66" w:rsidP="002B4728">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den>
          </m:f>
        </m:oMath>
      </m:oMathPara>
    </w:p>
    <w:p w14:paraId="499D6B7D" w14:textId="50210F03" w:rsidR="00AD2B66" w:rsidRDefault="00AD2B66" w:rsidP="002B4728">
      <w:pPr>
        <w:ind w:firstLine="0"/>
      </w:pPr>
      <w:r>
        <w:t>And from this point we can follow the previously introduced method:</w:t>
      </w:r>
      <w:r w:rsidR="005B5BDE">
        <w:t xml:space="preserve"> </w:t>
      </w:r>
    </w:p>
    <w:p w14:paraId="7964806A" w14:textId="4FE6DB0D" w:rsidR="00AD2B66" w:rsidRPr="00AE5557" w:rsidRDefault="00AD2B66" w:rsidP="002B4728">
      <w:pPr>
        <w:ind w:firstLine="0"/>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u&lt;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16409C75" w14:textId="1642610E" w:rsidR="00B23539" w:rsidRDefault="00294343" w:rsidP="00D9508B">
      <w:pPr>
        <w:pStyle w:val="Heading3"/>
      </w:pPr>
      <w:bookmarkStart w:id="118" w:name="_Toc71586201"/>
      <w:r>
        <w:t>Student’s t-test</w:t>
      </w:r>
      <w:bookmarkEnd w:id="118"/>
    </w:p>
    <w:p w14:paraId="63EB5731" w14:textId="5FF77283" w:rsidR="005B5BDE" w:rsidRDefault="005B5BDE" w:rsidP="005B5BDE">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4540E5">
        <w:t>independent</w:t>
      </w:r>
      <w:r>
        <w:t xml:space="preserve"> and normally distributed samples, but we don’t know the distributions’ standard deviation.</w:t>
      </w:r>
    </w:p>
    <w:p w14:paraId="6BEFE772" w14:textId="2473C936" w:rsidR="005B5BDE" w:rsidRPr="005B5BDE" w:rsidRDefault="005B5BDE" w:rsidP="005B5BDE">
      <w:pPr>
        <w:ind w:firstLine="0"/>
      </w:pPr>
      <w:r>
        <w:t xml:space="preserve">The </w:t>
      </w:r>
      <w:r w:rsidR="00EC475B">
        <w:t>null hypothesis</w:t>
      </w:r>
      <w:r>
        <w:t xml:space="preserve"> says that the expected value is m</w:t>
      </w:r>
      <w:r>
        <w:rPr>
          <w:vertAlign w:val="subscript"/>
        </w:rPr>
        <w:t>0</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w:p>
    <w:p w14:paraId="6199E952" w14:textId="58D61AB0" w:rsidR="005B5BDE" w:rsidRPr="00AC53D3" w:rsidRDefault="00D25BCB" w:rsidP="005B5BDE">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r>
                    <w:rPr>
                      <w:rFonts w:ascii="Cambria Math" w:hAnsi="Cambria Math"/>
                    </w:rPr>
                    <m:t>n</m:t>
                  </m:r>
                </m:e>
              </m:rad>
            </m:den>
          </m:f>
        </m:oMath>
      </m:oMathPara>
    </w:p>
    <w:p w14:paraId="3AEA554C" w14:textId="1620DCFF" w:rsidR="005B5BDE" w:rsidRDefault="00D25BCB" w:rsidP="005B5BDE">
      <w:pPr>
        <w:ind w:firstLine="0"/>
      </w:pPr>
      <w:r>
        <w:t>t</w:t>
      </w:r>
      <w:r w:rsidR="007B20AE">
        <w:t xml:space="preserve"> follows a Student </w:t>
      </w:r>
      <w:r w:rsidR="005F382F">
        <w:t>(</w:t>
      </w:r>
      <w:r w:rsidR="007B20AE">
        <w:t>t</w:t>
      </w:r>
      <w:r w:rsidR="005F382F">
        <w:t>)</w:t>
      </w:r>
      <w:r w:rsidR="007B20AE">
        <w:t xml:space="preserve"> distribution with n-1 degrees of freedom.</w:t>
      </w:r>
    </w:p>
    <w:p w14:paraId="603E2FE3" w14:textId="11E80207" w:rsidR="0090357A" w:rsidRPr="00080696" w:rsidRDefault="0090357A" w:rsidP="0090357A">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07E56860" w14:textId="265D7908" w:rsidR="0090357A" w:rsidRPr="0090357A" w:rsidRDefault="00693D28" w:rsidP="005B5BDE">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90357A">
        <w:t xml:space="preserve"> can be found </w:t>
      </w:r>
      <w:r w:rsidR="00E41D64">
        <w:t>in one of the charts on the last page.</w:t>
      </w:r>
    </w:p>
    <w:p w14:paraId="0B920632" w14:textId="57B8D02F" w:rsidR="005B5BDE" w:rsidRDefault="005F382F" w:rsidP="005F382F">
      <w:pPr>
        <w:ind w:firstLine="0"/>
      </w:pPr>
      <w:r>
        <w:rPr>
          <w:u w:val="single"/>
        </w:rPr>
        <w:t>two sample case</w:t>
      </w:r>
      <w:r>
        <w:t>:</w:t>
      </w:r>
    </w:p>
    <w:p w14:paraId="5F46D63D" w14:textId="5F53967C" w:rsidR="005F382F" w:rsidRDefault="005F382F" w:rsidP="005F382F">
      <w:pPr>
        <w:ind w:firstLine="0"/>
      </w:pPr>
      <w:r>
        <w:lastRenderedPageBreak/>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don’t know the distributions’ standard deviation but we know that they can be considered equal (this should be reviewed with F-test). </w:t>
      </w:r>
    </w:p>
    <w:p w14:paraId="3F6027A0" w14:textId="1BE8198B" w:rsidR="005F382F" w:rsidRDefault="005F382F" w:rsidP="005F382F">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681792A8" w14:textId="4825285E" w:rsidR="005F382F" w:rsidRPr="005F382F" w:rsidRDefault="005F382F" w:rsidP="005F382F">
      <w:pPr>
        <w:ind w:firstLine="0"/>
      </w:pPr>
      <m:oMathPara>
        <m:oMath>
          <m:r>
            <w:rPr>
              <w:rFonts w:ascii="Cambria Math" w:hAnsi="Cambria Math"/>
            </w:rPr>
            <m:t xml:space="preserve">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n-1</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r>
                    <w:rPr>
                      <w:rFonts w:ascii="Cambria Math" w:hAnsi="Cambria Math"/>
                    </w:rPr>
                    <m:t>+(m-1)</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e>
              </m:rad>
            </m:den>
          </m:f>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nm(n+m-2)</m:t>
                  </m:r>
                </m:num>
                <m:den>
                  <m:r>
                    <w:rPr>
                      <w:rFonts w:ascii="Cambria Math" w:hAnsi="Cambria Math"/>
                    </w:rPr>
                    <m:t>n+m</m:t>
                  </m:r>
                </m:den>
              </m:f>
            </m:e>
          </m:rad>
        </m:oMath>
      </m:oMathPara>
    </w:p>
    <w:p w14:paraId="42745409" w14:textId="6B49FF18" w:rsidR="005F382F" w:rsidRDefault="005F382F" w:rsidP="005F382F">
      <w:pPr>
        <w:ind w:firstLine="0"/>
      </w:pPr>
      <w:r>
        <w:t>This time t follows a Student (t) distribution with n+m-2 degrees of freedom.</w:t>
      </w:r>
    </w:p>
    <w:p w14:paraId="10CC1AA8" w14:textId="296671D6" w:rsidR="005F382F" w:rsidRDefault="005F382F" w:rsidP="005F382F">
      <w:pPr>
        <w:ind w:firstLine="0"/>
      </w:pPr>
      <w:r>
        <w:rPr>
          <w:u w:val="single"/>
        </w:rPr>
        <w:t>paired sample t-test</w:t>
      </w:r>
      <w:r>
        <w:t>:</w:t>
      </w:r>
    </w:p>
    <w:p w14:paraId="23FDA17A" w14:textId="06B07EEE" w:rsidR="00426FB4" w:rsidRDefault="005F382F" w:rsidP="005F382F">
      <w:pPr>
        <w:ind w:firstLine="0"/>
      </w:pPr>
      <w:r>
        <w:t>We have (</w:t>
      </w:r>
      <w:r w:rsidR="00426FB4">
        <w:t>X</w:t>
      </w:r>
      <w:r w:rsidR="00426FB4" w:rsidRPr="00CC1001">
        <w:rPr>
          <w:vertAlign w:val="subscript"/>
        </w:rPr>
        <w:t>1</w:t>
      </w:r>
      <w:r w:rsidR="00426FB4">
        <w:rPr>
          <w:vertAlign w:val="subscript"/>
        </w:rPr>
        <w:t xml:space="preserve">, </w:t>
      </w:r>
      <w:r w:rsidR="00426FB4">
        <w:t>Y</w:t>
      </w:r>
      <w:r w:rsidR="00426FB4" w:rsidRPr="00CC1001">
        <w:rPr>
          <w:vertAlign w:val="subscript"/>
        </w:rPr>
        <w:t>1</w:t>
      </w:r>
      <w:r w:rsidR="00426FB4">
        <w:t>), ... (X</w:t>
      </w:r>
      <w:r w:rsidR="00426FB4">
        <w:rPr>
          <w:vertAlign w:val="subscript"/>
        </w:rPr>
        <w:t xml:space="preserve">n, </w:t>
      </w:r>
      <w:r w:rsidR="00426FB4">
        <w:t>Y</w:t>
      </w:r>
      <w:r w:rsidR="00426FB4">
        <w:rPr>
          <w:vertAlign w:val="subscript"/>
        </w:rPr>
        <w:t>n</w:t>
      </w:r>
      <w:r w:rsidR="00426FB4">
        <w:t xml:space="preserve">) samples (we take samples from the same objects twice </w:t>
      </w:r>
      <w:r w:rsidR="004540E5">
        <w:t>for like comparing</w:t>
      </w:r>
      <w:r w:rsidR="00426FB4">
        <w:t xml:space="preserve"> „before-after”</w:t>
      </w:r>
      <w:r w:rsidR="004540E5">
        <w:t xml:space="preserve"> or similar purposes</w:t>
      </w:r>
      <w:r w:rsidR="00426FB4">
        <w:t xml:space="preserve">). The assumption here is that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00426FB4">
        <w:t xml:space="preserve"> is normally distributed:</w:t>
      </w:r>
    </w:p>
    <w:p w14:paraId="159AD051" w14:textId="3159FD98" w:rsidR="005F382F" w:rsidRPr="00426FB4" w:rsidRDefault="00426FB4" w:rsidP="005F382F">
      <w:pPr>
        <w:ind w:firstLine="0"/>
      </w:pPr>
      <m:oMathPara>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ϵ N(</m:t>
          </m:r>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oMath>
      </m:oMathPara>
    </w:p>
    <w:p w14:paraId="4B520976" w14:textId="76E00E93" w:rsidR="00426FB4" w:rsidRDefault="00426FB4" w:rsidP="005F382F">
      <w:pPr>
        <w:ind w:firstLine="0"/>
      </w:pPr>
      <w:r>
        <w:t>The standard deviation (</w:t>
      </w:r>
      <m:oMath>
        <m:sSub>
          <m:sSubPr>
            <m:ctrlPr>
              <w:rPr>
                <w:rFonts w:ascii="Cambria Math" w:hAnsi="Cambria Math"/>
                <w:i/>
              </w:rPr>
            </m:ctrlPr>
          </m:sSubPr>
          <m:e>
            <m:r>
              <w:rPr>
                <w:rFonts w:ascii="Cambria Math" w:hAnsi="Cambria Math"/>
              </w:rPr>
              <m:t>σ</m:t>
            </m:r>
          </m:e>
          <m:sub>
            <m:r>
              <w:rPr>
                <w:rFonts w:ascii="Cambria Math" w:hAnsi="Cambria Math"/>
              </w:rPr>
              <m:t>X-Y</m:t>
            </m:r>
          </m:sub>
        </m:sSub>
      </m:oMath>
      <w:r>
        <w:t xml:space="preserve">) is unknown. </w:t>
      </w:r>
    </w:p>
    <w:p w14:paraId="0C9C1704" w14:textId="5F259F92" w:rsidR="00426FB4" w:rsidRDefault="00426FB4" w:rsidP="005F382F">
      <w:pPr>
        <w:ind w:firstLine="0"/>
      </w:pPr>
      <w:r>
        <w:t xml:space="preserve">The </w:t>
      </w:r>
      <w:r w:rsidR="00EC475B">
        <w:t>null hypothesis</w:t>
      </w:r>
      <w:r>
        <w:t xml:space="preserve"> in this case is that the expected value is zero (</w:t>
      </w:r>
      <m:oMath>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m:t>
        </m:r>
      </m:oMath>
      <w:r>
        <w:t xml:space="preserve"> or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DA2955F" w14:textId="16C6ACD5" w:rsidR="00426FB4" w:rsidRPr="00426FB4" w:rsidRDefault="00426FB4" w:rsidP="00426FB4">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X-Y</m:t>
                  </m:r>
                </m:e>
              </m:acc>
            </m:num>
            <m:den>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den>
          </m:f>
          <m:rad>
            <m:radPr>
              <m:degHide m:val="1"/>
              <m:ctrlPr>
                <w:rPr>
                  <w:rFonts w:ascii="Cambria Math" w:hAnsi="Cambria Math"/>
                  <w:i/>
                </w:rPr>
              </m:ctrlPr>
            </m:radPr>
            <m:deg/>
            <m:e>
              <m:r>
                <w:rPr>
                  <w:rFonts w:ascii="Cambria Math" w:hAnsi="Cambria Math"/>
                </w:rPr>
                <m:t>n</m:t>
              </m:r>
            </m:e>
          </m:rad>
        </m:oMath>
      </m:oMathPara>
    </w:p>
    <w:p w14:paraId="3A7C9A9B" w14:textId="7E045D96" w:rsidR="00426FB4" w:rsidRPr="00426FB4" w:rsidRDefault="00426FB4" w:rsidP="005F382F">
      <w:pPr>
        <w:ind w:firstLine="0"/>
      </w:pPr>
      <w:r>
        <w:t>t follows a Student (t) distribution with n-1 degrees of freedom</w:t>
      </w:r>
      <w:r w:rsidR="004540E5">
        <w:t>.</w:t>
      </w:r>
    </w:p>
    <w:p w14:paraId="41C154D4" w14:textId="6154CEB4" w:rsidR="000D708B" w:rsidRDefault="004540E5" w:rsidP="00D9508B">
      <w:pPr>
        <w:pStyle w:val="Heading3"/>
      </w:pPr>
      <w:bookmarkStart w:id="119" w:name="_Toc71586202"/>
      <w:r>
        <w:t>F-test (Fisher-test)</w:t>
      </w:r>
      <w:bookmarkEnd w:id="119"/>
    </w:p>
    <w:p w14:paraId="24FF9E8B" w14:textId="165AF57B" w:rsidR="000D708B" w:rsidRDefault="004540E5" w:rsidP="004540E5">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37D41E06" w14:textId="3C269D76" w:rsidR="000B51CD" w:rsidRDefault="000B51CD" w:rsidP="004540E5">
      <w:pPr>
        <w:ind w:firstLine="0"/>
      </w:pPr>
      <w:r>
        <w:t xml:space="preserve">The </w:t>
      </w:r>
      <w:r w:rsidR="00EC475B">
        <w:t>null hypothesis</w:t>
      </w:r>
      <w:r>
        <w:t xml:space="preserve"> questions whether we can consider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Y</m:t>
            </m:r>
          </m:sub>
        </m:sSub>
      </m:oMath>
      <w:r>
        <w:t>.</w:t>
      </w:r>
    </w:p>
    <w:p w14:paraId="2CFAC473" w14:textId="03732B41" w:rsidR="00E41D64" w:rsidRDefault="00E41D64" w:rsidP="00E41D64">
      <w:pPr>
        <w:ind w:firstLine="0"/>
      </w:pPr>
      <w:r>
        <w:t xml:space="preserve">We take the corrected variances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oMath>
      <w:r>
        <w:t xml:space="preserve">,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oMath>
      <w:r>
        <w:t xml:space="preserve"> and our test statistics will be:</w:t>
      </w:r>
    </w:p>
    <w:p w14:paraId="0570AAD1" w14:textId="1035E29B" w:rsidR="00E41D64" w:rsidRPr="00E41D64" w:rsidRDefault="00E41D64" w:rsidP="00E41D64">
      <w:pPr>
        <w:ind w:firstLine="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    if </m:t>
          </m:r>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r>
            <w:rPr>
              <w:rFonts w:ascii="Cambria Math" w:hAnsi="Cambria Math"/>
            </w:rPr>
            <m:t>&gt;</m:t>
          </m:r>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r>
            <w:rPr>
              <w:rFonts w:ascii="Cambria Math" w:hAnsi="Cambria Math"/>
            </w:rPr>
            <m:t xml:space="preserve"> </m:t>
          </m:r>
        </m:oMath>
      </m:oMathPara>
    </w:p>
    <w:p w14:paraId="7E43181D" w14:textId="661A04BE" w:rsidR="00E41D64" w:rsidRDefault="00E41D64" w:rsidP="00E41D64">
      <w:pPr>
        <w:ind w:firstLine="0"/>
      </w:pPr>
      <w:r>
        <w:t xml:space="preserve">f follows a Fisher distribution with parameters n-1 and </w:t>
      </w:r>
      <w:r w:rsidR="007A3094">
        <w:t>m</w:t>
      </w:r>
      <w:r>
        <w:t xml:space="preserve">-1. </w:t>
      </w:r>
    </w:p>
    <w:p w14:paraId="47948002" w14:textId="7E2F4866" w:rsidR="00E41D64" w:rsidRPr="00E41D64" w:rsidRDefault="00E41D64" w:rsidP="00E41D64">
      <w:pPr>
        <w:ind w:firstLine="0"/>
      </w:pPr>
      <m:oMathPara>
        <m:oMath>
          <m:r>
            <w:rPr>
              <w:rFonts w:ascii="Cambria Math" w:hAnsi="Cambria Math"/>
            </w:rPr>
            <w:lastRenderedPageBreak/>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&lt; </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6321185" w14:textId="0D035074" w:rsidR="00E41D64" w:rsidRPr="0090357A" w:rsidRDefault="00693D28" w:rsidP="00E41D64">
      <w:pPr>
        <w:ind w:firstLine="0"/>
      </w:pP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E41D64">
        <w:t xml:space="preserve"> can be found in one of the charts on the last page.</w:t>
      </w:r>
    </w:p>
    <w:p w14:paraId="426F8B92" w14:textId="35E9AF14" w:rsidR="000B51CD" w:rsidRDefault="00F06A81" w:rsidP="00D9508B">
      <w:pPr>
        <w:pStyle w:val="Heading3"/>
      </w:pPr>
      <w:bookmarkStart w:id="120" w:name="_Toc71586203"/>
      <w:r>
        <w:t>Welch</w:t>
      </w:r>
      <w:r w:rsidR="002D1EF3">
        <w:t>’s t</w:t>
      </w:r>
      <w:r>
        <w:t>-test</w:t>
      </w:r>
      <w:bookmarkEnd w:id="120"/>
    </w:p>
    <w:p w14:paraId="546AD22D" w14:textId="12D06108" w:rsidR="00F06A81" w:rsidRDefault="00F06A81" w:rsidP="00F06A81">
      <w:pPr>
        <w:ind w:firstLine="0"/>
      </w:pPr>
      <w:r>
        <w:t>If F-test is rejected then we cannot use the t-test for two samples checking whether their expected value is the same.</w:t>
      </w:r>
    </w:p>
    <w:p w14:paraId="020F4F74" w14:textId="10662EE3" w:rsidR="002D1EF3" w:rsidRDefault="002D1EF3" w:rsidP="002D1EF3">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72268A79" w14:textId="5A4839D7" w:rsidR="002D1EF3" w:rsidRDefault="002D1EF3" w:rsidP="002D1EF3">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3083A09" w14:textId="25D48B0C" w:rsidR="002D1EF3" w:rsidRPr="002D1EF3" w:rsidRDefault="00693D28" w:rsidP="00F06A81">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e>
              </m:rad>
            </m:den>
          </m:f>
        </m:oMath>
      </m:oMathPara>
    </w:p>
    <w:p w14:paraId="65E71E9A" w14:textId="383C75E0" w:rsidR="002D1EF3" w:rsidRDefault="00693D28" w:rsidP="00F06A81">
      <w:pPr>
        <w:ind w:firstLine="0"/>
      </w:pPr>
      <m:oMath>
        <m:sSub>
          <m:sSubPr>
            <m:ctrlPr>
              <w:rPr>
                <w:rFonts w:ascii="Cambria Math" w:hAnsi="Cambria Math"/>
                <w:i/>
              </w:rPr>
            </m:ctrlPr>
          </m:sSubPr>
          <m:e>
            <m:r>
              <w:rPr>
                <w:rFonts w:ascii="Cambria Math" w:hAnsi="Cambria Math"/>
              </w:rPr>
              <m:t>W</m:t>
            </m:r>
          </m:e>
          <m:sub>
            <m:r>
              <w:rPr>
                <w:rFonts w:ascii="Cambria Math" w:hAnsi="Cambria Math"/>
              </w:rPr>
              <m:t>n,m</m:t>
            </m:r>
          </m:sub>
        </m:sSub>
      </m:oMath>
      <w:r w:rsidR="002D1EF3">
        <w:t xml:space="preserve"> is Student distributed with f degrees of freedom where for f the following holds:</w:t>
      </w:r>
    </w:p>
    <w:p w14:paraId="0282F103" w14:textId="0C1137E8" w:rsidR="002D1EF3" w:rsidRPr="002D1EF3" w:rsidRDefault="00693D28" w:rsidP="00F06A81">
      <w:pPr>
        <w:ind w:firstLine="0"/>
      </w:pPr>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m-1</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1-c</m:t>
                      </m:r>
                    </m:e>
                  </m:d>
                </m:e>
                <m:sup>
                  <m:r>
                    <w:rPr>
                      <w:rFonts w:ascii="Cambria Math" w:hAnsi="Cambria Math"/>
                    </w:rPr>
                    <m:t>2</m:t>
                  </m:r>
                </m:sup>
              </m:sSup>
            </m:num>
            <m:den>
              <m:r>
                <w:rPr>
                  <w:rFonts w:ascii="Cambria Math" w:hAnsi="Cambria Math"/>
                </w:rPr>
                <m:t>n-1</m:t>
              </m:r>
            </m:den>
          </m:f>
          <m:r>
            <w:rPr>
              <w:rFonts w:ascii="Cambria Math" w:hAnsi="Cambria Math"/>
            </w:rPr>
            <m:t xml:space="preserve">          c= </m:t>
          </m:r>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den>
          </m:f>
        </m:oMath>
      </m:oMathPara>
    </w:p>
    <w:p w14:paraId="3C2E6192" w14:textId="5AB6A5B4" w:rsidR="002D1EF3" w:rsidRPr="00080696" w:rsidRDefault="002D1EF3" w:rsidP="002D1EF3">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5A61F062" w14:textId="77777777" w:rsidR="002D1EF3" w:rsidRPr="0090357A" w:rsidRDefault="00693D28" w:rsidP="002D1EF3">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2D1EF3">
        <w:t xml:space="preserve"> can be found in one of the charts on the last page.</w:t>
      </w:r>
    </w:p>
    <w:p w14:paraId="2B0A49FC" w14:textId="016FCAF9" w:rsidR="000B51CD" w:rsidRDefault="002D7123" w:rsidP="00D9508B">
      <w:pPr>
        <w:pStyle w:val="Heading3"/>
      </w:pPr>
      <w:bookmarkStart w:id="121" w:name="_Toc71586204"/>
      <w:r>
        <w:t>Non-parametric tests introduction, common problems</w:t>
      </w:r>
      <w:bookmarkEnd w:id="121"/>
    </w:p>
    <w:p w14:paraId="5A77860D" w14:textId="77777777" w:rsidR="002D7123" w:rsidRDefault="002D7123" w:rsidP="002D7123">
      <w:pPr>
        <w:ind w:firstLine="0"/>
      </w:pPr>
      <w:r w:rsidRPr="00CB1769">
        <w:rPr>
          <w:u w:val="single"/>
        </w:rPr>
        <w:t>non-parametric tests</w:t>
      </w:r>
      <w:r w:rsidRPr="00CB1769">
        <w:t>:</w:t>
      </w:r>
      <w:r>
        <w:rPr>
          <w:b/>
        </w:rPr>
        <w:t xml:space="preserve"> </w:t>
      </w:r>
      <w:r>
        <w:t>We consider the distribution completely unknown.</w:t>
      </w:r>
    </w:p>
    <w:p w14:paraId="365E910B" w14:textId="0A2EF6C3" w:rsidR="002D7123" w:rsidRDefault="002D7123" w:rsidP="002D7123">
      <w:pPr>
        <w:ind w:firstLine="0"/>
      </w:pPr>
      <w:r>
        <w:t>Due to the lack of information non-parametric tests only works on large data. Our information is really general in this case (standard deviation is finite, the distribution is continous, etc.)</w:t>
      </w:r>
    </w:p>
    <w:p w14:paraId="38CA73F2" w14:textId="6B411126" w:rsidR="002D7123" w:rsidRDefault="00CB1769" w:rsidP="006C44DA">
      <w:pPr>
        <w:pStyle w:val="ListParagraph"/>
        <w:numPr>
          <w:ilvl w:val="0"/>
          <w:numId w:val="39"/>
        </w:numPr>
      </w:pPr>
      <w:r w:rsidRPr="00CB1769">
        <w:rPr>
          <w:b/>
        </w:rPr>
        <w:t xml:space="preserve">Goodness of fit (illeszkedésvizsgálat): </w:t>
      </w:r>
      <w:r>
        <w:t>When measuring goodness of fit, we’d like to assure that our sample is following some hypothetical distribution. (</w:t>
      </w:r>
      <w:r w:rsidR="00EC475B">
        <w:t>null hypothesis</w:t>
      </w:r>
      <w:r>
        <w:t>). For this we can use Chi-Square test or the single-sample Kolmogorov-Smirnov test.</w:t>
      </w:r>
    </w:p>
    <w:p w14:paraId="0E43B3A9" w14:textId="54F224ED" w:rsidR="00CB1769" w:rsidRDefault="00CB1769" w:rsidP="006C44DA">
      <w:pPr>
        <w:pStyle w:val="ListParagraph"/>
        <w:numPr>
          <w:ilvl w:val="0"/>
          <w:numId w:val="39"/>
        </w:numPr>
      </w:pPr>
      <w:r>
        <w:rPr>
          <w:b/>
        </w:rPr>
        <w:lastRenderedPageBreak/>
        <w:t>Test of independence (függetlenségvizsgálat):</w:t>
      </w:r>
      <w:r>
        <w:t xml:space="preserve"> We check whether the examined variables are independent. For this we can use Chi-Square test.</w:t>
      </w:r>
    </w:p>
    <w:p w14:paraId="49CE8830" w14:textId="6786F49F" w:rsidR="00CB1769" w:rsidRPr="002D7123" w:rsidRDefault="00CB1769" w:rsidP="006C44DA">
      <w:pPr>
        <w:pStyle w:val="ListParagraph"/>
        <w:numPr>
          <w:ilvl w:val="0"/>
          <w:numId w:val="39"/>
        </w:numPr>
      </w:pPr>
      <w:r>
        <w:rPr>
          <w:b/>
        </w:rPr>
        <w:t xml:space="preserve">Test of homogenity (homogenitásvizsgálat): </w:t>
      </w:r>
      <w:r>
        <w:t>We have two samples and we’d like to check whether they come from the same distribution. For this we can use Chi-Square test, two sample Kolmogorov-Smirnov test, Mann-Whitney test, Wilcoxon test, Kruskal-Wallis test, Friedman test</w:t>
      </w:r>
    </w:p>
    <w:p w14:paraId="6713D270" w14:textId="5316BEA1" w:rsidR="002D7123" w:rsidRDefault="00CB1769" w:rsidP="00D9508B">
      <w:pPr>
        <w:pStyle w:val="Heading3"/>
      </w:pPr>
      <w:bookmarkStart w:id="122" w:name="_Toc71586205"/>
      <w:r>
        <w:t>Kolmogorov-Smirnov test</w:t>
      </w:r>
      <w:bookmarkEnd w:id="122"/>
    </w:p>
    <w:p w14:paraId="2A9C0486" w14:textId="576AC270" w:rsidR="00C345F8" w:rsidRPr="00C345F8" w:rsidRDefault="00C345F8" w:rsidP="00C345F8">
      <w:pPr>
        <w:ind w:firstLine="0"/>
      </w:pPr>
      <w:r>
        <w:rPr>
          <w:u w:val="single"/>
        </w:rPr>
        <w:t xml:space="preserve">One sample for checking </w:t>
      </w:r>
      <w:r w:rsidRPr="00A5644C">
        <w:rPr>
          <w:u w:val="single"/>
        </w:rPr>
        <w:t>goodness of fit</w:t>
      </w:r>
      <w:r>
        <w:t>:</w:t>
      </w:r>
    </w:p>
    <w:p w14:paraId="06E0B0AD" w14:textId="20B15D7C" w:rsidR="006C44DA" w:rsidRDefault="006C44DA" w:rsidP="00013F65">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013F65">
        <w:t xml:space="preserve">random variables which come from a continous distribution. The </w:t>
      </w:r>
      <w:r w:rsidR="00EC475B">
        <w:t>null hypothesis</w:t>
      </w:r>
      <w:r w:rsidR="00013F65">
        <w:t xml:space="preserve"> say that the sample follows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w:r w:rsidR="00013F65">
        <w:t>.</w:t>
      </w:r>
    </w:p>
    <w:p w14:paraId="6AB580AF" w14:textId="7CF3B6CA" w:rsidR="00013F65" w:rsidRPr="00013F65" w:rsidRDefault="00693D28" w:rsidP="00013F65">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m:oMathPara>
    </w:p>
    <w:p w14:paraId="2CB869BB" w14:textId="2FE016B9" w:rsidR="00013F65" w:rsidRPr="00013F65" w:rsidRDefault="00693D28" w:rsidP="00013F65">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e>
              </m:d>
            </m:e>
          </m:func>
        </m:oMath>
      </m:oMathPara>
    </w:p>
    <w:p w14:paraId="470C4F97" w14:textId="04BFD5BE" w:rsidR="00037D70" w:rsidRDefault="00037D70" w:rsidP="00013F65">
      <w:pPr>
        <w:ind w:firstLine="0"/>
      </w:pPr>
      <w:r>
        <w:t xml:space="preserve">We can omit the </w:t>
      </w:r>
      <m:oMath>
        <m:rad>
          <m:radPr>
            <m:degHide m:val="1"/>
            <m:ctrlPr>
              <w:rPr>
                <w:rFonts w:ascii="Cambria Math" w:hAnsi="Cambria Math"/>
                <w:i/>
              </w:rPr>
            </m:ctrlPr>
          </m:radPr>
          <m:deg/>
          <m:e>
            <m:r>
              <w:rPr>
                <w:rFonts w:ascii="Cambria Math" w:hAnsi="Cambria Math"/>
              </w:rPr>
              <m:t>n</m:t>
            </m:r>
          </m:e>
        </m:rad>
      </m:oMath>
      <w:r w:rsidR="00C345F8">
        <w:t xml:space="preserve"> term, so we must only</w:t>
      </w:r>
      <w:r>
        <w:t xml:space="preserve"> compare the supremum value</w:t>
      </w:r>
      <w:r w:rsidR="00C345F8">
        <w:t>s</w:t>
      </w:r>
      <w:r>
        <w:t>.</w:t>
      </w:r>
    </w:p>
    <w:p w14:paraId="30F8E395" w14:textId="4EE611E1" w:rsidR="00037D70" w:rsidRDefault="00037D70" w:rsidP="00013F65">
      <w:pPr>
        <w:ind w:firstLine="0"/>
      </w:pPr>
      <w:r>
        <w:t>The critical values can be foun</w:t>
      </w:r>
      <w:r w:rsidR="00C345F8">
        <w:t>d with</w:t>
      </w:r>
      <w:r>
        <w:t xml:space="preserve"> </w:t>
      </w:r>
      <w:r w:rsidR="00C345F8">
        <w:t xml:space="preserve">the linked code snippet in RStudio. </w:t>
      </w:r>
    </w:p>
    <w:p w14:paraId="6B48BA3B" w14:textId="4A46BF58" w:rsidR="00C345F8" w:rsidRDefault="00C345F8" w:rsidP="00013F65">
      <w:pPr>
        <w:ind w:firstLine="0"/>
      </w:pPr>
      <w:r>
        <w:rPr>
          <w:u w:val="single"/>
        </w:rPr>
        <w:t xml:space="preserve">Two sample for </w:t>
      </w:r>
      <w:r w:rsidRPr="00A5644C">
        <w:rPr>
          <w:u w:val="single"/>
        </w:rPr>
        <w:t>test of homogenity</w:t>
      </w:r>
      <w:r>
        <w:t>:</w:t>
      </w:r>
    </w:p>
    <w:p w14:paraId="17276D1C" w14:textId="55E53ADB" w:rsidR="00C345F8" w:rsidRDefault="00C345F8" w:rsidP="00C345F8">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which come from a continous distribution.</w:t>
      </w:r>
      <w:r w:rsidR="00A5644C">
        <w:t xml:space="preserve"> We’d like to know whether they have the same distribution.</w:t>
      </w:r>
    </w:p>
    <w:p w14:paraId="13058280" w14:textId="4E385787" w:rsidR="00A5644C" w:rsidRPr="00A5644C" w:rsidRDefault="00693D28" w:rsidP="00A5644C">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=P(Y&lt;x)</m:t>
          </m:r>
        </m:oMath>
      </m:oMathPara>
    </w:p>
    <w:p w14:paraId="5E4A5CDC" w14:textId="5BB2EC38" w:rsidR="00A5644C" w:rsidRPr="00A5644C" w:rsidRDefault="00693D28" w:rsidP="00A5644C">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m:t>
                  </m:r>
                </m:num>
                <m:den>
                  <m:r>
                    <w:rPr>
                      <w:rFonts w:ascii="Cambria Math" w:hAnsi="Cambria Math"/>
                    </w:rPr>
                    <m:t>2</m:t>
                  </m:r>
                </m:den>
              </m:f>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(x)</m:t>
                  </m:r>
                </m:e>
              </m:d>
            </m:e>
          </m:func>
        </m:oMath>
      </m:oMathPara>
    </w:p>
    <w:p w14:paraId="560FCC62" w14:textId="19420EF4" w:rsidR="00A5644C" w:rsidRPr="00C345F8" w:rsidRDefault="00A5644C" w:rsidP="00C345F8">
      <w:pPr>
        <w:ind w:firstLine="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t xml:space="preserve"> are the empirical CDFs of X and Y.</w:t>
      </w:r>
    </w:p>
    <w:p w14:paraId="77B1E1DF" w14:textId="1B89A50C" w:rsidR="002D7123" w:rsidRDefault="00AD38FA" w:rsidP="00D9508B">
      <w:pPr>
        <w:pStyle w:val="Heading3"/>
      </w:pPr>
      <w:bookmarkStart w:id="123" w:name="_Toc71586206"/>
      <w:r>
        <w:t xml:space="preserve">Wilcoxon </w:t>
      </w:r>
      <w:r w:rsidR="0067203B">
        <w:t xml:space="preserve">signed-rank </w:t>
      </w:r>
      <w:r>
        <w:t>test</w:t>
      </w:r>
      <w:bookmarkEnd w:id="123"/>
    </w:p>
    <w:p w14:paraId="62FA5200" w14:textId="672F4F0A" w:rsidR="00AD38FA" w:rsidRDefault="00AD38FA" w:rsidP="00AD38FA">
      <w:pPr>
        <w:ind w:firstLine="0"/>
      </w:pPr>
      <w:r>
        <w:t>Homogenity test that can be used for ordinal variables (aka variables that are ranked, and ranking contains additional information).</w:t>
      </w:r>
    </w:p>
    <w:p w14:paraId="7E309586" w14:textId="77777777" w:rsidR="003C0241" w:rsidRPr="003C0241" w:rsidRDefault="003C0241" w:rsidP="003C0241">
      <w:pPr>
        <w:ind w:firstLine="0"/>
        <w:jc w:val="left"/>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random ordinal variables which come from a continous distribution. We need to decide whether we can accept the proposed median of: </w:t>
      </w:r>
    </w:p>
    <w:p w14:paraId="1CF82174" w14:textId="574BBEAB" w:rsidR="003C0241" w:rsidRPr="003C0241" w:rsidRDefault="00693D28" w:rsidP="003C0241">
      <w:pPr>
        <w:ind w:firstLine="0"/>
        <w:jc w:val="center"/>
      </w:pPr>
      <m:oMathPara>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{m:P</m:t>
              </m:r>
              <m:d>
                <m:dPr>
                  <m:ctrlPr>
                    <w:rPr>
                      <w:rFonts w:ascii="Cambria Math" w:hAnsi="Cambria Math"/>
                      <w:i/>
                    </w:rPr>
                  </m:ctrlPr>
                </m:dPr>
                <m:e>
                  <m:r>
                    <w:rPr>
                      <w:rFonts w:ascii="Cambria Math" w:hAnsi="Cambria Math"/>
                    </w:rPr>
                    <m:t>X&lt;m</m:t>
                  </m:r>
                </m:e>
              </m:d>
              <m:r>
                <w:rPr>
                  <w:rFonts w:ascii="Cambria Math" w:hAnsi="Cambria Math"/>
                </w:rPr>
                <m:t>≤0.5}</m:t>
              </m:r>
            </m:e>
          </m:func>
        </m:oMath>
      </m:oMathPara>
    </w:p>
    <w:p w14:paraId="0FDE9731" w14:textId="25462F70" w:rsidR="003C0241" w:rsidRDefault="0067203B" w:rsidP="003C0241">
      <w:pPr>
        <w:ind w:firstLine="0"/>
      </w:pPr>
      <w:r>
        <w:rPr>
          <w:noProof/>
          <w:lang w:eastAsia="hu-HU"/>
        </w:rPr>
        <mc:AlternateContent>
          <mc:Choice Requires="wps">
            <w:drawing>
              <wp:anchor distT="45720" distB="45720" distL="114300" distR="114300" simplePos="0" relativeHeight="251705344" behindDoc="0" locked="0" layoutInCell="1" allowOverlap="1" wp14:anchorId="354E1C93" wp14:editId="1E949D45">
                <wp:simplePos x="0" y="0"/>
                <wp:positionH relativeFrom="margin">
                  <wp:align>right</wp:align>
                </wp:positionH>
                <wp:positionV relativeFrom="paragraph">
                  <wp:posOffset>450215</wp:posOffset>
                </wp:positionV>
                <wp:extent cx="5372100" cy="3381375"/>
                <wp:effectExtent l="0" t="0" r="19050" b="2857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81375"/>
                        </a:xfrm>
                        <a:prstGeom prst="rect">
                          <a:avLst/>
                        </a:prstGeom>
                        <a:solidFill>
                          <a:schemeClr val="bg2">
                            <a:lumMod val="90000"/>
                          </a:schemeClr>
                        </a:solidFill>
                        <a:ln w="9525">
                          <a:solidFill>
                            <a:srgbClr val="000000"/>
                          </a:solidFill>
                          <a:miter lim="800000"/>
                          <a:headEnd/>
                          <a:tailEnd/>
                        </a:ln>
                      </wps:spPr>
                      <wps:txbx>
                        <w:txbxContent>
                          <w:p w14:paraId="720EBDAE" w14:textId="5D2906CE" w:rsidR="00447AE6" w:rsidRPr="00D449CA" w:rsidRDefault="00447AE6"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t xml:space="preserve"> (</w:t>
                            </w:r>
                            <w:r>
                              <w:rPr>
                                <w:b/>
                              </w:rPr>
                              <w:t>remove the zero differences!</w:t>
                            </w:r>
                            <w:r>
                              <w:t>)</w:t>
                            </w:r>
                          </w:p>
                          <w:p w14:paraId="3A8FB239" w14:textId="77777777" w:rsidR="00447AE6" w:rsidRPr="003C0241" w:rsidRDefault="00447AE6"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447AE6" w:rsidRPr="0067203B" w:rsidRDefault="00447AE6"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447AE6" w:rsidRDefault="00447AE6"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t xml:space="preserve">).  </w:t>
                            </w:r>
                          </w:p>
                          <w:p w14:paraId="637C5A8A" w14:textId="1F6D0D7E" w:rsidR="00447AE6" w:rsidRPr="00A918D8" w:rsidRDefault="00447AE6"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447AE6" w:rsidRPr="0067203B" w:rsidRDefault="00447AE6"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447AE6" w:rsidRPr="0067203B" w:rsidRDefault="00447AE6"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447AE6" w:rsidRPr="0067203B" w:rsidRDefault="00447AE6" w:rsidP="0067203B">
                            <w:pPr>
                              <w:ind w:left="-2520" w:right="-4320" w:firstLine="0"/>
                              <w:jc w:val="right"/>
                            </w:pPr>
                          </w:p>
                          <w:p w14:paraId="44DCB691" w14:textId="2AE8A4AF" w:rsidR="00447AE6" w:rsidRDefault="00447AE6" w:rsidP="003C0241">
                            <w:pPr>
                              <w:ind w:left="-2520" w:right="-4320" w:firstLine="0"/>
                              <w:jc w:val="right"/>
                            </w:pPr>
                            <w:r>
                              <w:t xml:space="preserve"> 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E1C93" id="_x0000_s1059" type="#_x0000_t202" style="position:absolute;left:0;text-align:left;margin-left:371.8pt;margin-top:35.45pt;width:423pt;height:266.25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" fillcolor="#cfcdcd [2894]">
                <v:textbox>
                  <w:txbxContent>
                    <w:p w14:paraId="720EBDAE" w14:textId="5D2906CE" w:rsidR="00447AE6" w:rsidRPr="00D449CA" w:rsidRDefault="00447AE6"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t xml:space="preserve"> (</w:t>
                      </w:r>
                      <w:r>
                        <w:rPr>
                          <w:b/>
                        </w:rPr>
                        <w:t>remove the zero differences!</w:t>
                      </w:r>
                      <w:r>
                        <w:t>)</w:t>
                      </w:r>
                    </w:p>
                    <w:p w14:paraId="3A8FB239" w14:textId="77777777" w:rsidR="00447AE6" w:rsidRPr="003C0241" w:rsidRDefault="00447AE6"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447AE6" w:rsidRPr="0067203B" w:rsidRDefault="00447AE6"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447AE6" w:rsidRDefault="00447AE6"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t xml:space="preserve">).  </w:t>
                      </w:r>
                    </w:p>
                    <w:p w14:paraId="637C5A8A" w14:textId="1F6D0D7E" w:rsidR="00447AE6" w:rsidRPr="00A918D8" w:rsidRDefault="00447AE6"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447AE6" w:rsidRPr="0067203B" w:rsidRDefault="00447AE6"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447AE6" w:rsidRPr="0067203B" w:rsidRDefault="00447AE6"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447AE6" w:rsidRPr="0067203B" w:rsidRDefault="00447AE6" w:rsidP="0067203B">
                      <w:pPr>
                        <w:ind w:left="-2520" w:right="-4320" w:firstLine="0"/>
                        <w:jc w:val="right"/>
                      </w:pPr>
                    </w:p>
                    <w:p w14:paraId="44DCB691" w14:textId="2AE8A4AF" w:rsidR="00447AE6" w:rsidRDefault="00447AE6" w:rsidP="003C0241">
                      <w:pPr>
                        <w:ind w:left="-2520" w:right="-4320" w:firstLine="0"/>
                        <w:jc w:val="right"/>
                      </w:pPr>
                      <w:r>
                        <w:t xml:space="preserve"> ad</w:t>
                      </w:r>
                    </w:p>
                  </w:txbxContent>
                </v:textbox>
                <w10:wrap type="topAndBottom" anchorx="margin"/>
              </v:shape>
            </w:pict>
          </mc:Fallback>
        </mc:AlternateContent>
      </w:r>
      <w:r w:rsidR="003C0241">
        <w:t>H</w:t>
      </w:r>
      <w:r w:rsidR="003C0241">
        <w:rPr>
          <w:vertAlign w:val="subscript"/>
        </w:rPr>
        <w:t>0</w:t>
      </w:r>
      <w:r w:rsidR="003C0241">
        <w:t xml:space="preserve"> says that the median should be med</w:t>
      </w:r>
      <w:r w:rsidR="003C0241">
        <w:rPr>
          <w:vertAlign w:val="subscript"/>
        </w:rPr>
        <w:t>0</w:t>
      </w:r>
      <w:r w:rsidR="003C0241">
        <w:t xml:space="preserve">:    </w:t>
      </w:r>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p>
    <w:p w14:paraId="533A19DA" w14:textId="22958FE4" w:rsidR="003C0241" w:rsidRDefault="003C0241" w:rsidP="003C0241">
      <w:pPr>
        <w:ind w:firstLine="0"/>
      </w:pPr>
    </w:p>
    <w:p w14:paraId="5EBDD220" w14:textId="42424148" w:rsidR="00A918D8" w:rsidRPr="009F4527" w:rsidRDefault="009F4527" w:rsidP="003C0241">
      <w:pPr>
        <w:ind w:firstLine="0"/>
        <w:rPr>
          <w:u w:val="single"/>
        </w:rPr>
      </w:pPr>
      <w:r w:rsidRPr="009F4527">
        <w:rPr>
          <w:u w:val="single"/>
        </w:rPr>
        <w:t xml:space="preserve">When the </w:t>
      </w:r>
      <w:r w:rsidR="00A918D8" w:rsidRPr="009F4527">
        <w:rPr>
          <w:u w:val="single"/>
        </w:rPr>
        <w:t>amount of samples</w:t>
      </w:r>
      <w:r w:rsidRPr="009F4527">
        <w:rPr>
          <w:u w:val="single"/>
        </w:rPr>
        <w:t xml:space="preserve"> is low</w:t>
      </w:r>
      <w:r w:rsidR="00F13D35">
        <w:rPr>
          <w:u w:val="single"/>
        </w:rPr>
        <w:t xml:space="preserve"> (at most 20 elements)</w:t>
      </w:r>
      <w:r w:rsidR="00A918D8" w:rsidRPr="008F22CA">
        <w:t>:</w:t>
      </w:r>
    </w:p>
    <w:p w14:paraId="463D71C6" w14:textId="261930C2" w:rsidR="00A918D8" w:rsidRDefault="00A918D8" w:rsidP="003C0241">
      <w:pPr>
        <w:ind w:firstLine="0"/>
      </w:pPr>
      <w:r>
        <w:tab/>
      </w:r>
      <w:r w:rsidR="009F4527">
        <w:t xml:space="preserve">We check the critical values for </w:t>
      </w:r>
      <m:oMath>
        <m:sSub>
          <m:sSubPr>
            <m:ctrlPr>
              <w:rPr>
                <w:rFonts w:ascii="Cambria Math" w:hAnsi="Cambria Math"/>
                <w:i/>
              </w:rPr>
            </m:ctrlPr>
          </m:sSubPr>
          <m:e>
            <m:r>
              <w:rPr>
                <w:rFonts w:ascii="Cambria Math" w:hAnsi="Cambria Math"/>
              </w:rPr>
              <m:t>R</m:t>
            </m:r>
          </m:e>
          <m:sub>
            <m:r>
              <w:rPr>
                <w:rFonts w:ascii="Cambria Math" w:hAnsi="Cambria Math"/>
              </w:rPr>
              <m:t>+</m:t>
            </m:r>
          </m:sub>
        </m:sSub>
      </m:oMath>
      <w:r w:rsidR="009F4527">
        <w:t xml:space="preserve"> from a table</w:t>
      </w:r>
      <w:r w:rsidR="00164238">
        <w:t xml:space="preserve"> (qsignrank)</w:t>
      </w:r>
      <w:r w:rsidR="009F4527">
        <w:t>.</w:t>
      </w:r>
      <w:r w:rsidR="00AC5AA8">
        <w:t xml:space="preserve"> The</w:t>
      </w:r>
      <w:r w:rsidR="00164238">
        <w:t xml:space="preserve"> critical value depends on the </w:t>
      </w:r>
      <w:r w:rsidR="00AC5AA8">
        <w:t>number of samples and the level of significance.</w:t>
      </w:r>
      <w:r w:rsidR="008F22CA">
        <w:t xml:space="preserve"> We accept the null hypothesis if:</w:t>
      </w:r>
    </w:p>
    <w:p w14:paraId="56799612" w14:textId="65B12676" w:rsidR="00AC5AA8" w:rsidRDefault="00693D28" w:rsidP="003C0241">
      <w:pPr>
        <w:ind w:firstLine="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crit</m:t>
                  </m:r>
                </m:sub>
              </m:sSub>
              <m:r>
                <w:rPr>
                  <w:rFonts w:ascii="Cambria Math" w:hAnsi="Cambria Math"/>
                </w:rPr>
                <m:t>&lt;R</m:t>
              </m:r>
            </m:e>
            <m:sub>
              <m:r>
                <w:rPr>
                  <w:rFonts w:ascii="Cambria Math" w:hAnsi="Cambria Math"/>
                </w:rPr>
                <m:t>+</m:t>
              </m:r>
            </m:sub>
          </m:sSub>
          <m:r>
            <w:rPr>
              <w:rFonts w:ascii="Cambria Math" w:hAnsi="Cambria Math"/>
            </w:rPr>
            <m:t xml:space="preserve">&lt; </m:t>
          </m:r>
          <m:f>
            <m:fPr>
              <m:ctrlPr>
                <w:rPr>
                  <w:rFonts w:ascii="Cambria Math" w:hAnsi="Cambria Math"/>
                  <w:i/>
                </w:rPr>
              </m:ctrlPr>
            </m:fPr>
            <m:num>
              <m:r>
                <w:rPr>
                  <w:rFonts w:ascii="Cambria Math" w:hAnsi="Cambria Math"/>
                </w:rPr>
                <m:t>n(n+1)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crit</m:t>
              </m:r>
            </m:sub>
          </m:sSub>
        </m:oMath>
      </m:oMathPara>
    </w:p>
    <w:p w14:paraId="220CBD3F" w14:textId="350B2681" w:rsidR="009F4527" w:rsidRPr="009F4527" w:rsidRDefault="009F4527" w:rsidP="003C0241">
      <w:pPr>
        <w:ind w:firstLine="0"/>
        <w:rPr>
          <w:u w:val="single"/>
        </w:rPr>
      </w:pPr>
      <w:r w:rsidRPr="009F4527">
        <w:rPr>
          <w:u w:val="single"/>
        </w:rPr>
        <w:t>When we have sufficiently large amount of samples</w:t>
      </w:r>
      <w:r w:rsidRPr="008F22CA">
        <w:t>:</w:t>
      </w:r>
    </w:p>
    <w:p w14:paraId="07D0E913" w14:textId="48612029" w:rsidR="009F4527" w:rsidRDefault="00693D28" w:rsidP="009F4527">
      <w:pPr>
        <w:ind w:firstLine="0"/>
        <w:jc w:val="center"/>
      </w:pP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n(n+1)</m:t>
            </m:r>
          </m:num>
          <m:den>
            <m:r>
              <w:rPr>
                <w:rFonts w:ascii="Cambria Math" w:hAnsi="Cambria Math"/>
              </w:rPr>
              <m:t>4</m:t>
            </m:r>
          </m:den>
        </m:f>
      </m:oMath>
      <w:r w:rsidR="009F4527">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n(n+1)(2n+1)</m:t>
                </m:r>
              </m:num>
              <m:den>
                <m:r>
                  <w:rPr>
                    <w:rFonts w:ascii="Cambria Math" w:hAnsi="Cambria Math"/>
                  </w:rPr>
                  <m:t>24</m:t>
                </m:r>
              </m:den>
            </m:f>
          </m:e>
        </m:rad>
      </m:oMath>
    </w:p>
    <w:p w14:paraId="440092E0" w14:textId="3E16BEC4" w:rsidR="009F4527" w:rsidRDefault="009F4527" w:rsidP="009F4527">
      <w:pPr>
        <w:ind w:firstLine="0"/>
        <w:jc w:val="center"/>
      </w:pPr>
      <m:oMathPara>
        <m:oMath>
          <m:r>
            <w:rPr>
              <w:rFonts w:ascii="Cambria Math" w:hAnsi="Cambria Math"/>
            </w:rPr>
            <m:t xml:space="preserve">u=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r>
            <w:rPr>
              <w:rFonts w:ascii="Cambria Math" w:hAnsi="Cambria Math"/>
            </w:rPr>
            <m:t xml:space="preserve">  ϵ N(0,1)</m:t>
          </m:r>
        </m:oMath>
      </m:oMathPara>
    </w:p>
    <w:p w14:paraId="6452C76A" w14:textId="4FE66E51" w:rsidR="009F4527" w:rsidRPr="008F22CA" w:rsidRDefault="009F4527" w:rsidP="009F4527">
      <w:pPr>
        <w:ind w:firstLine="0"/>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5622E806" w14:textId="56D88F3F" w:rsidR="008F22CA" w:rsidRDefault="008F22CA" w:rsidP="008F22CA">
      <w:pPr>
        <w:ind w:firstLine="0"/>
      </w:pPr>
      <w:r>
        <w:rPr>
          <w:u w:val="single"/>
        </w:rPr>
        <w:t>Paired sample Wilcoxon test</w:t>
      </w:r>
      <w:r>
        <w:t>:</w:t>
      </w:r>
    </w:p>
    <w:p w14:paraId="29BA4041" w14:textId="08D1FB9F" w:rsidR="008F22CA" w:rsidRDefault="008F22CA" w:rsidP="008F22CA">
      <w:pPr>
        <w:ind w:firstLine="0"/>
      </w:pPr>
      <w:r>
        <w:lastRenderedPageBreak/>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samples of ordinals. We’d like to decide whether their distributions are the same. In other words the null hypothesis questions if the difference of the pairwise samples has the median of 0 or not on some significance level.</w:t>
      </w:r>
    </w:p>
    <w:p w14:paraId="7AAEA7FF" w14:textId="6162AFC8" w:rsidR="008F22CA" w:rsidRDefault="008F22CA" w:rsidP="008F22CA">
      <w:pPr>
        <w:ind w:firstLine="0"/>
      </w:pPr>
      <w:r>
        <w:t xml:space="preserve">This problem can be transformed into the problem we saw during the one sample case by redefining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the following way:</w:t>
      </w:r>
    </w:p>
    <w:p w14:paraId="50AAFD70" w14:textId="1D4251B1" w:rsidR="009F4527" w:rsidRPr="003C0241" w:rsidRDefault="00693D28" w:rsidP="00F13D35">
      <w:pPr>
        <w:ind w:right="44" w:firstLine="0"/>
        <w:jc w:val="right"/>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m:oMathPara>
    </w:p>
    <w:p w14:paraId="1706A33B" w14:textId="1C42853B" w:rsidR="00AD38FA" w:rsidRDefault="00F13D35" w:rsidP="00D9508B">
      <w:pPr>
        <w:pStyle w:val="Heading3"/>
      </w:pPr>
      <w:bookmarkStart w:id="124" w:name="_Toc71586207"/>
      <w:r>
        <w:t>Mann</w:t>
      </w:r>
      <w:r w:rsidR="00D04142">
        <w:t>-Whitney U test</w:t>
      </w:r>
      <w:bookmarkEnd w:id="124"/>
    </w:p>
    <w:p w14:paraId="2086A8D8" w14:textId="5E01BC8B" w:rsidR="00D04142" w:rsidRDefault="00D04142" w:rsidP="00D04142">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ordinal variables. We’d like to know whether they have the same distribution</w:t>
      </w:r>
      <w:r w:rsidR="00D0074F">
        <w:t xml:space="preserve"> (or the same median)</w:t>
      </w:r>
      <w:r>
        <w:t>.</w:t>
      </w:r>
    </w:p>
    <w:p w14:paraId="3EFDF23D" w14:textId="2E9F0C51" w:rsidR="00D04142" w:rsidRPr="00D04142" w:rsidRDefault="00693D28" w:rsidP="00D04142">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m:t>
          </m:r>
          <m:d>
            <m:dPr>
              <m:ctrlPr>
                <w:rPr>
                  <w:rFonts w:ascii="Cambria Math" w:hAnsi="Cambria Math"/>
                  <w:i/>
                </w:rPr>
              </m:ctrlPr>
            </m:dPr>
            <m:e>
              <m:r>
                <w:rPr>
                  <w:rFonts w:ascii="Cambria Math" w:hAnsi="Cambria Math"/>
                </w:rPr>
                <m:t>Y&lt;x</m:t>
              </m:r>
            </m:e>
          </m:d>
          <m:r>
            <w:rPr>
              <w:rFonts w:ascii="Cambria Math" w:hAnsi="Cambria Math"/>
            </w:rPr>
            <m:t xml:space="preserve">     for every x</m:t>
          </m:r>
        </m:oMath>
      </m:oMathPara>
    </w:p>
    <w:p w14:paraId="2AB2BC50" w14:textId="699AF66A" w:rsidR="00AD38FA" w:rsidRDefault="00D04142" w:rsidP="00D04142">
      <w:pPr>
        <w:ind w:firstLine="0"/>
      </w:pPr>
      <w:r>
        <w:t xml:space="preserve">First we create the sample 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 N=n+m</m:t>
            </m:r>
          </m:e>
        </m:d>
      </m:oMath>
      <w:r>
        <w:t xml:space="preserve"> by forming a union between X and Y. Then we rank the samples by their absolute rank in the ordered Z sample.</w:t>
      </w:r>
    </w:p>
    <w:p w14:paraId="78EC1FAA" w14:textId="435F3B52" w:rsidR="00393B7E" w:rsidRPr="00393B7E" w:rsidRDefault="00693D28" w:rsidP="00D04142">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is the sum of ranks in case of X samples</m:t>
          </m:r>
        </m:oMath>
      </m:oMathPara>
    </w:p>
    <w:p w14:paraId="73CE5932" w14:textId="29926DC4" w:rsidR="00393B7E" w:rsidRPr="00E462EE" w:rsidRDefault="00693D28" w:rsidP="00393B7E">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m(m+1)</m:t>
              </m:r>
            </m:num>
            <m:den>
              <m:r>
                <w:rPr>
                  <w:rFonts w:ascii="Cambria Math" w:hAnsi="Cambria Math"/>
                </w:rPr>
                <m:t>2</m:t>
              </m:r>
            </m:den>
          </m:f>
          <m:sSub>
            <m:sSubPr>
              <m:ctrlPr>
                <w:rPr>
                  <w:rFonts w:ascii="Cambria Math" w:hAnsi="Cambria Math"/>
                  <w:i/>
                </w:rPr>
              </m:ctrlPr>
            </m:sSubPr>
            <m:e>
              <m:r>
                <w:rPr>
                  <w:rFonts w:ascii="Cambria Math" w:hAnsi="Cambria Math"/>
                </w:rPr>
                <m:t xml:space="preserve">  R</m:t>
              </m:r>
            </m:e>
            <m:sub>
              <m:r>
                <w:rPr>
                  <w:rFonts w:ascii="Cambria Math" w:hAnsi="Cambria Math"/>
                </w:rPr>
                <m:t>Y</m:t>
              </m:r>
            </m:sub>
          </m:sSub>
          <m:r>
            <w:rPr>
              <w:rFonts w:ascii="Cambria Math" w:hAnsi="Cambria Math"/>
            </w:rPr>
            <m:t xml:space="preserve"> is the sum of ranks in case of Y samples</m:t>
          </m:r>
        </m:oMath>
      </m:oMathPara>
    </w:p>
    <w:p w14:paraId="7189B963" w14:textId="13CD268D" w:rsidR="00E462EE" w:rsidRDefault="00E462EE" w:rsidP="00393B7E">
      <w:pPr>
        <w:ind w:firstLine="0"/>
      </w:pPr>
      <w:r>
        <w:t xml:space="preserve">Let C be the critical value </w:t>
      </w:r>
      <w:r w:rsidR="00C4523C">
        <w:t>for the n and m on the given significance level.</w:t>
      </w:r>
    </w:p>
    <w:p w14:paraId="404CAF10" w14:textId="4EFA77B0" w:rsidR="00C4523C" w:rsidRDefault="00C4523C" w:rsidP="00393B7E">
      <w:pPr>
        <w:ind w:firstLine="0"/>
      </w:pPr>
      <w:r>
        <w:t xml:space="preserve">If </w:t>
      </w:r>
      <m:oMath>
        <m:r>
          <w:rPr>
            <w:rFonts w:ascii="Cambria Math" w:hAnsi="Cambria Math"/>
          </w:rPr>
          <m:t xml:space="preserve">  C&lt;</m:t>
        </m:r>
        <m:r>
          <m:rPr>
            <m:sty m:val="p"/>
          </m:rP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-C</m:t>
        </m:r>
      </m:oMath>
      <w:r w:rsidR="001670AE">
        <w:t xml:space="preserve"> then we accept that their distribution is the same.</w:t>
      </w:r>
    </w:p>
    <w:p w14:paraId="79CE8B67" w14:textId="77777777" w:rsidR="001670AE" w:rsidRDefault="001670AE" w:rsidP="00393B7E">
      <w:pPr>
        <w:ind w:firstLine="0"/>
      </w:pPr>
    </w:p>
    <w:p w14:paraId="6F31D34C" w14:textId="6EEF9258" w:rsidR="00393B7E" w:rsidRPr="001670AE" w:rsidRDefault="00693D28" w:rsidP="00393B7E">
      <w:pPr>
        <w:ind w:firstLine="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 xml:space="preserve"> 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mn(m+n+1)</m:t>
                  </m:r>
                </m:num>
                <m:den>
                  <m:r>
                    <w:rPr>
                      <w:rFonts w:ascii="Cambria Math" w:hAnsi="Cambria Math"/>
                    </w:rPr>
                    <m:t>12</m:t>
                  </m:r>
                </m:den>
              </m:f>
            </m:e>
          </m:rad>
        </m:oMath>
      </m:oMathPara>
    </w:p>
    <w:p w14:paraId="123365C8" w14:textId="2CB33CF7" w:rsidR="001670AE" w:rsidRDefault="001670AE" w:rsidP="00393B7E">
      <w:pPr>
        <w:ind w:firstLine="0"/>
      </w:pPr>
      <w:r>
        <w:t>For large samples (over 20) the following statistics could be considered standard normal:</w:t>
      </w:r>
    </w:p>
    <w:p w14:paraId="7336908A" w14:textId="3F506370" w:rsidR="001670AE" w:rsidRPr="009A3DF9" w:rsidRDefault="001670AE" w:rsidP="00393B7E">
      <w:pPr>
        <w:ind w:firstLine="0"/>
      </w:pPr>
      <m:oMathPara>
        <m:oMath>
          <m:r>
            <w:rPr>
              <w:rFonts w:ascii="Cambria Math" w:hAnsi="Cambria Math"/>
            </w:rPr>
            <m:t>u=</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0A038E24" w14:textId="4838DC6E" w:rsidR="009A3DF9" w:rsidRDefault="009A3DF9" w:rsidP="00393B7E">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06BC77B9" w14:textId="15BBC345" w:rsidR="00393B7E" w:rsidRDefault="009A3DF9" w:rsidP="00D04142">
      <w:pPr>
        <w:ind w:firstLine="0"/>
      </w:pPr>
      <w:r>
        <w:t>The u</w:t>
      </w:r>
      <w:r>
        <w:rPr>
          <w:vertAlign w:val="subscript"/>
        </w:rPr>
        <w:t>c</w:t>
      </w:r>
      <w:r>
        <w:t xml:space="preserve"> values can be found with the help of the proper table or qnorm(1-eps/2)</w:t>
      </w:r>
    </w:p>
    <w:p w14:paraId="137D39F7" w14:textId="78915E65" w:rsidR="00AD38FA" w:rsidRDefault="001253FC" w:rsidP="00D9508B">
      <w:pPr>
        <w:pStyle w:val="Heading3"/>
      </w:pPr>
      <w:bookmarkStart w:id="125" w:name="_Toc71586208"/>
      <w:r>
        <w:t xml:space="preserve">Chi-square </w:t>
      </w:r>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e>
        </m:d>
      </m:oMath>
      <w:r>
        <w:t xml:space="preserve"> test</w:t>
      </w:r>
      <w:bookmarkEnd w:id="125"/>
    </w:p>
    <w:p w14:paraId="2E4391A4" w14:textId="496AF3E7" w:rsidR="00AD38FA" w:rsidRDefault="001253FC" w:rsidP="001253FC">
      <w:pPr>
        <w:ind w:firstLine="0"/>
      </w:pPr>
      <w:r>
        <w:rPr>
          <w:u w:val="single"/>
        </w:rPr>
        <w:t>goodness of fit</w:t>
      </w:r>
      <w:r>
        <w:t>:</w:t>
      </w:r>
    </w:p>
    <w:p w14:paraId="271BCFD8" w14:textId="4DB97B8B" w:rsidR="001253FC" w:rsidRDefault="001253FC" w:rsidP="001253FC">
      <w:pPr>
        <w:ind w:firstLine="0"/>
      </w:pPr>
      <w:r>
        <w:lastRenderedPageBreak/>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samples and we’d like to determine whether they follow the hypotethical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(null hypothesis says that they do!)</w:t>
      </w:r>
    </w:p>
    <w:p w14:paraId="5FC55025" w14:textId="61A75C02" w:rsidR="006D4E08" w:rsidRDefault="006D4E08" w:rsidP="001253FC">
      <w:pPr>
        <w:ind w:firstLine="0"/>
      </w:pPr>
      <w:r>
        <w:t xml:space="preserve">As a preparation we split the real numbers into </w:t>
      </w:r>
      <w:r>
        <w:rPr>
          <w:b/>
        </w:rPr>
        <w:t>r</w:t>
      </w:r>
      <w:r>
        <w:t xml:space="preserve"> disjoint subset:</w:t>
      </w:r>
    </w:p>
    <w:p w14:paraId="54865605" w14:textId="155430F0" w:rsidR="002D7123" w:rsidRPr="002D7123" w:rsidRDefault="00693D28" w:rsidP="006D4E08">
      <w:pPr>
        <w:ind w:firstLine="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 xml:space="preserve">,  where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and  </m:t>
          </m:r>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oMath>
      </m:oMathPara>
    </w:p>
    <w:p w14:paraId="403E0721" w14:textId="3DB1B701" w:rsidR="00F679BA" w:rsidRDefault="006D4E08" w:rsidP="00DC1A36">
      <w:pPr>
        <w:ind w:firstLine="0"/>
      </w:pPr>
      <w:r>
        <w:t xml:space="preserve">Then we calculate the probability of an X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in case of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w:t>
      </w:r>
    </w:p>
    <w:p w14:paraId="7A349392" w14:textId="6E02738A" w:rsidR="006D4E08" w:rsidRPr="006D4E08" w:rsidRDefault="00693D28" w:rsidP="00DC1A36">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≤X&lt;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oMath>
      </m:oMathPara>
    </w:p>
    <w:p w14:paraId="6F1774BC" w14:textId="14986041" w:rsidR="006D4E08" w:rsidRDefault="00693D28" w:rsidP="00DC1A36">
      <w:pPr>
        <w:ind w:firstLine="0"/>
      </w:pP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6D4E08">
        <w:t xml:space="preserve"> will be the number of data samples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6D4E08">
        <w:t xml:space="preserve">. We would expect it to be approximately </w:t>
      </w:r>
      <m:oMath>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oMath>
      <w:r w:rsidR="006D4E08">
        <w:t>.</w:t>
      </w:r>
    </w:p>
    <w:p w14:paraId="34B1670B" w14:textId="314E8C7D" w:rsidR="006D4E08" w:rsidRDefault="006D4E08" w:rsidP="00DC1A36">
      <w:pPr>
        <w:ind w:firstLine="0"/>
      </w:pPr>
      <w:r>
        <w:t>The test statistics will be:</w:t>
      </w:r>
    </w:p>
    <w:p w14:paraId="2D7066E9" w14:textId="25B1D44E" w:rsidR="006D4E08" w:rsidRPr="00B52FC0" w:rsidRDefault="006D4E08" w:rsidP="00DC1A36">
      <w:pPr>
        <w:ind w:firstLine="0"/>
      </w:pPr>
      <m:oMathPara>
        <m:oMathParaPr>
          <m:jc m:val="center"/>
        </m:oMathParaPr>
        <m:oMath>
          <m:r>
            <w:rPr>
              <w:rFonts w:ascii="Cambria Math" w:hAnsi="Cambria Math"/>
            </w:rPr>
            <m:t>T=</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k</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den>
              </m:f>
            </m:e>
          </m:nary>
        </m:oMath>
      </m:oMathPara>
    </w:p>
    <w:p w14:paraId="322A851C" w14:textId="1EA04C78" w:rsidR="00B52FC0" w:rsidRDefault="00B52FC0" w:rsidP="00DC1A36">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r w:rsidR="006051E0">
        <w:t xml:space="preserve"> Approximated </w:t>
      </w:r>
      <w:r w:rsidR="00B811BE">
        <w:t xml:space="preserve">or calculated </w:t>
      </w:r>
      <w:r w:rsidR="006051E0">
        <w:t>parameters decrease the degrees of freedom (empirical mean, empirical variance</w:t>
      </w:r>
      <w:r w:rsidR="007638D7">
        <w:t xml:space="preserve"> from the samples</w:t>
      </w:r>
      <w:r w:rsidR="006051E0">
        <w:t>).</w:t>
      </w:r>
    </w:p>
    <w:p w14:paraId="376A7980" w14:textId="0AF4EB2F" w:rsidR="00B52FC0" w:rsidRDefault="00B52FC0" w:rsidP="00DC1A36">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w:t>
      </w:r>
    </w:p>
    <w:p w14:paraId="70EF1707" w14:textId="1F05C16A" w:rsidR="002F064F" w:rsidRDefault="002F064F" w:rsidP="00DC1A36">
      <w:pPr>
        <w:ind w:firstLine="0"/>
      </w:pPr>
      <w:r>
        <w:rPr>
          <w:u w:val="single"/>
        </w:rPr>
        <w:t>test of indepence</w:t>
      </w:r>
      <w:r>
        <w:t>:</w:t>
      </w:r>
    </w:p>
    <w:p w14:paraId="3AD9C7AA" w14:textId="75739906" w:rsidR="002F064F" w:rsidRDefault="001D7EF8" w:rsidP="001D7EF8">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paired samples. We’d like to check whether the components of the samples are independent or there is a significant bound.</w:t>
      </w:r>
    </w:p>
    <w:p w14:paraId="6EC2723D" w14:textId="092E1C7A" w:rsidR="001D7EF8" w:rsidRDefault="00693D28" w:rsidP="001D7EF8">
      <w:pPr>
        <w:ind w:firstLine="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1D7EF8">
        <w:t xml:space="preserve"> claims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&lt;x,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 xml:space="preserve">  for every possible x,y ϵ</m:t>
        </m:r>
        <m:r>
          <m:rPr>
            <m:scr m:val="double-struck"/>
          </m:rPr>
          <w:rPr>
            <w:rFonts w:ascii="Cambria Math" w:hAnsi="Cambria Math"/>
          </w:rPr>
          <m:t xml:space="preserve"> R</m:t>
        </m:r>
      </m:oMath>
    </w:p>
    <w:p w14:paraId="490735CF" w14:textId="42ED838C" w:rsidR="001D7EF8" w:rsidRDefault="001D7EF8" w:rsidP="001D7EF8">
      <w:pPr>
        <w:ind w:firstLine="0"/>
      </w:pPr>
      <w:r>
        <w:t>We split the space of real numbers into k and l partitions:</w:t>
      </w:r>
    </w:p>
    <w:p w14:paraId="2CDC6003" w14:textId="333DA3EB" w:rsidR="001D7EF8" w:rsidRPr="00214D81" w:rsidRDefault="001D7EF8" w:rsidP="001D7EF8">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m:t>
                      </m:r>
                    </m:sub>
                  </m:sSub>
                </m:e>
              </m:d>
            </m:e>
          </m:d>
          <m:r>
            <w:rPr>
              <w:rFonts w:ascii="Cambria Math" w:hAnsi="Cambria Math"/>
            </w:rPr>
            <m:t>,    r=1, 2, …, k</m:t>
          </m:r>
        </m:oMath>
      </m:oMathPara>
    </w:p>
    <w:p w14:paraId="2DE11E5F" w14:textId="20FE5168" w:rsidR="00214D81" w:rsidRPr="00214D81" w:rsidRDefault="00214D81" w:rsidP="00214D81">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r</m:t>
                      </m:r>
                    </m:sub>
                  </m:sSub>
                </m:e>
              </m:d>
            </m:e>
          </m:d>
          <m:r>
            <w:rPr>
              <w:rFonts w:ascii="Cambria Math" w:hAnsi="Cambria Math"/>
            </w:rPr>
            <m:t>,    r=1, 2, …, l</m:t>
          </m:r>
        </m:oMath>
      </m:oMathPara>
    </w:p>
    <w:p w14:paraId="5785D547" w14:textId="3FB72E07" w:rsidR="00214D81" w:rsidRDefault="00214D81" w:rsidP="00214D81">
      <w:pPr>
        <w:ind w:firstLine="0"/>
      </w:pPr>
      <w:r>
        <w:t xml:space="preserve">Define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t xml:space="preserve"> to be the number of (X,Y) pairs for which </w:t>
      </w:r>
      <m:oMath>
        <m:r>
          <w:rPr>
            <w:rFonts w:ascii="Cambria Math" w:hAnsi="Cambria Math"/>
          </w:rPr>
          <m:t>Xϵ</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 xml:space="preserve"> and Yϵ</m:t>
        </m:r>
        <m:sSub>
          <m:sSubPr>
            <m:ctrlPr>
              <w:rPr>
                <w:rFonts w:ascii="Cambria Math" w:hAnsi="Cambria Math"/>
                <w:i/>
              </w:rPr>
            </m:ctrlPr>
          </m:sSubPr>
          <m:e>
            <m:r>
              <w:rPr>
                <w:rFonts w:ascii="Cambria Math" w:hAnsi="Cambria Math"/>
              </w:rPr>
              <m:t>J</m:t>
            </m:r>
          </m:e>
          <m:sub>
            <m:r>
              <w:rPr>
                <w:rFonts w:ascii="Cambria Math" w:hAnsi="Cambria Math"/>
              </w:rPr>
              <m:t>j</m:t>
            </m:r>
          </m:sub>
        </m:sSub>
      </m:oMath>
      <w:r w:rsidR="000A6C0F">
        <w:t>.</w:t>
      </w:r>
    </w:p>
    <w:p w14:paraId="716D9376" w14:textId="58468F39" w:rsidR="000A6C0F" w:rsidRPr="00214D81" w:rsidRDefault="00693D28" w:rsidP="00214D81">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Xϵ</m:t>
              </m:r>
              <m:sSub>
                <m:sSubPr>
                  <m:ctrlPr>
                    <w:rPr>
                      <w:rFonts w:ascii="Cambria Math" w:hAnsi="Cambria Math"/>
                      <w:i/>
                    </w:rPr>
                  </m:ctrlPr>
                </m:sSubPr>
                <m:e>
                  <m:r>
                    <w:rPr>
                      <w:rFonts w:ascii="Cambria Math" w:hAnsi="Cambria Math"/>
                    </w:rPr>
                    <m:t>I</m:t>
                  </m:r>
                </m:e>
                <m:sub>
                  <m:r>
                    <w:rPr>
                      <w:rFonts w:ascii="Cambria Math" w:hAnsi="Cambria Math"/>
                    </w:rPr>
                    <m:t>i</m:t>
                  </m:r>
                </m:sub>
              </m:sSub>
            </m:e>
          </m:nary>
        </m:oMath>
      </m:oMathPara>
    </w:p>
    <w:p w14:paraId="008879C8" w14:textId="79E2A298" w:rsidR="000A6C0F" w:rsidRPr="000A6C0F" w:rsidRDefault="00693D28" w:rsidP="000A6C0F">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Yϵ</m:t>
              </m:r>
              <m:sSub>
                <m:sSubPr>
                  <m:ctrlPr>
                    <w:rPr>
                      <w:rFonts w:ascii="Cambria Math" w:hAnsi="Cambria Math"/>
                      <w:i/>
                    </w:rPr>
                  </m:ctrlPr>
                </m:sSubPr>
                <m:e>
                  <m:r>
                    <w:rPr>
                      <w:rFonts w:ascii="Cambria Math" w:hAnsi="Cambria Math"/>
                    </w:rPr>
                    <m:t>J</m:t>
                  </m:r>
                </m:e>
                <m:sub>
                  <m:r>
                    <w:rPr>
                      <w:rFonts w:ascii="Cambria Math" w:hAnsi="Cambria Math"/>
                    </w:rPr>
                    <m:t>j</m:t>
                  </m:r>
                </m:sub>
              </m:sSub>
            </m:e>
          </m:nary>
        </m:oMath>
      </m:oMathPara>
    </w:p>
    <w:p w14:paraId="0684900B" w14:textId="6E8E788F" w:rsidR="000A6C0F" w:rsidRDefault="000A6C0F" w:rsidP="000A6C0F">
      <w:pPr>
        <w:ind w:firstLine="0"/>
      </w:pPr>
      <w:r>
        <w:t>Define the empirical probabilities the following way:</w:t>
      </w:r>
    </w:p>
    <w:p w14:paraId="4BA712F3" w14:textId="2C35A716" w:rsidR="000A6C0F" w:rsidRPr="000A6C0F" w:rsidRDefault="00693D28" w:rsidP="000A6C0F">
      <w:pPr>
        <w:ind w:firstLine="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.j</m:t>
                  </m:r>
                </m:sub>
              </m:sSub>
            </m:num>
            <m:den>
              <m:r>
                <w:rPr>
                  <w:rFonts w:ascii="Cambria Math" w:hAnsi="Cambria Math"/>
                </w:rPr>
                <m:t>n</m:t>
              </m:r>
            </m:den>
          </m:f>
        </m:oMath>
      </m:oMathPara>
    </w:p>
    <w:p w14:paraId="16F53BFC" w14:textId="094B1DC5" w:rsidR="00F442CE" w:rsidRDefault="00F442CE" w:rsidP="000A6C0F">
      <w:pPr>
        <w:ind w:firstLine="0"/>
      </w:pPr>
      <w:r>
        <w:t>Our test statistics will be:</w:t>
      </w:r>
    </w:p>
    <w:p w14:paraId="2157D029" w14:textId="16E32D0C" w:rsidR="000A6C0F" w:rsidRPr="000A6C0F" w:rsidRDefault="00693D28" w:rsidP="000A6C0F">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oMath>
      </m:oMathPara>
    </w:p>
    <w:p w14:paraId="58E8D646" w14:textId="0D4BE297" w:rsidR="00F442CE" w:rsidRDefault="00F442CE" w:rsidP="00F442CE">
      <w:pPr>
        <w:ind w:firstLine="0"/>
      </w:pPr>
      <w:r>
        <w:t>T</w:t>
      </w:r>
      <w:r w:rsidR="00F42510" w:rsidRPr="00F42510">
        <w:rPr>
          <w:vertAlign w:val="subscript"/>
        </w:rPr>
        <w:t>n</w:t>
      </w:r>
      <w:r>
        <w:t xml:space="preserve"> follows a chi-square distribution with </w:t>
      </w:r>
      <m:oMath>
        <m:r>
          <w:rPr>
            <w:rFonts w:ascii="Cambria Math" w:hAnsi="Cambria Math"/>
          </w:rPr>
          <m:t>(k-1)(l-1)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5EC6491C" w14:textId="32CF998C" w:rsidR="00214D81" w:rsidRDefault="00F442CE" w:rsidP="001D7EF8">
      <w:pPr>
        <w:ind w:firstLine="0"/>
      </w:pPr>
      <w:r>
        <w:t xml:space="preserve">If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and Y independent.</w:t>
      </w:r>
    </w:p>
    <w:p w14:paraId="3E572EE4" w14:textId="0C5DF8A5" w:rsidR="00FC0E9B" w:rsidRDefault="00FC0E9B" w:rsidP="00FC0E9B">
      <w:pPr>
        <w:ind w:firstLine="0"/>
      </w:pPr>
      <w:r>
        <w:rPr>
          <w:u w:val="single"/>
        </w:rPr>
        <w:t>test of homogenity</w:t>
      </w:r>
      <w:r>
        <w:t>:</w:t>
      </w:r>
    </w:p>
    <w:p w14:paraId="219310B1" w14:textId="7B02BE40" w:rsidR="00FC0E9B" w:rsidRDefault="00EC475B" w:rsidP="001D7EF8">
      <w:pPr>
        <w:ind w:firstLine="0"/>
      </w:pPr>
      <w:r>
        <w:t>We have independent samples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We’d like to check if their distributions are the same (null hypothesis).</w:t>
      </w:r>
    </w:p>
    <w:p w14:paraId="3D8DC74D" w14:textId="694F12DB" w:rsidR="00EC475B" w:rsidRDefault="00EC475B" w:rsidP="00EC475B">
      <w:pPr>
        <w:ind w:firstLine="0"/>
      </w:pPr>
      <w:r>
        <w:t>We split the space of real numbers into r partitions:</w:t>
      </w:r>
    </w:p>
    <w:p w14:paraId="0323B735" w14:textId="16588442" w:rsidR="00EC475B" w:rsidRPr="00EC475B" w:rsidRDefault="00EC475B" w:rsidP="00EC475B">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k=1, 2, …, r</m:t>
          </m:r>
        </m:oMath>
      </m:oMathPara>
    </w:p>
    <w:p w14:paraId="31E0F6A7" w14:textId="6842496C" w:rsidR="00EC475B" w:rsidRDefault="00EC475B" w:rsidP="00EC475B">
      <w:pPr>
        <w:ind w:firstLine="0"/>
      </w:pPr>
      <w:r>
        <w:t xml:space="preserve">Define </w:t>
      </w:r>
      <m:oMath>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 xml:space="preserve"> and V</m:t>
            </m:r>
          </m:e>
          <m:sub>
            <m:r>
              <w:rPr>
                <w:rFonts w:ascii="Cambria Math" w:hAnsi="Cambria Math"/>
              </w:rPr>
              <m:t>k</m:t>
            </m:r>
          </m:sub>
        </m:sSub>
      </m:oMath>
      <w:r>
        <w:t xml:space="preserve"> as the number of samples from X and Y (respectively) falling into the partition </w:t>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oMath>
      <w:r>
        <w:t>.</w:t>
      </w:r>
    </w:p>
    <w:p w14:paraId="5207A7FF" w14:textId="54B0F77D" w:rsidR="00EC475B" w:rsidRDefault="00EC475B" w:rsidP="00EC475B">
      <w:pPr>
        <w:ind w:firstLine="0"/>
      </w:pPr>
      <w:r>
        <w:t>The constructed test statistics (T) will be:</w:t>
      </w:r>
    </w:p>
    <w:p w14:paraId="241356FF" w14:textId="6FD7C662" w:rsidR="00EC475B" w:rsidRPr="00214D81" w:rsidRDefault="00EC475B" w:rsidP="00EC475B">
      <w:pPr>
        <w:ind w:firstLine="0"/>
      </w:pPr>
      <m:oMathPara>
        <m:oMathParaPr>
          <m:jc m:val="center"/>
        </m:oMathParaPr>
        <m:oMath>
          <m:r>
            <w:rPr>
              <w:rFonts w:ascii="Cambria Math" w:hAnsi="Cambria Math"/>
            </w:rPr>
            <m:t>T=nm</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k</m:t>
                                  </m:r>
                                </m:sub>
                              </m:sSub>
                            </m:num>
                            <m:den>
                              <m:r>
                                <w:rPr>
                                  <w:rFonts w:ascii="Cambria Math" w:hAnsi="Cambria Math"/>
                                </w:rPr>
                                <m:t>m</m:t>
                              </m:r>
                            </m:den>
                          </m:f>
                        </m:e>
                      </m:d>
                    </m:e>
                    <m:sup>
                      <m:r>
                        <w:rPr>
                          <w:rFonts w:ascii="Cambria Math" w:hAnsi="Cambria Math"/>
                        </w:rPr>
                        <m:t>2</m:t>
                      </m:r>
                    </m:sup>
                  </m:sSup>
                </m:num>
                <m:den>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en>
              </m:f>
            </m:e>
          </m:nary>
        </m:oMath>
      </m:oMathPara>
    </w:p>
    <w:p w14:paraId="0FA858A5" w14:textId="2E5C63E9" w:rsidR="00EC475B" w:rsidRDefault="00EC475B" w:rsidP="00EC475B">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15D11FD1" w14:textId="4B99FB68" w:rsidR="00EC475B" w:rsidRDefault="00EC475B" w:rsidP="001D7EF8">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w:t>
      </w:r>
      <w:r w:rsidR="00F42510">
        <w:t>identically distributed as Y.</w:t>
      </w:r>
    </w:p>
    <w:p w14:paraId="26E5F4DE" w14:textId="5CF54166" w:rsidR="00FA14BC" w:rsidRDefault="00FA14BC" w:rsidP="00D9508B">
      <w:pPr>
        <w:pStyle w:val="Heading3"/>
      </w:pPr>
      <w:bookmarkStart w:id="126" w:name="_Toc71586209"/>
      <w:r>
        <w:lastRenderedPageBreak/>
        <w:t>ANOVA (Analysis of variance)</w:t>
      </w:r>
      <w:bookmarkEnd w:id="126"/>
    </w:p>
    <w:p w14:paraId="47DABE2C" w14:textId="4434EFA0" w:rsidR="00FA14BC" w:rsidRDefault="00FA14BC" w:rsidP="00FA14BC">
      <w:pPr>
        <w:ind w:firstLine="0"/>
      </w:pPr>
      <w:r>
        <w:t>ANOVA is a method for comparing several normally distributed populations’ mean. An important criteria here is that the variance should be equal for every distribution.</w:t>
      </w:r>
    </w:p>
    <w:p w14:paraId="3DD994AF" w14:textId="4120EBD2" w:rsidR="0060626F" w:rsidRDefault="0060626F" w:rsidP="00FA14BC">
      <w:pPr>
        <w:ind w:firstLine="0"/>
      </w:pPr>
      <w:r>
        <w:t>two sample Student (t) test is a special case of the ANOVA method (two groups).</w:t>
      </w:r>
    </w:p>
    <w:p w14:paraId="2703B57A" w14:textId="481DADFD" w:rsidR="0060626F" w:rsidRDefault="00863240" w:rsidP="00FA14BC">
      <w:pPr>
        <w:ind w:firstLine="0"/>
      </w:pPr>
      <w:r>
        <w:t>ANOVA</w:t>
      </w:r>
      <w:r w:rsidR="00514A0E">
        <w:t xml:space="preserve"> checks whether the deviation is caused by pure randomness or there is some connection between the groups (eg.: difference between means). Doing t-tests pairwise is feasible to do on low group count, but the computational requirement increases quadratically as we try to use it on more and more groups. Also, we have high chance to get Type 1 errors</w:t>
      </w:r>
      <w:r w:rsidR="00642281">
        <w:t xml:space="preserve"> while doing independent t-tests rendering the significance level useless.</w:t>
      </w:r>
    </w:p>
    <w:p w14:paraId="701FC7D1" w14:textId="75313332" w:rsidR="00863240" w:rsidRDefault="00863240" w:rsidP="00FA14BC">
      <w:pPr>
        <w:ind w:firstLine="0"/>
      </w:pPr>
    </w:p>
    <w:p w14:paraId="7B85F794" w14:textId="655C2B18" w:rsidR="00863240" w:rsidRDefault="00863240" w:rsidP="00FA14BC">
      <w:pPr>
        <w:ind w:firstLine="0"/>
      </w:pPr>
      <w:r>
        <w:t xml:space="preserve">We have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Also, we know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1BEE227E" w14:textId="40C5AF4C" w:rsidR="00AF70F9" w:rsidRDefault="00AF70F9" w:rsidP="00FA14BC">
      <w:pPr>
        <w:ind w:firstLine="0"/>
      </w:pPr>
      <w:r>
        <w:t>Define m as:</w:t>
      </w:r>
    </w:p>
    <w:p w14:paraId="3A7C3D36" w14:textId="05904BC0" w:rsidR="00AF70F9" w:rsidRPr="00AF70F9" w:rsidRDefault="00AF70F9" w:rsidP="00FA14BC">
      <w:pPr>
        <w:ind w:firstLine="0"/>
      </w:pPr>
      <m:oMathPara>
        <m:oMath>
          <m:r>
            <w:rPr>
              <w:rFonts w:ascii="Cambria Math" w:hAnsi="Cambria Math"/>
            </w:rPr>
            <m:t>m=</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den>
          </m:f>
        </m:oMath>
      </m:oMathPara>
    </w:p>
    <w:p w14:paraId="0BB6AFB0" w14:textId="198E213D" w:rsidR="00AF70F9" w:rsidRDefault="00AF70F9" w:rsidP="00FA14BC">
      <w:pPr>
        <w:ind w:firstLine="0"/>
      </w:pPr>
      <w:r>
        <w:t>In this case (model of ANOVA):</w:t>
      </w:r>
    </w:p>
    <w:p w14:paraId="018A3247" w14:textId="7F88CB9F" w:rsidR="00AF70F9" w:rsidRPr="00AF70F9" w:rsidRDefault="00693D28" w:rsidP="00FA14BC">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ij</m:t>
              </m:r>
            </m:sub>
          </m:sSub>
        </m:oMath>
      </m:oMathPara>
    </w:p>
    <w:p w14:paraId="3DF87D4F" w14:textId="20C993FC" w:rsidR="00AF70F9" w:rsidRDefault="00693D28" w:rsidP="00AF70F9">
      <w:pPr>
        <w:spacing w:after="0"/>
        <w:ind w:firstLine="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AF70F9">
        <w:t xml:space="preserve"> here is the deviation of the group (group effect)</w:t>
      </w:r>
    </w:p>
    <w:p w14:paraId="0FAA199F" w14:textId="63714829" w:rsidR="00AF70F9" w:rsidRDefault="00693D28" w:rsidP="00AF70F9">
      <w:pPr>
        <w:spacing w:after="0"/>
        <w:ind w:firstLine="0"/>
      </w:pPr>
      <m:oMath>
        <m:sSub>
          <m:sSubPr>
            <m:ctrlPr>
              <w:rPr>
                <w:rFonts w:ascii="Cambria Math" w:hAnsi="Cambria Math"/>
                <w:i/>
              </w:rPr>
            </m:ctrlPr>
          </m:sSubPr>
          <m:e>
            <m:r>
              <w:rPr>
                <w:rFonts w:ascii="Cambria Math" w:hAnsi="Cambria Math"/>
              </w:rPr>
              <m:t>ε</m:t>
            </m:r>
          </m:e>
          <m:sub>
            <m:r>
              <w:rPr>
                <w:rFonts w:ascii="Cambria Math" w:hAnsi="Cambria Math"/>
              </w:rPr>
              <m:t>ij</m:t>
            </m:r>
          </m:sub>
        </m:sSub>
      </m:oMath>
      <w:r w:rsidR="00AF70F9">
        <w:t xml:space="preserve"> is the error term.</w:t>
      </w:r>
    </w:p>
    <w:p w14:paraId="0BEA436F" w14:textId="37343570" w:rsidR="00AF70F9" w:rsidRDefault="00AF70F9" w:rsidP="00AF70F9">
      <w:pPr>
        <w:spacing w:after="0"/>
        <w:ind w:firstLine="0"/>
      </w:pPr>
    </w:p>
    <w:p w14:paraId="68F2DA62" w14:textId="7F15DC15" w:rsidR="00AF70F9" w:rsidRDefault="00AF70F9" w:rsidP="00AF70F9">
      <w:pPr>
        <w:spacing w:after="0"/>
        <w:ind w:firstLine="0"/>
      </w:pPr>
      <w:r>
        <w:rPr>
          <w:u w:val="single"/>
        </w:rPr>
        <w:t>One-way ANOVA (egyszempontos varianciaanalízis)</w:t>
      </w:r>
      <w:r>
        <w:t>:</w:t>
      </w:r>
    </w:p>
    <w:p w14:paraId="4892247B" w14:textId="7091603D" w:rsidR="00AE2AF9" w:rsidRDefault="00FD129F" w:rsidP="00AF70F9">
      <w:pPr>
        <w:spacing w:after="0"/>
        <w:ind w:firstLine="0"/>
      </w:pPr>
      <w:r>
        <w:t>H</w:t>
      </w:r>
      <w:r w:rsidRPr="00FD129F">
        <w:rPr>
          <w:vertAlign w:val="subscript"/>
        </w:rPr>
        <w:t>0</w:t>
      </w:r>
      <w:r>
        <w:t xml:space="preserve">: </w:t>
      </w:r>
      <w:r>
        <w:tab/>
      </w:r>
      <w:r w:rsidR="00AF70F9">
        <w:t>The null</w:t>
      </w:r>
      <w:r>
        <w:t xml:space="preserve"> </w:t>
      </w:r>
      <w:r w:rsidR="00AF70F9">
        <w:t xml:space="preserve">hypothesis claims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rsidR="00AF70F9">
        <w:t>.</w:t>
      </w:r>
    </w:p>
    <w:p w14:paraId="01B41CCA" w14:textId="3CE44BE9" w:rsidR="00AE2AF9" w:rsidRDefault="00AE2AF9" w:rsidP="00FA14BC">
      <w:pPr>
        <w:ind w:firstLine="0"/>
      </w:pPr>
      <w:r>
        <w:rPr>
          <w:noProof/>
          <w:lang w:eastAsia="hu-HU"/>
        </w:rPr>
        <w:lastRenderedPageBreak/>
        <mc:AlternateContent>
          <mc:Choice Requires="wps">
            <w:drawing>
              <wp:anchor distT="45720" distB="45720" distL="114300" distR="114300" simplePos="0" relativeHeight="251707392" behindDoc="0" locked="0" layoutInCell="1" allowOverlap="1" wp14:anchorId="27263EB9" wp14:editId="5E874174">
                <wp:simplePos x="0" y="0"/>
                <wp:positionH relativeFrom="margin">
                  <wp:align>right</wp:align>
                </wp:positionH>
                <wp:positionV relativeFrom="paragraph">
                  <wp:posOffset>185420</wp:posOffset>
                </wp:positionV>
                <wp:extent cx="5372100" cy="5419725"/>
                <wp:effectExtent l="0" t="0" r="19050" b="2857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419725"/>
                        </a:xfrm>
                        <a:prstGeom prst="rect">
                          <a:avLst/>
                        </a:prstGeom>
                        <a:solidFill>
                          <a:schemeClr val="bg2">
                            <a:lumMod val="90000"/>
                          </a:schemeClr>
                        </a:solidFill>
                        <a:ln w="9525">
                          <a:solidFill>
                            <a:srgbClr val="000000"/>
                          </a:solidFill>
                          <a:miter lim="800000"/>
                          <a:headEnd/>
                          <a:tailEnd/>
                        </a:ln>
                      </wps:spPr>
                      <wps:txbx>
                        <w:txbxContent>
                          <w:p w14:paraId="1BA7B619" w14:textId="77777777" w:rsidR="00447AE6" w:rsidRPr="00AE2AF9" w:rsidRDefault="00447AE6"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447AE6" w:rsidRPr="00AE2AF9" w:rsidRDefault="00447AE6"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447AE6" w:rsidRPr="00AE2AF9" w:rsidRDefault="00447AE6"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447AE6" w:rsidRPr="00715135" w:rsidRDefault="00447AE6"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447AE6" w:rsidRPr="00715135" w:rsidRDefault="00447AE6"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447AE6" w:rsidRPr="00715135" w:rsidRDefault="00447AE6"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447AE6" w:rsidRPr="00086E28" w:rsidRDefault="00447AE6"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447AE6" w:rsidRDefault="00447AE6"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447AE6" w:rsidRDefault="00447AE6"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p-1 degrees of freedom.</w:t>
                            </w:r>
                          </w:p>
                          <w:p w14:paraId="7C7E581B" w14:textId="73B162C8" w:rsidR="00447AE6" w:rsidRPr="00086E28" w:rsidRDefault="00447AE6"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n-p degrees of freedom.</w:t>
                            </w:r>
                          </w:p>
                          <w:p w14:paraId="5CAC8B66" w14:textId="77777777" w:rsidR="00447AE6" w:rsidRPr="00086E28" w:rsidRDefault="00447AE6" w:rsidP="00AE2AF9">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63EB9" id="_x0000_s1060" type="#_x0000_t202" style="position:absolute;left:0;text-align:left;margin-left:371.8pt;margin-top:14.6pt;width:423pt;height:426.75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" fillcolor="#cfcdcd [2894]">
                <v:textbox>
                  <w:txbxContent>
                    <w:p w14:paraId="1BA7B619" w14:textId="77777777" w:rsidR="00447AE6" w:rsidRPr="00AE2AF9" w:rsidRDefault="00447AE6"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447AE6" w:rsidRPr="00AE2AF9" w:rsidRDefault="00447AE6"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447AE6" w:rsidRPr="00AE2AF9" w:rsidRDefault="00447AE6"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447AE6" w:rsidRPr="00715135" w:rsidRDefault="00447AE6"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447AE6" w:rsidRPr="00715135" w:rsidRDefault="00447AE6"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447AE6" w:rsidRPr="00715135" w:rsidRDefault="00447AE6"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447AE6" w:rsidRPr="00086E28" w:rsidRDefault="00447AE6"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447AE6" w:rsidRDefault="00447AE6"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447AE6" w:rsidRDefault="00447AE6"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p-1 degrees of freedom.</w:t>
                      </w:r>
                    </w:p>
                    <w:p w14:paraId="7C7E581B" w14:textId="73B162C8" w:rsidR="00447AE6" w:rsidRPr="00086E28" w:rsidRDefault="00447AE6"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n-p degrees of freedom.</w:t>
                      </w:r>
                    </w:p>
                    <w:p w14:paraId="5CAC8B66" w14:textId="77777777" w:rsidR="00447AE6" w:rsidRPr="00086E28" w:rsidRDefault="00447AE6" w:rsidP="00AE2AF9">
                      <w:pPr>
                        <w:ind w:firstLine="0"/>
                      </w:pPr>
                    </w:p>
                  </w:txbxContent>
                </v:textbox>
                <w10:wrap type="topAndBottom" anchorx="margin"/>
              </v:shape>
            </w:pict>
          </mc:Fallback>
        </mc:AlternateContent>
      </w:r>
    </w:p>
    <w:p w14:paraId="1D410762" w14:textId="4BB29356" w:rsidR="00086E28" w:rsidRDefault="00086E28" w:rsidP="00FA14BC">
      <w:pPr>
        <w:ind w:firstLine="0"/>
      </w:pPr>
      <w:r>
        <w:t>Our test statistics will be:</w:t>
      </w:r>
    </w:p>
    <w:p w14:paraId="1CCB2B5A" w14:textId="4B4F288E" w:rsidR="00086E28" w:rsidRDefault="00086E28" w:rsidP="00FA14BC">
      <w:pPr>
        <w:ind w:firstLine="0"/>
      </w:pPr>
      <m:oMathPara>
        <m:oMath>
          <m:r>
            <w:rPr>
              <w:rFonts w:ascii="Cambria Math" w:hAnsi="Cambria Math"/>
            </w:rPr>
            <m:t>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p-1</m:t>
                  </m:r>
                </m:den>
              </m:f>
            </m:num>
            <m:den>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
                    <w:rPr>
                      <w:rFonts w:ascii="Cambria Math" w:hAnsi="Cambria Math"/>
                    </w:rPr>
                    <m:t>n-p</m:t>
                  </m:r>
                </m:den>
              </m:f>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(p-1)</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sSub>
                <m:sSubPr>
                  <m:ctrlPr>
                    <w:rPr>
                      <w:rFonts w:ascii="Cambria Math" w:hAnsi="Cambria Math"/>
                      <w:i/>
                    </w:rPr>
                  </m:ctrlPr>
                </m:sSubPr>
                <m:e>
                  <m:r>
                    <w:rPr>
                      <w:rFonts w:ascii="Cambria Math" w:hAnsi="Cambria Math"/>
                    </w:rPr>
                    <m:t>Q</m:t>
                  </m:r>
                </m:e>
                <m:sub>
                  <m:r>
                    <w:rPr>
                      <w:rFonts w:ascii="Cambria Math" w:hAnsi="Cambria Math"/>
                    </w:rPr>
                    <m:t>b</m:t>
                  </m:r>
                </m:sub>
              </m:sSub>
            </m:den>
          </m:f>
        </m:oMath>
      </m:oMathPara>
    </w:p>
    <w:p w14:paraId="71AB0B8E" w14:textId="1987F6BC" w:rsidR="00863240" w:rsidRDefault="00FD129F" w:rsidP="00FA14BC">
      <w:pPr>
        <w:ind w:firstLine="0"/>
      </w:pPr>
      <w:r>
        <w:t>T follow a Fisher distribution with (p-1), (n-p) parameters.</w:t>
      </w:r>
    </w:p>
    <w:p w14:paraId="10115767" w14:textId="58D65818" w:rsidR="00FD129F" w:rsidRDefault="00FD129F" w:rsidP="00FA14B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01496E1" w14:textId="76E1C59B" w:rsidR="00FD129F" w:rsidRPr="00FA14BC" w:rsidRDefault="00FD129F" w:rsidP="00FA14BC">
      <w:pPr>
        <w:ind w:firstLine="0"/>
      </w:pPr>
      <w:r>
        <w:t xml:space="preserve">If this is fulfilled for T then we accept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t>.</w:t>
      </w:r>
    </w:p>
    <w:p w14:paraId="43E11B01" w14:textId="7D24DC03" w:rsidR="00FA14BC" w:rsidRDefault="00FD129F" w:rsidP="00D9508B">
      <w:pPr>
        <w:pStyle w:val="Heading3"/>
      </w:pPr>
      <w:bookmarkStart w:id="127" w:name="_Toc71586210"/>
      <w:r>
        <w:t>Bartlett-test</w:t>
      </w:r>
      <w:bookmarkEnd w:id="127"/>
    </w:p>
    <w:p w14:paraId="0A194F56" w14:textId="222DBA09" w:rsidR="00FD129F" w:rsidRDefault="00FD129F" w:rsidP="00FD129F">
      <w:pPr>
        <w:ind w:firstLine="0"/>
      </w:pPr>
      <w:r>
        <w:t>To do ANOVA we have to ensure that the variances are identical.</w:t>
      </w:r>
    </w:p>
    <w:p w14:paraId="1BC706D9" w14:textId="59FEAE47" w:rsidR="00FD129F" w:rsidRDefault="00FD129F" w:rsidP="00FD129F">
      <w:pPr>
        <w:ind w:firstLine="0"/>
      </w:pPr>
      <w:r>
        <w:lastRenderedPageBreak/>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w:t>
      </w:r>
    </w:p>
    <w:p w14:paraId="1A70D2BB" w14:textId="18C19617" w:rsidR="00FD129F" w:rsidRDefault="00FD129F" w:rsidP="00FD129F">
      <w:pPr>
        <w:ind w:firstLine="0"/>
      </w:pPr>
      <w:r>
        <w:t>H</w:t>
      </w:r>
      <w:r w:rsidRPr="00FD129F">
        <w:rPr>
          <w:vertAlign w:val="subscript"/>
        </w:rPr>
        <w:t>0</w:t>
      </w:r>
      <w:r>
        <w:t xml:space="preserve">: </w:t>
      </w:r>
      <w:r>
        <w:tab/>
        <w:t xml:space="preserve">The null hypothesis claims that the variances are the same: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4F46AF61" w14:textId="06A6AD16" w:rsidR="00FD129F" w:rsidRDefault="00B418AD" w:rsidP="00FD129F">
      <w:pPr>
        <w:ind w:firstLine="0"/>
      </w:pPr>
      <w:r>
        <w:t>Define the in-group empirical variance and total empirical variance the following way:</w:t>
      </w:r>
    </w:p>
    <w:p w14:paraId="24F84A8B" w14:textId="3E9789FC" w:rsidR="00B418AD" w:rsidRPr="00B418AD" w:rsidRDefault="00693D28" w:rsidP="00FD129F">
      <w:pPr>
        <w:ind w:firstLine="0"/>
      </w:pPr>
      <m:oMathPara>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oMath>
      </m:oMathPara>
    </w:p>
    <w:p w14:paraId="607F5A4D" w14:textId="50DD5800" w:rsidR="00B418AD" w:rsidRPr="00B418AD" w:rsidRDefault="00693D28" w:rsidP="00FD129F">
      <w:pPr>
        <w:ind w:firstLine="0"/>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oMath>
      </m:oMathPara>
    </w:p>
    <w:p w14:paraId="5685DC7A" w14:textId="674FBEF8" w:rsidR="00B418AD" w:rsidRDefault="00B418AD" w:rsidP="00FD129F">
      <w:pPr>
        <w:ind w:firstLine="0"/>
      </w:pPr>
      <w:r>
        <w:t>The test statistics will be:</w:t>
      </w:r>
    </w:p>
    <w:p w14:paraId="795E2222" w14:textId="1892B93F" w:rsidR="00B418AD" w:rsidRPr="00B418AD" w:rsidRDefault="00B418AD" w:rsidP="00FD129F">
      <w:pPr>
        <w:ind w:firstLine="0"/>
      </w:pPr>
      <m:oMathPara>
        <m:oMath>
          <m:r>
            <w:rPr>
              <w:rFonts w:ascii="Cambria Math" w:hAnsi="Cambria Math"/>
            </w:rPr>
            <m:t>T=</m:t>
          </m:r>
          <m:f>
            <m:fPr>
              <m:ctrlPr>
                <w:rPr>
                  <w:rFonts w:ascii="Cambria Math" w:hAnsi="Cambria Math"/>
                  <w:i/>
                </w:rPr>
              </m:ctrlPr>
            </m:fPr>
            <m:num>
              <m:d>
                <m:dPr>
                  <m:ctrlPr>
                    <w:rPr>
                      <w:rFonts w:ascii="Cambria Math" w:hAnsi="Cambria Math"/>
                      <w:i/>
                    </w:rPr>
                  </m:ctrlPr>
                </m:dPr>
                <m:e>
                  <m:r>
                    <w:rPr>
                      <w:rFonts w:ascii="Cambria Math" w:hAnsi="Cambria Math"/>
                    </w:rPr>
                    <m:t>n-p</m:t>
                  </m:r>
                </m:e>
              </m:d>
              <m:func>
                <m:funcPr>
                  <m:ctrlPr>
                    <w:rPr>
                      <w:rFonts w:ascii="Cambria Math" w:hAnsi="Cambria Math"/>
                    </w:rPr>
                  </m:ctrlPr>
                </m:funcPr>
                <m:fName>
                  <m:r>
                    <m:rPr>
                      <m:sty m:val="p"/>
                    </m:rPr>
                    <w:rPr>
                      <w:rFonts w:ascii="Cambria Math" w:hAnsi="Cambria Math"/>
                    </w:rPr>
                    <m:t>ln</m:t>
                  </m:r>
                </m:fName>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e>
              </m:func>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-1)ln</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3(p-1)</m:t>
                  </m:r>
                </m:den>
              </m:f>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n-p</m:t>
                      </m:r>
                    </m:den>
                  </m:f>
                </m:e>
              </m:d>
            </m:den>
          </m:f>
        </m:oMath>
      </m:oMathPara>
    </w:p>
    <w:p w14:paraId="4FD975AF" w14:textId="74B808E7" w:rsidR="00B418AD" w:rsidRDefault="00B418AD" w:rsidP="00FD129F">
      <w:pPr>
        <w:ind w:firstLine="0"/>
      </w:pPr>
      <w:r>
        <w:t xml:space="preserve">This T approximately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15B0CEAD" w14:textId="49EFD295" w:rsidR="00B418AD" w:rsidRPr="002631E1" w:rsidRDefault="00B418AD" w:rsidP="00FD129F">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c</m:t>
                  </m:r>
                </m:e>
                <m:sub>
                  <m:r>
                    <w:rPr>
                      <w:rFonts w:ascii="Cambria Math" w:hAnsi="Cambria Math"/>
                    </w:rPr>
                    <m:t>c</m:t>
                  </m:r>
                </m:sub>
              </m:sSub>
            </m:e>
          </m:d>
          <m:r>
            <w:rPr>
              <w:rFonts w:ascii="Cambria Math" w:hAnsi="Cambria Math"/>
            </w:rPr>
            <m:t>=1-ε</m:t>
          </m:r>
        </m:oMath>
      </m:oMathPara>
    </w:p>
    <w:p w14:paraId="106E8143" w14:textId="22B4A780" w:rsidR="002631E1" w:rsidRPr="00FD129F" w:rsidRDefault="002631E1" w:rsidP="00FD129F">
      <w:pPr>
        <w:ind w:firstLine="0"/>
      </w:pPr>
      <w:r>
        <w:t xml:space="preserve">If this is fulfilled for T then we accept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69F310D7" w14:textId="38DA01F5" w:rsidR="00FA14BC" w:rsidRDefault="00DF1FE1" w:rsidP="00D9508B">
      <w:pPr>
        <w:pStyle w:val="Heading3"/>
      </w:pPr>
      <w:bookmarkStart w:id="128" w:name="_Toc71586211"/>
      <w:r>
        <w:t>Friedman-test</w:t>
      </w:r>
      <w:bookmarkEnd w:id="128"/>
    </w:p>
    <w:p w14:paraId="75160BFB" w14:textId="5578A38B" w:rsidR="009F54C8" w:rsidRDefault="009F54C8" w:rsidP="009F54C8">
      <w:pPr>
        <w:ind w:firstLine="0"/>
      </w:pPr>
      <w:r>
        <w:t xml:space="preserve">The Friedman-test is the generalization of the paired sample Wilcoxon sign-rank test. For various </w:t>
      </w:r>
      <w:r>
        <w:rPr>
          <w:b/>
        </w:rPr>
        <w:t>ordinal</w:t>
      </w:r>
      <w:r>
        <w:t xml:space="preserve"> groups (samples) we’d like to determine if they are following the same distribution (basically means that they have identical medians) or not.</w:t>
      </w:r>
    </w:p>
    <w:p w14:paraId="4C3D1A81" w14:textId="08CB5D21" w:rsidR="009F54C8" w:rsidRDefault="009F54C8" w:rsidP="009F54C8">
      <w:pPr>
        <w:ind w:firstLine="0"/>
      </w:pPr>
      <w:r>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w:t>
      </w:r>
      <w:r w:rsidR="00E3286A">
        <w:t xml:space="preserve"> (n groups, each containing p random variables</w:t>
      </w:r>
      <w:r w:rsidR="0000683A">
        <w:t xml:space="preserve"> (threatments)</w:t>
      </w:r>
      <w:r w:rsidR="00E3286A">
        <w:t>)</w:t>
      </w:r>
    </w:p>
    <w:p w14:paraId="1E89D8A4" w14:textId="78FB703B" w:rsidR="009F54C8" w:rsidRDefault="004C1CA7" w:rsidP="009F54C8">
      <w:pPr>
        <w:ind w:firstLine="0"/>
      </w:pPr>
      <w:r>
        <w:t xml:space="preserve">We order each sample in increasing order and make a ranking. Let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be the ranking of the </w:t>
      </w:r>
      <w:r w:rsidR="00E3286A">
        <w:t>i</w:t>
      </w:r>
      <w:r>
        <w:t xml:space="preserve">th variable in the </w:t>
      </w:r>
      <w:r w:rsidR="00E3286A">
        <w:t>j</w:t>
      </w:r>
      <w:r>
        <w:t>th sample group.</w:t>
      </w:r>
    </w:p>
    <w:p w14:paraId="04F1D430" w14:textId="54CF45A8" w:rsidR="00E3286A" w:rsidRDefault="00E3286A" w:rsidP="009F54C8">
      <w:pPr>
        <w:ind w:firstLine="0"/>
      </w:pPr>
      <w:r>
        <w:t xml:space="preserve">For each ’column’ we sum up the ranks: </w:t>
      </w:r>
    </w:p>
    <w:p w14:paraId="2EB02EBA" w14:textId="66522701" w:rsidR="00E3286A" w:rsidRPr="00E3286A" w:rsidRDefault="00693D28" w:rsidP="009F54C8">
      <w:pPr>
        <w:ind w:firstLine="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i,j</m:t>
                  </m:r>
                </m:sub>
              </m:sSub>
            </m:e>
          </m:nary>
        </m:oMath>
      </m:oMathPara>
    </w:p>
    <w:p w14:paraId="78AF432D" w14:textId="08676BC9" w:rsidR="00E3286A" w:rsidRDefault="00E3286A" w:rsidP="009F54C8">
      <w:pPr>
        <w:ind w:firstLine="0"/>
      </w:pPr>
      <w:r>
        <w:t>Our test statistics will be:</w:t>
      </w:r>
    </w:p>
    <w:p w14:paraId="029EA237" w14:textId="77061831" w:rsidR="00E3286A" w:rsidRDefault="00E3286A" w:rsidP="009F54C8">
      <w:pPr>
        <w:ind w:firstLine="0"/>
      </w:pPr>
      <m:oMathPara>
        <m:oMath>
          <m:r>
            <w:rPr>
              <w:rFonts w:ascii="Cambria Math" w:hAnsi="Cambria Math"/>
            </w:rPr>
            <w:lastRenderedPageBreak/>
            <m:t>T=</m:t>
          </m:r>
          <m:f>
            <m:fPr>
              <m:ctrlPr>
                <w:rPr>
                  <w:rFonts w:ascii="Cambria Math" w:hAnsi="Cambria Math"/>
                  <w:i/>
                </w:rPr>
              </m:ctrlPr>
            </m:fPr>
            <m:num>
              <m:r>
                <w:rPr>
                  <w:rFonts w:ascii="Cambria Math" w:hAnsi="Cambria Math"/>
                </w:rPr>
                <m:t>12</m:t>
              </m:r>
            </m:num>
            <m:den>
              <m:r>
                <w:rPr>
                  <w:rFonts w:ascii="Cambria Math" w:hAnsi="Cambria Math"/>
                </w:rPr>
                <m:t>np(p+1)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nary>
            </m:e>
          </m:d>
          <m:r>
            <w:rPr>
              <w:rFonts w:ascii="Cambria Math" w:hAnsi="Cambria Math"/>
            </w:rPr>
            <m:t xml:space="preserve">  -3n(p+1)</m:t>
          </m:r>
        </m:oMath>
      </m:oMathPara>
    </w:p>
    <w:p w14:paraId="71DCC7B8" w14:textId="425B4EDF" w:rsidR="00E3286A" w:rsidRDefault="008D0877" w:rsidP="009F54C8">
      <w:pPr>
        <w:ind w:firstLine="0"/>
      </w:pPr>
      <w:r>
        <w:t>In case of low amount of samples we look for the critical values in a table.</w:t>
      </w:r>
    </w:p>
    <w:p w14:paraId="43ED912F" w14:textId="30A87A60" w:rsidR="008D0877" w:rsidRPr="009F54C8" w:rsidRDefault="008D0877" w:rsidP="009F54C8">
      <w:pPr>
        <w:ind w:firstLine="0"/>
      </w:pPr>
      <w:r>
        <w:t xml:space="preserve">Otherwise we know that T is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7133943C" w14:textId="01270B8E" w:rsidR="00DF1FE1" w:rsidRDefault="00525259" w:rsidP="00D9508B">
      <w:pPr>
        <w:pStyle w:val="Heading3"/>
      </w:pPr>
      <w:bookmarkStart w:id="129" w:name="_Toc71586212"/>
      <w:r>
        <w:t>Kruskal-Wallis test</w:t>
      </w:r>
      <w:bookmarkEnd w:id="129"/>
    </w:p>
    <w:p w14:paraId="600AE818" w14:textId="177372A3" w:rsidR="00C625B1" w:rsidRDefault="00C625B1" w:rsidP="00C625B1">
      <w:pPr>
        <w:ind w:firstLine="0"/>
      </w:pPr>
      <w:r>
        <w:t xml:space="preserve">Kruskal-Wallist test is the generalization of the two sample Wilcoxon (Mann-Whitney) test.We’re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 xml:space="preserve">. (n groups, each containing p random variables (threatments)). In this case the </w:t>
      </w:r>
      <w:r>
        <w:rPr>
          <w:b/>
        </w:rPr>
        <w:t>ordinal</w:t>
      </w:r>
      <w:r>
        <w:t xml:space="preserve"> samples are completely </w:t>
      </w:r>
      <w:r w:rsidRPr="00280011">
        <w:rPr>
          <w:b/>
        </w:rPr>
        <w:t>independent</w:t>
      </w:r>
      <w:r>
        <w:t xml:space="preserve"> from each other. And the null hypothesis claims that they are all coming from the same distribution (aka they have the same median).</w:t>
      </w:r>
    </w:p>
    <w:p w14:paraId="51F2E681" w14:textId="53E0C19F" w:rsidR="00525259" w:rsidRPr="00525259" w:rsidRDefault="00C625B1" w:rsidP="00C625B1">
      <w:pPr>
        <w:ind w:firstLine="0"/>
      </w:pPr>
      <w:r>
        <w:t>H</w:t>
      </w:r>
      <w:r w:rsidRPr="00FD129F">
        <w:rPr>
          <w:vertAlign w:val="subscript"/>
        </w:rPr>
        <w:t>0</w:t>
      </w: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&lt;x</m:t>
            </m:r>
          </m:e>
        </m:d>
        <m:r>
          <w:rPr>
            <w:rFonts w:ascii="Cambria Math" w:hAnsi="Cambria Math"/>
          </w:rPr>
          <m:t>= ... =P(</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&lt;x)</m:t>
        </m:r>
      </m:oMath>
    </w:p>
    <w:p w14:paraId="3B145381" w14:textId="3402BE6C" w:rsidR="00FF7128" w:rsidRDefault="00FF7128" w:rsidP="00FF7128">
      <w:pPr>
        <w:ind w:firstLine="0"/>
      </w:pPr>
      <w:r>
        <w:t>First order the concatenated samples and define the rank numbers. The concatenated sample will contain N element, where:</w:t>
      </w:r>
    </w:p>
    <w:p w14:paraId="68500B66" w14:textId="6349037D" w:rsidR="00FF7128" w:rsidRPr="00FF7128" w:rsidRDefault="00FF7128" w:rsidP="00FF7128">
      <w:pPr>
        <w:ind w:firstLine="0"/>
      </w:pPr>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oMath>
      </m:oMathPara>
    </w:p>
    <w:p w14:paraId="2B9AFDF7" w14:textId="2039BC50" w:rsidR="00FF7128" w:rsidRDefault="00693D28" w:rsidP="00FF7128">
      <w:pPr>
        <w:ind w:firstLine="0"/>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F7128">
        <w:t xml:space="preserve"> is the sum of the ranks of the random variables in the ith sample. Our final test statistics will be:</w:t>
      </w:r>
    </w:p>
    <w:p w14:paraId="61FA1856" w14:textId="21461E5D" w:rsidR="00FF7128" w:rsidRPr="00FF7128" w:rsidRDefault="00FF7128" w:rsidP="00FF7128">
      <w:pPr>
        <w:ind w:firstLine="0"/>
      </w:pPr>
      <m:oMathPara>
        <m:oMath>
          <m:r>
            <w:rPr>
              <w:rFonts w:ascii="Cambria Math" w:hAnsi="Cambria Math"/>
            </w:rPr>
            <m:t>T=</m:t>
          </m:r>
          <m:f>
            <m:fPr>
              <m:ctrlPr>
                <w:rPr>
                  <w:rFonts w:ascii="Cambria Math" w:hAnsi="Cambria Math"/>
                  <w:i/>
                </w:rPr>
              </m:ctrlPr>
            </m:fPr>
            <m:num>
              <m:r>
                <w:rPr>
                  <w:rFonts w:ascii="Cambria Math" w:hAnsi="Cambria Math"/>
                </w:rPr>
                <m:t>12</m:t>
              </m:r>
            </m:num>
            <m:den>
              <m:r>
                <w:rPr>
                  <w:rFonts w:ascii="Cambria Math" w:hAnsi="Cambria Math"/>
                </w:rPr>
                <m:t>N(N+1)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j</m:t>
                          </m:r>
                        </m:sub>
                      </m:sSub>
                    </m:den>
                  </m:f>
                </m:e>
              </m:nary>
            </m:e>
          </m:d>
          <m:r>
            <w:rPr>
              <w:rFonts w:ascii="Cambria Math" w:hAnsi="Cambria Math"/>
            </w:rPr>
            <m:t xml:space="preserve">   -3(N+1)</m:t>
          </m:r>
        </m:oMath>
      </m:oMathPara>
    </w:p>
    <w:p w14:paraId="098178CC" w14:textId="7A6D4C42" w:rsidR="00FF7128" w:rsidRPr="00886263" w:rsidRDefault="00FF7128" w:rsidP="00886263">
      <w:pPr>
        <w:ind w:firstLine="0"/>
      </w:pPr>
      <w:r w:rsidRPr="00280011">
        <w:rPr>
          <w:strike/>
        </w:rPr>
        <w:t>If the amount of samples is low, we use the Kruskal-Wallis table to find the critical values</w:t>
      </w:r>
      <w:r>
        <w:t xml:space="preserve">, otherwise we know that T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with p-1 degrees of freedom.</w:t>
      </w:r>
    </w:p>
    <w:p w14:paraId="636EE6E7" w14:textId="1AC92FA5" w:rsidR="00DF1FE1" w:rsidRDefault="00886263" w:rsidP="00D9508B">
      <w:pPr>
        <w:pStyle w:val="Heading3"/>
      </w:pPr>
      <w:bookmarkStart w:id="130" w:name="_Toc71586213"/>
      <w:r>
        <w:t>Exact tests introduction</w:t>
      </w:r>
      <w:bookmarkEnd w:id="130"/>
    </w:p>
    <w:p w14:paraId="3335952C" w14:textId="3D7025B3" w:rsidR="00886263" w:rsidRDefault="00886263" w:rsidP="00886263">
      <w:pPr>
        <w:ind w:firstLine="0"/>
      </w:pPr>
      <w:r>
        <w:t>In case of non-parametric tests we only know the asymptotical CDF and by that we can make huge errors on low sample count. Exact tests try to tackle this problem.</w:t>
      </w:r>
    </w:p>
    <w:p w14:paraId="12630DAF" w14:textId="08A436B3" w:rsidR="00886263" w:rsidRPr="00886263" w:rsidRDefault="00886263" w:rsidP="00886263">
      <w:pPr>
        <w:ind w:firstLine="0"/>
      </w:pPr>
      <w:r>
        <w:t>In case of exact test we try to calculate the chance of Type 1 errors with combinatorical methods (</w:t>
      </w:r>
      <m:oMath>
        <m:r>
          <w:rPr>
            <w:rFonts w:ascii="Cambria Math" w:hAnsi="Cambria Math"/>
          </w:rPr>
          <m:t>ε</m:t>
        </m:r>
      </m:oMath>
      <w:r>
        <w:t>).</w:t>
      </w:r>
    </w:p>
    <w:p w14:paraId="340A6880" w14:textId="15B428D5" w:rsidR="00886263" w:rsidRDefault="00BE68E5" w:rsidP="00D9508B">
      <w:pPr>
        <w:pStyle w:val="Heading3"/>
      </w:pPr>
      <w:bookmarkStart w:id="131" w:name="_Toc71586214"/>
      <w:r>
        <w:lastRenderedPageBreak/>
        <w:t>Fisher’s exact test</w:t>
      </w:r>
      <w:bookmarkEnd w:id="131"/>
    </w:p>
    <w:p w14:paraId="3B8F3910" w14:textId="3BE71972" w:rsidR="00BE68E5" w:rsidRDefault="00B94B45" w:rsidP="00BE68E5">
      <w:pPr>
        <w:ind w:firstLine="0"/>
      </w:pPr>
      <w:r>
        <w:t xml:space="preserve">If we have too little samples to do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of independence, we prefer proving independence with manual probability calculation, mostly with hypergeometric distribution.</w:t>
      </w:r>
    </w:p>
    <w:p w14:paraId="2BC803CE" w14:textId="7A8A1F26" w:rsidR="004F50BE" w:rsidRPr="00BE68E5" w:rsidRDefault="004F50BE" w:rsidP="00BE68E5">
      <w:pPr>
        <w:ind w:firstLine="0"/>
      </w:pPr>
      <w:r>
        <w:t xml:space="preserve">Gives lower (thus better) significance level than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and helps us avoiding Type 1 errors.</w:t>
      </w:r>
    </w:p>
    <w:p w14:paraId="6E62329F" w14:textId="50DFC6D8" w:rsidR="00BE68E5" w:rsidRDefault="004F50BE" w:rsidP="00D9508B">
      <w:pPr>
        <w:pStyle w:val="Heading3"/>
      </w:pPr>
      <w:bookmarkStart w:id="132" w:name="_Toc71586215"/>
      <w:r>
        <w:t>Binomial test</w:t>
      </w:r>
      <w:bookmarkEnd w:id="132"/>
    </w:p>
    <w:p w14:paraId="33DC2F4D" w14:textId="08C05913" w:rsidR="004F50BE" w:rsidRDefault="004F50BE" w:rsidP="004F50BE">
      <w:pPr>
        <w:ind w:firstLine="0"/>
      </w:pPr>
      <w:r>
        <w:t>We have X</w:t>
      </w:r>
      <w:r w:rsidRPr="004F50BE">
        <w:rPr>
          <w:vertAlign w:val="subscript"/>
        </w:rPr>
        <w:t>1</w:t>
      </w:r>
      <w:r>
        <w:t>, X</w:t>
      </w:r>
      <w:r w:rsidRPr="004F50BE">
        <w:rPr>
          <w:vertAlign w:val="subscript"/>
        </w:rPr>
        <w:t>2</w:t>
      </w:r>
      <w:r>
        <w:t>, ..., X</w:t>
      </w:r>
      <w:r w:rsidRPr="004F50BE">
        <w:rPr>
          <w:vertAlign w:val="subscript"/>
        </w:rPr>
        <w:t>n</w:t>
      </w:r>
      <w:r>
        <w:t xml:space="preserve"> samples all of them having the indicator distribution with p probability (parameter).</w:t>
      </w:r>
      <w:r w:rsidR="009F56BF">
        <w:t xml:space="preserve"> This type of exact test is useful when it is costy to make samples (check the quality of ammunition for example).</w:t>
      </w:r>
    </w:p>
    <w:p w14:paraId="3D28E673" w14:textId="6B6B5297" w:rsidR="004F50BE" w:rsidRDefault="004F50BE" w:rsidP="004F50BE">
      <w:pPr>
        <w:ind w:firstLine="0"/>
      </w:pPr>
      <w:r>
        <w:t>The null hypothesis (H</w:t>
      </w:r>
      <w:r w:rsidRPr="004F50BE">
        <w:rPr>
          <w:vertAlign w:val="subscript"/>
        </w:rPr>
        <w:t>0</w:t>
      </w:r>
      <w:r>
        <w:t xml:space="preserve">) says that: </w:t>
      </w:r>
      <m:oMath>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oMath>
    </w:p>
    <w:p w14:paraId="20801C30" w14:textId="3AD8EA07" w:rsidR="004F50BE" w:rsidRDefault="009F56BF" w:rsidP="004F50BE">
      <w:pPr>
        <w:ind w:firstLine="0"/>
      </w:pPr>
      <w:r>
        <w:t xml:space="preserve">We sum up how many times our events happened.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2E96D102" w14:textId="36E960BE" w:rsidR="009F56BF" w:rsidRDefault="009F56BF" w:rsidP="004F50BE">
      <w:pPr>
        <w:ind w:firstLine="0"/>
      </w:pPr>
      <w:r>
        <w:t xml:space="preserve">We check the binomial table for the critical value corresponding to the significance level </w:t>
      </w:r>
      <m:oMath>
        <m:r>
          <w:rPr>
            <w:rFonts w:ascii="Cambria Math" w:hAnsi="Cambria Math"/>
          </w:rPr>
          <m:t>ε</m:t>
        </m:r>
      </m:oMath>
      <w:r>
        <w:t>.</w:t>
      </w:r>
      <w:r w:rsidR="006259F4">
        <w:t xml:space="preserve"> On large samples (30+) we can use z-test (u-test):</w:t>
      </w:r>
    </w:p>
    <w:p w14:paraId="61F04734" w14:textId="2BE18745" w:rsidR="006259F4" w:rsidRPr="006259F4" w:rsidRDefault="006259F4" w:rsidP="004F50BE">
      <w:pPr>
        <w:ind w:firstLine="0"/>
      </w:pPr>
      <m:oMathPara>
        <m:oMath>
          <m:r>
            <w:rPr>
              <w:rFonts w:ascii="Cambria Math" w:hAnsi="Cambria Math"/>
            </w:rPr>
            <m:t>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e>
              </m:rad>
            </m:den>
          </m:f>
        </m:oMath>
      </m:oMathPara>
    </w:p>
    <w:p w14:paraId="1B23440B" w14:textId="3991B960" w:rsidR="006259F4" w:rsidRPr="004F50BE" w:rsidRDefault="006259F4" w:rsidP="004F50BE">
      <w:pPr>
        <w:ind w:firstLine="0"/>
      </w:pPr>
      <w:r>
        <w:t>T is approximately a standard normal distribution. We can find its critical values by taking a look at the proper CDF.</w:t>
      </w:r>
      <w:r w:rsidR="006B57C1">
        <w:t xml:space="preserve"> Also, as an alternative solution we can calculate the p-value (getting a result this extreme) and compare it with the significance level. If the p-value is less then the significance level then we reject the null hypothesis.</w:t>
      </w:r>
    </w:p>
    <w:p w14:paraId="29CBDEDE" w14:textId="2C01F255" w:rsidR="002213F5" w:rsidRDefault="002213F5" w:rsidP="009E5E97">
      <w:pPr>
        <w:pStyle w:val="Heading2"/>
      </w:pPr>
      <w:bookmarkStart w:id="133" w:name="_Toc71586216"/>
      <w:r>
        <w:t>Regression Analysis</w:t>
      </w:r>
      <w:bookmarkEnd w:id="133"/>
    </w:p>
    <w:p w14:paraId="61BA83F0" w14:textId="7663372A" w:rsidR="002213F5" w:rsidRDefault="00956412" w:rsidP="002213F5">
      <w:pPr>
        <w:ind w:firstLine="0"/>
      </w:pPr>
      <w:r>
        <w:t xml:space="preserve">If we find out that two variables </w:t>
      </w:r>
      <w:r w:rsidR="00B5173E">
        <w:t>are</w:t>
      </w:r>
      <w:r>
        <w:t xml:space="preserve"> dependent from each other then we’d like to measure the bound between them. First time with a number, then describing it with a function.</w:t>
      </w:r>
    </w:p>
    <w:p w14:paraId="410C6F11" w14:textId="7F4D0F95" w:rsidR="00956412" w:rsidRPr="00956412" w:rsidRDefault="00956412" w:rsidP="002213F5">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4A5BC815" w14:textId="75305D99" w:rsidR="00956412" w:rsidRDefault="00956412" w:rsidP="002213F5">
      <w:pPr>
        <w:ind w:firstLine="0"/>
      </w:pPr>
      <w:r>
        <w:t>By applying Cauchy-Bunyakovszky-Schwarz</w:t>
      </w:r>
      <w:r w:rsidR="007E6A66">
        <w:t>*</w:t>
      </w:r>
      <w:r>
        <w:t xml:space="preserve"> inequality</w:t>
      </w:r>
      <w:r w:rsidR="007E6A66">
        <w:t xml:space="preserve"> (</w:t>
      </w:r>
      <m:oMath>
        <m:d>
          <m:dPr>
            <m:begChr m:val="〈"/>
            <m:endChr m:val="〉"/>
            <m:ctrlPr>
              <w:rPr>
                <w:rFonts w:ascii="Cambria Math" w:hAnsi="Cambria Math"/>
                <w:i/>
              </w:rPr>
            </m:ctrlPr>
          </m:dPr>
          <m:e>
            <m:r>
              <w:rPr>
                <w:rFonts w:ascii="Cambria Math" w:hAnsi="Cambria Math"/>
              </w:rPr>
              <m:t>X,Y</m:t>
            </m:r>
          </m:e>
        </m:d>
        <m:r>
          <w:rPr>
            <w:rFonts w:ascii="Cambria Math" w:hAnsi="Cambria Math"/>
          </w:rPr>
          <m:t xml:space="preserve"> =E(XY)</m:t>
        </m:r>
      </m:oMath>
      <w:r w:rsidR="007E6A66">
        <w:t>)</w:t>
      </w:r>
      <w:r>
        <w:t>:</w:t>
      </w:r>
    </w:p>
    <w:p w14:paraId="4EC3BD7C" w14:textId="48B2F520" w:rsidR="007E6A66" w:rsidRPr="002213F5" w:rsidRDefault="00693D28" w:rsidP="007E6A66">
      <w:pPr>
        <w:ind w:left="-540" w:firstLine="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cov</m:t>
                  </m:r>
                  <m:d>
                    <m:dPr>
                      <m:ctrlPr>
                        <w:rPr>
                          <w:rFonts w:ascii="Cambria Math" w:hAnsi="Cambria Math"/>
                          <w:i/>
                        </w:rPr>
                      </m:ctrlPr>
                    </m:dPr>
                    <m:e>
                      <m:r>
                        <w:rPr>
                          <w:rFonts w:ascii="Cambria Math" w:hAnsi="Cambria Math"/>
                        </w:rPr>
                        <m:t>X,Y</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Y-E</m:t>
                      </m:r>
                      <m:d>
                        <m:dPr>
                          <m:ctrlPr>
                            <w:rPr>
                              <w:rFonts w:ascii="Cambria Math" w:hAnsi="Cambria Math"/>
                              <w:i/>
                            </w:rPr>
                          </m:ctrlPr>
                        </m:dPr>
                        <m:e>
                          <m:r>
                            <w:rPr>
                              <w:rFonts w:ascii="Cambria Math" w:hAnsi="Cambria Math"/>
                            </w:rPr>
                            <m:t>X</m:t>
                          </m:r>
                        </m:e>
                      </m:d>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X-E</m:t>
              </m:r>
              <m:d>
                <m:dPr>
                  <m:ctrlPr>
                    <w:rPr>
                      <w:rFonts w:ascii="Cambria Math" w:hAnsi="Cambria Math"/>
                      <w:i/>
                    </w:rPr>
                  </m:ctrlPr>
                </m:dPr>
                <m:e>
                  <m:r>
                    <w:rPr>
                      <w:rFonts w:ascii="Cambria Math" w:hAnsi="Cambria Math"/>
                    </w:rPr>
                    <m:t>X</m:t>
                  </m:r>
                </m:e>
              </m:d>
            </m:e>
          </m:d>
          <m:d>
            <m:dPr>
              <m:begChr m:val="〈"/>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r>
                <w:rPr>
                  <w:rFonts w:ascii="Cambria Math" w:hAnsi="Cambria Math"/>
                </w:rPr>
                <m:t>, Y-E</m:t>
              </m:r>
              <m:d>
                <m:dPr>
                  <m:ctrlPr>
                    <w:rPr>
                      <w:rFonts w:ascii="Cambria Math" w:hAnsi="Cambria Math"/>
                      <w:i/>
                    </w:rPr>
                  </m:ctrlPr>
                </m:dPr>
                <m:e>
                  <m:r>
                    <w:rPr>
                      <w:rFonts w:ascii="Cambria Math" w:hAnsi="Cambria Math"/>
                    </w:rPr>
                    <m:t>Y</m:t>
                  </m:r>
                </m:e>
              </m:d>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e>
                <m:sup>
                  <m:r>
                    <w:rPr>
                      <w:rFonts w:ascii="Cambria Math" w:hAnsi="Cambria Math"/>
                    </w:rPr>
                    <m:t>2</m:t>
                  </m:r>
                </m:sup>
              </m:sSup>
            </m:e>
          </m:d>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V(Y)</m:t>
          </m:r>
        </m:oMath>
      </m:oMathPara>
    </w:p>
    <w:p w14:paraId="33421376" w14:textId="74C9857E" w:rsidR="007E6A66" w:rsidRPr="007E6A66" w:rsidRDefault="00693D28" w:rsidP="002213F5">
      <w:pPr>
        <w:ind w:firstLine="0"/>
      </w:pPr>
      <m:oMathPara>
        <m:oMath>
          <m:d>
            <m:dPr>
              <m:begChr m:val="|"/>
              <m:endChr m:val="|"/>
              <m:ctrlPr>
                <w:rPr>
                  <w:rFonts w:ascii="Cambria Math" w:hAnsi="Cambria Math"/>
                  <w:i/>
                </w:rPr>
              </m:ctrlPr>
            </m:dPr>
            <m:e>
              <m:r>
                <w:rPr>
                  <w:rFonts w:ascii="Cambria Math" w:hAnsi="Cambria Math"/>
                </w:rPr>
                <m:t>cov(X,Y)</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2131D18" w14:textId="401E923C" w:rsidR="007E6A66" w:rsidRDefault="007E6A66" w:rsidP="002213F5">
      <w:pPr>
        <w:ind w:firstLine="0"/>
      </w:pPr>
      <w:r>
        <w:lastRenderedPageBreak/>
        <w:t>*</w:t>
      </w:r>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w:p>
    <w:p w14:paraId="6FDCDA84" w14:textId="1D17CF32" w:rsidR="007E6A66" w:rsidRPr="009F40CE" w:rsidRDefault="009F40CE" w:rsidP="002213F5">
      <w:pPr>
        <w:ind w:firstLine="0"/>
      </w:pPr>
      <m:oMathPara>
        <m:oMath>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35747E31" w14:textId="70DC19FF" w:rsidR="009F40CE" w:rsidRDefault="009F40CE" w:rsidP="002213F5">
      <w:pPr>
        <w:ind w:firstLine="0"/>
      </w:pPr>
      <w:r>
        <w:t>If X and Y are independent the correlation is 0 but the reversed case doesn’t hold.</w:t>
      </w:r>
    </w:p>
    <w:p w14:paraId="46DE397B" w14:textId="1F76F09B" w:rsidR="009F40CE" w:rsidRDefault="009F40CE" w:rsidP="002213F5">
      <w:pPr>
        <w:ind w:firstLine="0"/>
      </w:pPr>
      <w:r>
        <w:t>If corr(X, Y) is 1 or -1, then the connection between X and Y is linear:</w:t>
      </w:r>
    </w:p>
    <w:p w14:paraId="30F92EDF" w14:textId="7A422A70" w:rsidR="009F40CE" w:rsidRPr="009B211A" w:rsidRDefault="009F40CE" w:rsidP="009F40CE">
      <w:pPr>
        <w:ind w:firstLine="0"/>
        <w:jc w:val="center"/>
      </w:pPr>
      <m:oMathPara>
        <m:oMath>
          <m:r>
            <w:rPr>
              <w:rFonts w:ascii="Cambria Math" w:hAnsi="Cambria Math"/>
            </w:rPr>
            <m:t>Y=aX+b</m:t>
          </m:r>
        </m:oMath>
      </m:oMathPara>
    </w:p>
    <w:p w14:paraId="57630B7D" w14:textId="7EC200B5" w:rsidR="009B211A" w:rsidRDefault="009B211A" w:rsidP="009B211A">
      <w:pPr>
        <w:ind w:firstLine="0"/>
      </w:pPr>
      <w:r>
        <w:t>If we have the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statistical samples from the X, Y random variable we can define the empirical covariance and correlation:</w:t>
      </w:r>
    </w:p>
    <w:p w14:paraId="73A211CB" w14:textId="6DBA13D5" w:rsidR="009B211A" w:rsidRDefault="00693D28" w:rsidP="009B211A">
      <w:pPr>
        <w:ind w:firstLine="0"/>
      </w:pPr>
      <m:oMathPara>
        <m:oMath>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(X,Y)</m:t>
          </m:r>
        </m:oMath>
      </m:oMathPara>
    </w:p>
    <w:p w14:paraId="3F70F22F" w14:textId="5E1FC653" w:rsidR="009B211A" w:rsidRPr="009B211A" w:rsidRDefault="00693D28" w:rsidP="009B211A">
      <w:pPr>
        <w:ind w:firstLine="0"/>
      </w:pPr>
      <m:oMathPara>
        <m:oMath>
          <m:sSub>
            <m:sSubPr>
              <m:ctrlPr>
                <w:rPr>
                  <w:rFonts w:ascii="Cambria Math" w:hAnsi="Cambria Math"/>
                  <w:i/>
                </w:rPr>
              </m:ctrlPr>
            </m:sSubPr>
            <m:e>
              <m:r>
                <w:rPr>
                  <w:rFonts w:ascii="Cambria Math" w:hAnsi="Cambria Math"/>
                </w:rPr>
                <m:t>corr</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XX</m:t>
                      </m:r>
                    </m:sub>
                  </m:sSub>
                  <m:sSub>
                    <m:sSubPr>
                      <m:ctrlPr>
                        <w:rPr>
                          <w:rFonts w:ascii="Cambria Math" w:hAnsi="Cambria Math"/>
                          <w:i/>
                        </w:rPr>
                      </m:ctrlPr>
                    </m:sSubPr>
                    <m:e>
                      <m:r>
                        <w:rPr>
                          <w:rFonts w:ascii="Cambria Math" w:hAnsi="Cambria Math"/>
                        </w:rPr>
                        <m:t>S</m:t>
                      </m:r>
                    </m:e>
                    <m:sub>
                      <m:r>
                        <w:rPr>
                          <w:rFonts w:ascii="Cambria Math" w:hAnsi="Cambria Math"/>
                        </w:rPr>
                        <m:t>YY</m:t>
                      </m:r>
                    </m:sub>
                  </m:sSub>
                </m:e>
              </m:ra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(X,Y)</m:t>
          </m:r>
        </m:oMath>
      </m:oMathPara>
    </w:p>
    <w:p w14:paraId="1CA0DEA1" w14:textId="34405B33" w:rsidR="009B211A" w:rsidRPr="00DB391E" w:rsidRDefault="00693D28" w:rsidP="009B211A">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oMath>
      </m:oMathPara>
    </w:p>
    <w:p w14:paraId="32151F48" w14:textId="77777777" w:rsidR="00DB391E" w:rsidRPr="00DB391E" w:rsidRDefault="00693D28"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XX</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197CE379" w14:textId="3D9FC78E" w:rsidR="00DB391E" w:rsidRPr="00DB391E" w:rsidRDefault="00693D28"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e>
                <m:sup>
                  <m:r>
                    <w:rPr>
                      <w:rFonts w:ascii="Cambria Math" w:hAnsi="Cambria Math"/>
                    </w:rPr>
                    <m:t>2</m:t>
                  </m:r>
                </m:sup>
              </m:sSup>
            </m:e>
          </m:nary>
        </m:oMath>
      </m:oMathPara>
    </w:p>
    <w:p w14:paraId="35B77471" w14:textId="474B3CBC" w:rsidR="00DB391E" w:rsidRDefault="00DB391E" w:rsidP="00DB391E">
      <w:pPr>
        <w:ind w:firstLine="0"/>
      </w:pPr>
      <w:r>
        <w:t>If we get a non-zero correlation from the data first we need to guarantee that is not by randomness. So we make up a null hypothesis claiming that the correlation was 0. And test the following statistics:</w:t>
      </w:r>
    </w:p>
    <w:p w14:paraId="2C65C360" w14:textId="36919EC6" w:rsidR="00DB391E" w:rsidRPr="00DB391E" w:rsidRDefault="00DB391E" w:rsidP="00DB391E">
      <w:pPr>
        <w:ind w:firstLine="0"/>
      </w:pPr>
      <m:oMathPara>
        <m:oMath>
          <m:r>
            <w:rPr>
              <w:rFonts w:ascii="Cambria Math" w:hAnsi="Cambria Math"/>
            </w:rPr>
            <m:t>T=</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rad>
            <m:radPr>
              <m:degHide m:val="1"/>
              <m:ctrlPr>
                <w:rPr>
                  <w:rFonts w:ascii="Cambria Math" w:hAnsi="Cambria Math"/>
                  <w:i/>
                </w:rPr>
              </m:ctrlPr>
            </m:radPr>
            <m:deg/>
            <m:e>
              <m:f>
                <m:fPr>
                  <m:ctrlPr>
                    <w:rPr>
                      <w:rFonts w:ascii="Cambria Math" w:hAnsi="Cambria Math"/>
                      <w:i/>
                    </w:rPr>
                  </m:ctrlPr>
                </m:fPr>
                <m:num>
                  <m:r>
                    <w:rPr>
                      <w:rFonts w:ascii="Cambria Math" w:hAnsi="Cambria Math"/>
                    </w:rPr>
                    <m:t>n-1</m:t>
                  </m:r>
                </m:num>
                <m:den>
                  <m:r>
                    <w:rPr>
                      <w:rFonts w:ascii="Cambria Math" w:hAnsi="Cambria Math"/>
                    </w:rPr>
                    <m:t>1-</m:t>
                  </m:r>
                  <m:sSubSup>
                    <m:sSubSupPr>
                      <m:ctrlPr>
                        <w:rPr>
                          <w:rFonts w:ascii="Cambria Math" w:hAnsi="Cambria Math"/>
                          <w:i/>
                        </w:rPr>
                      </m:ctrlPr>
                    </m:sSubSupPr>
                    <m:e>
                      <m:r>
                        <w:rPr>
                          <w:rFonts w:ascii="Cambria Math" w:hAnsi="Cambria Math"/>
                        </w:rPr>
                        <m:t>corr</m:t>
                      </m:r>
                    </m:e>
                    <m:sub>
                      <m:r>
                        <w:rPr>
                          <w:rFonts w:ascii="Cambria Math" w:hAnsi="Cambria Math"/>
                        </w:rPr>
                        <m:t>n</m:t>
                      </m:r>
                    </m:sub>
                    <m:sup>
                      <m:r>
                        <w:rPr>
                          <w:rFonts w:ascii="Cambria Math" w:hAnsi="Cambria Math"/>
                        </w:rPr>
                        <m:t>2</m:t>
                      </m:r>
                    </m:sup>
                  </m:sSubSup>
                  <m:r>
                    <w:rPr>
                      <w:rFonts w:ascii="Cambria Math" w:hAnsi="Cambria Math"/>
                    </w:rPr>
                    <m:t>(X,Y)</m:t>
                  </m:r>
                </m:den>
              </m:f>
            </m:e>
          </m:rad>
        </m:oMath>
      </m:oMathPara>
    </w:p>
    <w:p w14:paraId="0B84EE52" w14:textId="3016DC8A" w:rsidR="00DB391E" w:rsidRDefault="00DB391E" w:rsidP="00DB391E">
      <w:pPr>
        <w:ind w:firstLine="0"/>
      </w:pPr>
      <w:r>
        <w:t>Which is Student (t) distributed with n-2 degrees of freedom.</w:t>
      </w:r>
    </w:p>
    <w:p w14:paraId="78176668" w14:textId="22D430D1" w:rsidR="00B5173E" w:rsidRDefault="00B5173E" w:rsidP="00B5173E">
      <w:pPr>
        <w:ind w:firstLine="0"/>
      </w:pPr>
      <w:r>
        <w:t>The goal of regression: We have a random variable Y and we would like to approximate it by a function of the X</w:t>
      </w:r>
      <w:r w:rsidRPr="004F50BE">
        <w:rPr>
          <w:vertAlign w:val="subscript"/>
        </w:rPr>
        <w:t>1</w:t>
      </w:r>
      <w:r>
        <w:t>, X</w:t>
      </w:r>
      <w:r w:rsidRPr="004F50BE">
        <w:rPr>
          <w:vertAlign w:val="subscript"/>
        </w:rPr>
        <w:t>2</w:t>
      </w:r>
      <w:r>
        <w:t>, ..., X</w:t>
      </w:r>
      <w:r>
        <w:rPr>
          <w:vertAlign w:val="subscript"/>
        </w:rPr>
        <w:t xml:space="preserve">p </w:t>
      </w:r>
      <w:r>
        <w:t>variables. By approximation we mean an f function for which the following expression is minimal:</w:t>
      </w:r>
    </w:p>
    <w:p w14:paraId="416175ED" w14:textId="0EE7C41C" w:rsidR="00B5173E" w:rsidRPr="00B5173E" w:rsidRDefault="00B5173E" w:rsidP="00B5173E">
      <w:pPr>
        <w:ind w:firstLine="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d>
        </m:oMath>
      </m:oMathPara>
    </w:p>
    <w:p w14:paraId="6C5B28DB" w14:textId="338611E0" w:rsidR="00B5173E" w:rsidRDefault="00B5173E" w:rsidP="00B5173E">
      <w:pPr>
        <w:ind w:firstLine="0"/>
      </w:pPr>
      <w:r>
        <w:lastRenderedPageBreak/>
        <w:t>f is coming from a family of functions (linear, quadratic, logarithmic, exponential).</w:t>
      </w:r>
    </w:p>
    <w:p w14:paraId="39688BA0" w14:textId="79F2FBA2" w:rsidR="00B5173E" w:rsidRDefault="00B5173E" w:rsidP="00B5173E">
      <w:pPr>
        <w:ind w:firstLine="0"/>
      </w:pPr>
      <w:r>
        <w:rPr>
          <w:u w:val="single"/>
        </w:rPr>
        <w:t>linear regression between X and Y</w:t>
      </w:r>
      <w:r>
        <w:t>:</w:t>
      </w:r>
    </w:p>
    <w:p w14:paraId="102F1D13" w14:textId="463E8815" w:rsidR="00B5173E" w:rsidRPr="005B53FC" w:rsidRDefault="00B5173E" w:rsidP="00B5173E">
      <w:pPr>
        <w:ind w:firstLine="0"/>
      </w:pPr>
      <m:oMathPara>
        <m:oMath>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Y-(aX+b)</m:t>
                      </m:r>
                    </m:e>
                  </m:d>
                </m:e>
                <m:sup>
                  <m:r>
                    <w:rPr>
                      <w:rFonts w:ascii="Cambria Math" w:hAnsi="Cambria Math"/>
                    </w:rPr>
                    <m:t>2</m:t>
                  </m:r>
                </m:sup>
              </m:sSup>
            </m:e>
          </m:d>
        </m:oMath>
      </m:oMathPara>
    </w:p>
    <w:p w14:paraId="67F767EA" w14:textId="178EDE53" w:rsidR="005B53FC" w:rsidRDefault="005B53FC" w:rsidP="00B5173E">
      <w:pPr>
        <w:ind w:firstLine="0"/>
      </w:pPr>
      <w:r>
        <w:t>The minimum of the h function can be at that point where the gradient is the zero vector:</w:t>
      </w:r>
    </w:p>
    <w:p w14:paraId="5EF3D9F6" w14:textId="0B377243" w:rsidR="005B53FC" w:rsidRPr="005B53FC" w:rsidRDefault="005B53FC" w:rsidP="00B5173E">
      <w:pPr>
        <w:ind w:firstLine="0"/>
        <w:rPr>
          <w:i/>
        </w:rPr>
      </w:pPr>
      <m:oMathPara>
        <m:oMath>
          <m:r>
            <m:rPr>
              <m:sty m:val="p"/>
            </m:rPr>
            <w:rPr>
              <w:rFonts w:ascii="Cambria Math" w:hAnsi="Cambria Math"/>
            </w:rPr>
            <m:t>∇</m:t>
          </m:r>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∂h(a,b)</m:t>
                      </m:r>
                    </m:num>
                    <m:den>
                      <m:r>
                        <w:rPr>
                          <w:rFonts w:ascii="Cambria Math" w:hAnsi="Cambria Math"/>
                        </w:rPr>
                        <m:t>∂a</m:t>
                      </m:r>
                    </m:den>
                  </m:f>
                </m:e>
                <m:e>
                  <m:f>
                    <m:fPr>
                      <m:ctrlPr>
                        <w:rPr>
                          <w:rFonts w:ascii="Cambria Math" w:hAnsi="Cambria Math"/>
                          <w:i/>
                        </w:rPr>
                      </m:ctrlPr>
                    </m:fPr>
                    <m:num>
                      <m:r>
                        <w:rPr>
                          <w:rFonts w:ascii="Cambria Math" w:hAnsi="Cambria Math"/>
                        </w:rPr>
                        <m:t>∂h(a,b)</m:t>
                      </m:r>
                    </m:num>
                    <m:den>
                      <m:r>
                        <w:rPr>
                          <w:rFonts w:ascii="Cambria Math" w:hAnsi="Cambria Math"/>
                        </w:rPr>
                        <m:t>∂b</m:t>
                      </m:r>
                    </m:den>
                  </m:f>
                </m:e>
              </m:eqArr>
            </m:e>
          </m:d>
          <m:r>
            <w:rPr>
              <w:rFonts w:ascii="Cambria Math" w:hAnsi="Cambria Math"/>
            </w:rPr>
            <m:t>=</m:t>
          </m:r>
          <m:r>
            <m:rPr>
              <m:sty m:val="bi"/>
            </m:rPr>
            <w:rPr>
              <w:rFonts w:ascii="Cambria Math" w:hAnsi="Cambria Math"/>
            </w:rPr>
            <m:t>0</m:t>
          </m:r>
        </m:oMath>
      </m:oMathPara>
    </w:p>
    <w:p w14:paraId="79AC79F2" w14:textId="5F3E469E" w:rsidR="00B5173E" w:rsidRPr="00B5173E" w:rsidRDefault="00693D28" w:rsidP="00B5173E">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∂a</m:t>
              </m:r>
            </m:den>
          </m:f>
          <m:r>
            <w:rPr>
              <w:rFonts w:ascii="Cambria Math" w:hAnsi="Cambria Math"/>
            </w:rPr>
            <m:t>=-2E</m:t>
          </m:r>
          <m:d>
            <m:dPr>
              <m:ctrlPr>
                <w:rPr>
                  <w:rFonts w:ascii="Cambria Math" w:hAnsi="Cambria Math"/>
                  <w:i/>
                </w:rPr>
              </m:ctrlPr>
            </m:dPr>
            <m:e>
              <m:d>
                <m:dPr>
                  <m:ctrlPr>
                    <w:rPr>
                      <w:rFonts w:ascii="Cambria Math" w:hAnsi="Cambria Math"/>
                      <w:i/>
                    </w:rPr>
                  </m:ctrlPr>
                </m:dPr>
                <m:e>
                  <m:r>
                    <w:rPr>
                      <w:rFonts w:ascii="Cambria Math" w:hAnsi="Cambria Math"/>
                    </w:rPr>
                    <m:t>Y-aX-b</m:t>
                  </m:r>
                </m:e>
              </m:d>
              <m:r>
                <w:rPr>
                  <w:rFonts w:ascii="Cambria Math" w:hAnsi="Cambria Math"/>
                </w:rPr>
                <m:t>X</m:t>
              </m:r>
            </m:e>
          </m:d>
          <m:r>
            <w:rPr>
              <w:rFonts w:ascii="Cambria Math" w:hAnsi="Cambria Math"/>
            </w:rPr>
            <m:t>=0</m:t>
          </m:r>
        </m:oMath>
      </m:oMathPara>
    </w:p>
    <w:p w14:paraId="53CB3ACA" w14:textId="05E2B719" w:rsidR="00DB391E" w:rsidRPr="005B53FC" w:rsidRDefault="00693D28" w:rsidP="009B211A">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∂b</m:t>
              </m:r>
            </m:den>
          </m:f>
          <m:r>
            <w:rPr>
              <w:rFonts w:ascii="Cambria Math" w:hAnsi="Cambria Math"/>
            </w:rPr>
            <m:t>=-2E</m:t>
          </m:r>
          <m:d>
            <m:dPr>
              <m:ctrlPr>
                <w:rPr>
                  <w:rFonts w:ascii="Cambria Math" w:hAnsi="Cambria Math"/>
                  <w:i/>
                </w:rPr>
              </m:ctrlPr>
            </m:dPr>
            <m:e>
              <m:r>
                <w:rPr>
                  <w:rFonts w:ascii="Cambria Math" w:hAnsi="Cambria Math"/>
                </w:rPr>
                <m:t>Y-aX-b</m:t>
              </m:r>
            </m:e>
          </m:d>
          <m:r>
            <w:rPr>
              <w:rFonts w:ascii="Cambria Math" w:hAnsi="Cambria Math"/>
            </w:rPr>
            <m:t>=0</m:t>
          </m:r>
        </m:oMath>
      </m:oMathPara>
    </w:p>
    <w:p w14:paraId="6596F3B3" w14:textId="58EE746C" w:rsidR="005B53FC" w:rsidRDefault="005B53FC" w:rsidP="009B211A">
      <w:pPr>
        <w:ind w:firstLine="0"/>
      </w:pPr>
      <w:r>
        <w:t>Solving this we get that the regressor line is:</w:t>
      </w:r>
    </w:p>
    <w:p w14:paraId="4EF530F8" w14:textId="184EB1C0" w:rsidR="005B53FC" w:rsidRPr="00BB1AF3" w:rsidRDefault="005B53FC" w:rsidP="009B211A">
      <w:pPr>
        <w:ind w:firstLine="0"/>
      </w:pPr>
      <m:oMathPara>
        <m:oMath>
          <m:r>
            <w:rPr>
              <w:rFonts w:ascii="Cambria Math" w:hAnsi="Cambria Math"/>
            </w:rPr>
            <m:t>Y=corr</m:t>
          </m:r>
          <m:d>
            <m:dPr>
              <m:ctrlPr>
                <w:rPr>
                  <w:rFonts w:ascii="Cambria Math" w:hAnsi="Cambria Math"/>
                  <w:i/>
                </w:rPr>
              </m:ctrlPr>
            </m:dPr>
            <m:e>
              <m:r>
                <w:rPr>
                  <w:rFonts w:ascii="Cambria Math" w:hAnsi="Cambria Math"/>
                </w:rPr>
                <m:t>X,Y</m:t>
              </m:r>
            </m:e>
          </m:d>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+E(Y)</m:t>
          </m:r>
        </m:oMath>
      </m:oMathPara>
    </w:p>
    <w:p w14:paraId="1E05C6E7" w14:textId="6464B1A9" w:rsidR="00BB1AF3" w:rsidRDefault="00BB1AF3" w:rsidP="009B211A">
      <w:pPr>
        <w:ind w:firstLine="0"/>
      </w:pPr>
      <w:r>
        <w:t>The task can be explained the following way too:</w:t>
      </w:r>
    </w:p>
    <w:p w14:paraId="06008900" w14:textId="2B066CC6" w:rsidR="00BB1AF3" w:rsidRDefault="00BB1AF3" w:rsidP="009B211A">
      <w:pPr>
        <w:ind w:firstLine="0"/>
      </w:pPr>
      <w:r>
        <w:t>We are looking for a and b such that the expected value of the squared error term (</w:t>
      </w:r>
      <m:oMath>
        <m:r>
          <w:rPr>
            <w:rFonts w:ascii="Cambria Math" w:hAnsi="Cambria Math"/>
          </w:rPr>
          <m:t>E(</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m:t>
        </m:r>
      </m:oMath>
      <w:r>
        <w:t>) is minimal:</w:t>
      </w:r>
    </w:p>
    <w:p w14:paraId="60C63395" w14:textId="36C29FAF" w:rsidR="00BB1AF3" w:rsidRPr="00E00191" w:rsidRDefault="00BB1AF3" w:rsidP="009B211A">
      <w:pPr>
        <w:ind w:firstLine="0"/>
      </w:pPr>
      <m:oMathPara>
        <m:oMath>
          <m:r>
            <w:rPr>
              <w:rFonts w:ascii="Cambria Math" w:hAnsi="Cambria Math"/>
            </w:rPr>
            <m:t>Y=aX+b+ε</m:t>
          </m:r>
        </m:oMath>
      </m:oMathPara>
    </w:p>
    <w:p w14:paraId="6374C1A8" w14:textId="66E34C6E" w:rsidR="00E00191" w:rsidRDefault="00E00191" w:rsidP="00E00191">
      <w:pPr>
        <w:ind w:firstLine="0"/>
      </w:pPr>
      <w:r>
        <w:t>In practice we have the samples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from the X and Y random variables. Let:</w:t>
      </w:r>
    </w:p>
    <w:p w14:paraId="38F7F59F" w14:textId="52454C68" w:rsidR="00E00191" w:rsidRPr="00E00191" w:rsidRDefault="00693D28" w:rsidP="00E00191">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47910866" w14:textId="698F95CB" w:rsidR="00E00191" w:rsidRDefault="00693D28" w:rsidP="00E00191">
      <w:pPr>
        <w:ind w:firstLine="0"/>
      </w:pP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E00191">
        <w:t xml:space="preserve"> is coming from an </w:t>
      </w:r>
      <m:oMath>
        <m:r>
          <w:rPr>
            <w:rFonts w:ascii="Cambria Math" w:hAnsi="Cambria Math"/>
          </w:rPr>
          <m:t>ε</m:t>
        </m:r>
      </m:oMath>
      <w:r w:rsidR="00E00191">
        <w:t xml:space="preserve"> specific distribution what is independent from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00191">
        <w:t xml:space="preserve"> has 0 mean and </w:t>
      </w:r>
      <m:oMath>
        <m:r>
          <w:rPr>
            <w:rFonts w:ascii="Cambria Math" w:hAnsi="Cambria Math"/>
          </w:rPr>
          <m:t>σ</m:t>
        </m:r>
      </m:oMath>
      <w:r w:rsidR="00E00191">
        <w:t xml:space="preserve"> standard deviation. By constructing a summed error function (loss function) we can describe our new goal, which is to minimize:</w:t>
      </w:r>
    </w:p>
    <w:p w14:paraId="44727888" w14:textId="147A65D9" w:rsidR="00E00191" w:rsidRPr="00E00191" w:rsidRDefault="00E00191" w:rsidP="00E00191">
      <w:pPr>
        <w:ind w:firstLine="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α,β</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sup>
                  <m:r>
                    <w:rPr>
                      <w:rFonts w:ascii="Cambria Math" w:hAnsi="Cambria Math"/>
                    </w:rPr>
                    <m:t>2</m:t>
                  </m:r>
                </m:sup>
              </m:sSup>
            </m:e>
          </m:nary>
        </m:oMath>
      </m:oMathPara>
    </w:p>
    <w:p w14:paraId="29792A60" w14:textId="78783AB8" w:rsidR="00E00191" w:rsidRPr="00B5173E" w:rsidRDefault="00693D28"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∂α</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=0</m:t>
          </m:r>
        </m:oMath>
      </m:oMathPara>
    </w:p>
    <w:p w14:paraId="14BDBFDD" w14:textId="237704F3" w:rsidR="00E00191" w:rsidRPr="007F3DB0" w:rsidRDefault="00693D28"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∂β</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nary>
          <m:r>
            <w:rPr>
              <w:rFonts w:ascii="Cambria Math" w:hAnsi="Cambria Math"/>
            </w:rPr>
            <m:t>=0</m:t>
          </m:r>
        </m:oMath>
      </m:oMathPara>
    </w:p>
    <w:p w14:paraId="2805B100" w14:textId="77777777" w:rsidR="007F3DB0" w:rsidRPr="00B5173E" w:rsidRDefault="007F3DB0" w:rsidP="00E00191">
      <w:pPr>
        <w:ind w:firstLine="0"/>
      </w:pPr>
    </w:p>
    <w:p w14:paraId="36A1E137" w14:textId="4DA18046" w:rsidR="00E00191" w:rsidRPr="007F3DB0" w:rsidRDefault="007F3DB0" w:rsidP="00E00191">
      <w:pPr>
        <w:ind w:firstLine="0"/>
      </w:pPr>
      <m:oMathPara>
        <m:oMathParaPr>
          <m:jc m:val="center"/>
        </m:oMathParaPr>
        <m:oMath>
          <m:r>
            <w:rPr>
              <w:rFonts w:ascii="Cambria Math" w:hAnsi="Cambria Math"/>
            </w:rPr>
            <m:t>α=</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den>
          </m:f>
        </m:oMath>
      </m:oMathPara>
    </w:p>
    <w:p w14:paraId="049878B7" w14:textId="6E8D6B25" w:rsidR="007F3DB0" w:rsidRPr="00BB1AF3" w:rsidRDefault="007F3DB0" w:rsidP="007F3DB0">
      <w:pPr>
        <w:ind w:firstLine="0"/>
      </w:pPr>
      <m:oMathPara>
        <m:oMath>
          <m:r>
            <w:rPr>
              <w:rFonts w:ascii="Cambria Math" w:hAnsi="Cambria Math"/>
            </w:rPr>
            <m:t>β=</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-α</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m:oMathPara>
    </w:p>
    <w:p w14:paraId="4ACC2B08" w14:textId="73D6A631" w:rsidR="007F3DB0" w:rsidRDefault="000275CE" w:rsidP="00E00191">
      <w:pPr>
        <w:ind w:firstLine="0"/>
      </w:pPr>
      <w:r>
        <w:t>Quality measures:</w:t>
      </w:r>
    </w:p>
    <w:p w14:paraId="0CB2AD80" w14:textId="5AF63D46" w:rsidR="001F6109" w:rsidRDefault="001F6109" w:rsidP="00E00191">
      <w:pPr>
        <w:ind w:firstLine="0"/>
      </w:pPr>
      <w:r>
        <w:rPr>
          <w:u w:val="single"/>
        </w:rPr>
        <w:t>Coefficient of determination</w:t>
      </w:r>
      <w:r>
        <w:t xml:space="preserve">: </w:t>
      </w:r>
    </w:p>
    <w:p w14:paraId="33998AC2" w14:textId="6196AB58" w:rsidR="004F4C4F" w:rsidRDefault="004F4C4F" w:rsidP="006F7F2F">
      <w:pPr>
        <w:ind w:firstLine="0"/>
      </w:pPr>
      <w:r>
        <w:t xml:space="preserve">Coefficient of determination will qualify how good the linear regression explains data. It measures how good we can guess the value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knowing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compared to our naive guess which would be the average of the Y-s we got so far.</w:t>
      </w:r>
      <w:r w:rsidR="006F7F2F">
        <w:t xml:space="preserve"> If this coefficient is 0.95 then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F7F2F">
        <w:t xml:space="preserve"> explains 95%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F7F2F">
        <w:t>’s value.</w:t>
      </w:r>
    </w:p>
    <w:p w14:paraId="23EF9065" w14:textId="57BD9FC1" w:rsidR="001F6109" w:rsidRDefault="001F6109" w:rsidP="00E00191">
      <w:pPr>
        <w:ind w:firstLine="0"/>
      </w:pPr>
      <w:r>
        <w:t>SST (total sum of squares)</w:t>
      </w:r>
    </w:p>
    <w:p w14:paraId="20A69B9D" w14:textId="69A53F2F" w:rsidR="001F6109" w:rsidRPr="001F6109" w:rsidRDefault="001F6109" w:rsidP="00E00191">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1719D275" w14:textId="108C80C8" w:rsidR="001F6109" w:rsidRDefault="001F6109" w:rsidP="00E00191">
      <w:pPr>
        <w:ind w:firstLine="0"/>
      </w:pPr>
      <w:r>
        <w:t>SSE (sum of squares of errors / residuals)</w:t>
      </w:r>
    </w:p>
    <w:p w14:paraId="2B2419E0" w14:textId="573669BE" w:rsidR="001F6109" w:rsidRDefault="001F6109" w:rsidP="00E00191">
      <w:pPr>
        <w:ind w:firstLine="0"/>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m:oMathPara>
    </w:p>
    <w:p w14:paraId="14A04332" w14:textId="29E99FB4" w:rsidR="001F6109" w:rsidRPr="001F6109" w:rsidRDefault="001F6109" w:rsidP="00E00191">
      <w:pPr>
        <w:ind w:firstLine="0"/>
      </w:pPr>
      <w:r>
        <w:t xml:space="preserve">SSR (sum of squares of regression) </w:t>
      </w:r>
    </w:p>
    <w:p w14:paraId="025B32DF" w14:textId="0F841E3B" w:rsidR="000275CE" w:rsidRPr="004F4C4F" w:rsidRDefault="004F4C4F" w:rsidP="00E00191">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26340923" w14:textId="59C51E90" w:rsidR="004F4C4F" w:rsidRPr="004F4C4F" w:rsidRDefault="004F4C4F" w:rsidP="00E00191">
      <w:pPr>
        <w:ind w:firstLine="0"/>
      </w:pPr>
      <w:r>
        <w:rPr>
          <w:b/>
        </w:rPr>
        <w:t>SST</w:t>
      </w:r>
      <w:r>
        <w:t xml:space="preserve"> = </w:t>
      </w:r>
      <w:r>
        <w:rPr>
          <w:b/>
        </w:rPr>
        <w:t xml:space="preserve">SSR </w:t>
      </w:r>
      <w:r>
        <w:t>+</w:t>
      </w:r>
      <w:r>
        <w:rPr>
          <w:b/>
        </w:rPr>
        <w:t xml:space="preserve"> SSE</w:t>
      </w:r>
    </w:p>
    <w:p w14:paraId="30B09D36" w14:textId="4A283F0C" w:rsidR="000275CE" w:rsidRDefault="00693D28" w:rsidP="00E00191">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71B945C2" w14:textId="59A504F7" w:rsidR="000275CE" w:rsidRDefault="000275CE" w:rsidP="003C1061">
      <w:pPr>
        <w:spacing w:after="0"/>
        <w:ind w:firstLine="0"/>
      </w:pPr>
    </w:p>
    <w:p w14:paraId="2ABC650D" w14:textId="7A28CF4A" w:rsidR="003C1061" w:rsidRDefault="003C1061" w:rsidP="003C1061">
      <w:pPr>
        <w:spacing w:after="0"/>
        <w:ind w:firstLine="0"/>
      </w:pPr>
      <w:r w:rsidRPr="003C1061">
        <w:rPr>
          <w:b/>
        </w:rPr>
        <w:t>Theorem</w:t>
      </w:r>
      <w:r>
        <w:t xml:space="preserve">: The parameters a, b are approximated by </w:t>
      </w:r>
      <m:oMath>
        <m:r>
          <w:rPr>
            <w:rFonts w:ascii="Cambria Math" w:hAnsi="Cambria Math"/>
          </w:rPr>
          <m:t>α</m:t>
        </m:r>
      </m:oMath>
      <w:r>
        <w:t xml:space="preserve"> and </w:t>
      </w:r>
      <m:oMath>
        <m:r>
          <w:rPr>
            <w:rFonts w:ascii="Cambria Math" w:hAnsi="Cambria Math"/>
          </w:rPr>
          <m:t>β</m:t>
        </m:r>
      </m:oMath>
      <w:r>
        <w:t xml:space="preserve"> in an unbiased manner.</w:t>
      </w:r>
    </w:p>
    <w:p w14:paraId="0AA539C1" w14:textId="557C25A4" w:rsidR="003C1061" w:rsidRPr="003C1061" w:rsidRDefault="003C1061" w:rsidP="003C1061">
      <w:pPr>
        <w:spacing w:after="0"/>
        <w:ind w:firstLine="0"/>
      </w:pPr>
      <w:r w:rsidRPr="003C1061">
        <w:rPr>
          <w:b/>
        </w:rPr>
        <w:t>Theorem</w:t>
      </w:r>
      <w:r>
        <w:t xml:space="preserve"> (Gauss-Markov): The approximations for a,b we get from the least squares method are the most efficient ones (aka they have to lowest standard deviation)</w:t>
      </w:r>
    </w:p>
    <w:p w14:paraId="2949C905" w14:textId="31BAC740" w:rsidR="003C1061" w:rsidRDefault="003C1061" w:rsidP="003C1061">
      <w:pPr>
        <w:spacing w:after="0"/>
        <w:ind w:firstLine="0"/>
      </w:pPr>
      <w:r w:rsidRPr="003C1061">
        <w:rPr>
          <w:b/>
        </w:rPr>
        <w:t>Theorem</w:t>
      </w:r>
      <w:r>
        <w:t xml:space="preserve">: An approximation for the error’s variance:  </w:t>
      </w:r>
      <m:oMath>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r>
          <w:rPr>
            <w:rFonts w:ascii="Cambria Math" w:hAnsi="Cambria Math"/>
          </w:rPr>
          <m:t>=SSE/(n-2)</m:t>
        </m:r>
      </m:oMath>
    </w:p>
    <w:p w14:paraId="6616D2C9" w14:textId="34AA6017" w:rsidR="000275CE" w:rsidRDefault="000275CE" w:rsidP="00E00191">
      <w:pPr>
        <w:ind w:firstLine="0"/>
      </w:pPr>
    </w:p>
    <w:p w14:paraId="0735309E" w14:textId="53EC93DB" w:rsidR="0095526C" w:rsidRDefault="0095526C" w:rsidP="00E00191">
      <w:pPr>
        <w:ind w:firstLine="0"/>
      </w:pPr>
      <w:r>
        <w:t>If we assume that the error is normally distributed then we can estimate the standard errors of parameters:</w:t>
      </w:r>
    </w:p>
    <w:p w14:paraId="35F1225C" w14:textId="45B347E1" w:rsidR="0095526C" w:rsidRPr="0095526C" w:rsidRDefault="00693D28" w:rsidP="00E00191">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595D2BE5" w14:textId="12351A8E" w:rsidR="0095526C" w:rsidRPr="0095526C" w:rsidRDefault="00693D28" w:rsidP="0095526C">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45D683EA" w14:textId="4224B571" w:rsidR="0095526C" w:rsidRDefault="0095526C" w:rsidP="0095526C">
      <w:pPr>
        <w:ind w:firstLine="0"/>
      </w:pPr>
      <w:r>
        <w:t>By knowing the empirical variances we can define a confidence interval for estimating a,b:</w:t>
      </w:r>
    </w:p>
    <w:p w14:paraId="0B6F0A85" w14:textId="2D5113BF" w:rsidR="0095526C" w:rsidRPr="009420FD" w:rsidRDefault="00693D28" w:rsidP="0095526C">
      <w:pPr>
        <w:ind w:firstLine="0"/>
        <w:jc w:val="center"/>
      </w:pPr>
      <m:oMathPara>
        <m:oMathParaPr>
          <m:jc m:val="center"/>
        </m:oMathParaPr>
        <m:oMath>
          <m:f>
            <m:fPr>
              <m:ctrlPr>
                <w:rPr>
                  <w:rFonts w:ascii="Cambria Math" w:hAnsi="Cambria Math"/>
                  <w:i/>
                </w:rPr>
              </m:ctrlPr>
            </m:fPr>
            <m:num>
              <m:r>
                <w:rPr>
                  <w:rFonts w:ascii="Cambria Math" w:hAnsi="Cambria Math"/>
                </w:rPr>
                <m:t>α-a</m:t>
              </m:r>
            </m:num>
            <m:den>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f>
            <m:fPr>
              <m:ctrlPr>
                <w:rPr>
                  <w:rFonts w:ascii="Cambria Math" w:hAnsi="Cambria Math"/>
                  <w:i/>
                </w:rPr>
              </m:ctrlPr>
            </m:fPr>
            <m:num>
              <m:r>
                <w:rPr>
                  <w:rFonts w:ascii="Cambria Math" w:hAnsi="Cambria Math"/>
                </w:rPr>
                <m:t>β-b</m:t>
              </m:r>
            </m:num>
            <m:den>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oMath>
      </m:oMathPara>
    </w:p>
    <w:p w14:paraId="1A6F500B" w14:textId="599C1E8D" w:rsidR="009420FD" w:rsidRDefault="009420FD" w:rsidP="009420FD">
      <w:pPr>
        <w:ind w:firstLine="0"/>
      </w:pPr>
      <w:r>
        <w:t xml:space="preserve">The same way we can define a confidence interval around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A4078">
        <w:t xml:space="preserve"> using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2B038665" w14:textId="09534A2C" w:rsidR="009420FD" w:rsidRPr="00717D9A" w:rsidRDefault="00693D28" w:rsidP="009420FD">
      <w:pPr>
        <w:ind w:firstLine="0"/>
      </w:pPr>
      <m:oMathPara>
        <m:oMathParaPr>
          <m:jc m:val="center"/>
        </m:oMathParaPr>
        <m:oMath>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den>
          </m:f>
          <m:r>
            <w:rPr>
              <w:rFonts w:ascii="Cambria Math" w:hAnsi="Cambria Math"/>
            </w:rPr>
            <m:t xml:space="preserve">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1A610259" w14:textId="5E48AACC" w:rsidR="00AA4078" w:rsidRPr="00AA4078" w:rsidRDefault="00717D9A" w:rsidP="009420FD">
      <w:pPr>
        <w:ind w:firstLine="0"/>
      </w:pPr>
      <m:oMathPara>
        <m:oMath>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p w14:paraId="3E6F4236" w14:textId="1A8A762E" w:rsidR="009420FD" w:rsidRDefault="009420FD" w:rsidP="009420FD">
      <w:pPr>
        <w:ind w:firstLine="0"/>
      </w:pPr>
      <w:r>
        <w:t xml:space="preserve">We’d like to ensure that between X and Y there’s an actual bound so we hypothesis test </w:t>
      </w:r>
      <m:oMath>
        <m:r>
          <w:rPr>
            <w:rFonts w:ascii="Cambria Math" w:hAnsi="Cambria Math"/>
          </w:rPr>
          <m:t>α</m:t>
        </m:r>
      </m:oMath>
      <w:r>
        <w:t xml:space="preserve"> and </w:t>
      </w:r>
      <m:oMath>
        <m:r>
          <w:rPr>
            <w:rFonts w:ascii="Cambria Math" w:hAnsi="Cambria Math"/>
          </w:rPr>
          <m:t>β</m:t>
        </m:r>
      </m:oMath>
      <w:r>
        <w:t xml:space="preserve"> on a proper significance level:</w:t>
      </w:r>
    </w:p>
    <w:p w14:paraId="4CE47B6E" w14:textId="44AE9B10" w:rsidR="00C8753C" w:rsidRPr="00C8753C" w:rsidRDefault="00C8753C" w:rsidP="009420FD">
      <w:pPr>
        <w:ind w:firstLine="0"/>
      </w:pPr>
      <w:r>
        <w:t>H</w:t>
      </w:r>
      <w:r>
        <w:rPr>
          <w:vertAlign w:val="subscript"/>
        </w:rPr>
        <w:t>0</w:t>
      </w:r>
      <w:r>
        <w:t xml:space="preserve"> claims that </w:t>
      </w:r>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oMath>
      <w:r>
        <w:t>.</w:t>
      </w:r>
    </w:p>
    <w:p w14:paraId="7980ECDC" w14:textId="7D1C7772" w:rsidR="009420FD" w:rsidRPr="00C8753C" w:rsidRDefault="009420FD" w:rsidP="009420FD">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num>
            <m:den>
              <m:sSub>
                <m:sSubPr>
                  <m:ctrlPr>
                    <w:rPr>
                      <w:rFonts w:ascii="Cambria Math" w:hAnsi="Cambria Math"/>
                      <w:i/>
                    </w:rPr>
                  </m:ctrlPr>
                </m:sSubPr>
                <m:e>
                  <m:r>
                    <w:rPr>
                      <w:rFonts w:ascii="Cambria Math" w:hAnsi="Cambria Math"/>
                    </w:rPr>
                    <m:t>s</m:t>
                  </m:r>
                </m:e>
                <m:sub>
                  <m:r>
                    <w:rPr>
                      <w:rFonts w:ascii="Cambria Math" w:hAnsi="Cambria Math"/>
                    </w:rPr>
                    <m:t>α</m:t>
                  </m:r>
                </m:sub>
              </m:sSub>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oMath>
      </m:oMathPara>
    </w:p>
    <w:p w14:paraId="481F496C" w14:textId="18B9CD98" w:rsidR="00C8753C" w:rsidRDefault="00C8753C" w:rsidP="009420FD">
      <w:pPr>
        <w:ind w:firstLine="0"/>
      </w:pPr>
      <w:r>
        <w:t xml:space="preserve">With the same approach we can accept or reject the null hypothesis for </w:t>
      </w:r>
      <m:oMath>
        <m:r>
          <w:rPr>
            <w:rFonts w:ascii="Cambria Math" w:hAnsi="Cambria Math"/>
          </w:rPr>
          <m:t>β</m:t>
        </m:r>
      </m:oMath>
      <w:r>
        <w:t>.</w:t>
      </w:r>
    </w:p>
    <w:p w14:paraId="2B10FAF7" w14:textId="079DCCE8" w:rsidR="00D2576B" w:rsidRDefault="00D2576B" w:rsidP="009420FD">
      <w:pPr>
        <w:ind w:firstLine="0"/>
      </w:pPr>
      <w:r>
        <w:t xml:space="preserve">A special case when we test the hypothesis claiming that </w:t>
      </w:r>
      <m:oMath>
        <m:r>
          <w:rPr>
            <w:rFonts w:ascii="Cambria Math" w:hAnsi="Cambria Math"/>
          </w:rPr>
          <m:t>α=0</m:t>
        </m:r>
      </m:oMath>
      <w:r>
        <w:t>. If we fail to reject this one that would mean that there are no linear connection between X and Y.</w:t>
      </w:r>
    </w:p>
    <w:p w14:paraId="580540CB" w14:textId="36A5345E" w:rsidR="00D2576B" w:rsidRDefault="00D2576B" w:rsidP="00D2576B">
      <w:pPr>
        <w:ind w:firstLine="0"/>
      </w:pPr>
      <w:r>
        <w:t>H</w:t>
      </w:r>
      <w:r>
        <w:rPr>
          <w:vertAlign w:val="subscript"/>
        </w:rPr>
        <w:t>0</w:t>
      </w:r>
      <w:r>
        <w:t xml:space="preserve"> claims that </w:t>
      </w:r>
      <m:oMath>
        <m:r>
          <w:rPr>
            <w:rFonts w:ascii="Cambria Math" w:hAnsi="Cambria Math"/>
          </w:rPr>
          <m:t>α=0</m:t>
        </m:r>
      </m:oMath>
      <w:r>
        <w:t>.</w:t>
      </w:r>
    </w:p>
    <w:p w14:paraId="7AD6D7F5" w14:textId="5AE83D1A" w:rsidR="00D2576B" w:rsidRPr="00C8753C" w:rsidRDefault="00D2576B" w:rsidP="00D2576B">
      <w:pPr>
        <w:ind w:firstLine="0"/>
      </w:pPr>
      <m:oMathPara>
        <m:oMath>
          <m:r>
            <w:rPr>
              <w:rFonts w:ascii="Cambria Math" w:hAnsi="Cambria Math"/>
            </w:rPr>
            <m:t>T=</m:t>
          </m:r>
          <m:f>
            <m:fPr>
              <m:ctrlPr>
                <w:rPr>
                  <w:rFonts w:ascii="Cambria Math" w:hAnsi="Cambria Math"/>
                  <w:i/>
                </w:rPr>
              </m:ctrlPr>
            </m:fPr>
            <m:num>
              <m:r>
                <w:rPr>
                  <w:rFonts w:ascii="Cambria Math" w:hAnsi="Cambria Math"/>
                </w:rPr>
                <m:t>SSR</m:t>
              </m:r>
            </m:num>
            <m:den>
              <m:r>
                <w:rPr>
                  <w:rFonts w:ascii="Cambria Math" w:hAnsi="Cambria Math"/>
                </w:rPr>
                <m:t>SSE</m:t>
              </m:r>
            </m:den>
          </m:f>
          <m:d>
            <m:dPr>
              <m:ctrlPr>
                <w:rPr>
                  <w:rFonts w:ascii="Cambria Math" w:hAnsi="Cambria Math"/>
                  <w:i/>
                </w:rPr>
              </m:ctrlPr>
            </m:dPr>
            <m:e>
              <m:r>
                <w:rPr>
                  <w:rFonts w:ascii="Cambria Math" w:hAnsi="Cambria Math"/>
                </w:rPr>
                <m:t>n-2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(n-2)</m:t>
          </m:r>
        </m:oMath>
      </m:oMathPara>
    </w:p>
    <w:p w14:paraId="09D94D38" w14:textId="00D74B10" w:rsidR="0095526C" w:rsidRDefault="00D2576B" w:rsidP="00E00191">
      <w:pPr>
        <w:ind w:firstLine="0"/>
      </w:pPr>
      <w:r>
        <w:t>T is Fisher distributed with parameters 1 and (n-2).</w:t>
      </w:r>
    </w:p>
    <w:p w14:paraId="5E6750CB" w14:textId="0EF77A2C" w:rsidR="00781190" w:rsidRDefault="00781190" w:rsidP="00E00191">
      <w:pPr>
        <w:ind w:firstLine="0"/>
      </w:pPr>
      <w:r>
        <w:t>Quite often our data does not follow a linear trend. So the function f is not neccessarily an aX+b type function but can be:</w:t>
      </w:r>
    </w:p>
    <w:p w14:paraId="4716A7E0" w14:textId="20E98362" w:rsidR="00781190" w:rsidRDefault="00781190" w:rsidP="00781190">
      <w:pPr>
        <w:pStyle w:val="ListParagraph"/>
        <w:numPr>
          <w:ilvl w:val="0"/>
          <w:numId w:val="39"/>
        </w:numPr>
      </w:pPr>
      <w:r>
        <w:lastRenderedPageBreak/>
        <w:t xml:space="preserve">polynomial: </w:t>
      </w:r>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k</m:t>
            </m:r>
          </m:sup>
        </m:sSup>
      </m:oMath>
    </w:p>
    <w:p w14:paraId="39620804" w14:textId="129914FE" w:rsidR="00781190" w:rsidRDefault="00781190" w:rsidP="00781190">
      <w:pPr>
        <w:pStyle w:val="ListParagraph"/>
        <w:numPr>
          <w:ilvl w:val="0"/>
          <w:numId w:val="39"/>
        </w:numPr>
      </w:pPr>
      <w:r>
        <w:t>exponential</w:t>
      </w:r>
      <w:r w:rsidR="00EC3092">
        <w:t xml:space="preserve"> I</w:t>
      </w:r>
      <w:r>
        <w:t xml:space="preserve">: </w:t>
      </w:r>
      <m:oMath>
        <m:r>
          <w:rPr>
            <w:rFonts w:ascii="Cambria Math" w:hAnsi="Cambria Math"/>
          </w:rPr>
          <m:t>Y=a</m:t>
        </m:r>
        <m:sSup>
          <m:sSupPr>
            <m:ctrlPr>
              <w:rPr>
                <w:rFonts w:ascii="Cambria Math" w:hAnsi="Cambria Math"/>
                <w:i/>
              </w:rPr>
            </m:ctrlPr>
          </m:sSupPr>
          <m:e>
            <m:r>
              <w:rPr>
                <w:rFonts w:ascii="Cambria Math" w:hAnsi="Cambria Math"/>
              </w:rPr>
              <m:t>e</m:t>
            </m:r>
          </m:e>
          <m:sup>
            <m:r>
              <w:rPr>
                <w:rFonts w:ascii="Cambria Math" w:hAnsi="Cambria Math"/>
              </w:rPr>
              <m:t>bX</m:t>
            </m:r>
          </m:sup>
        </m:sSup>
      </m:oMath>
    </w:p>
    <w:p w14:paraId="567FC8F3" w14:textId="7EF44C1B" w:rsidR="00781190" w:rsidRDefault="00EC3092" w:rsidP="00781190">
      <w:pPr>
        <w:pStyle w:val="ListParagraph"/>
        <w:numPr>
          <w:ilvl w:val="0"/>
          <w:numId w:val="39"/>
        </w:numPr>
      </w:pPr>
      <w:r>
        <w:t xml:space="preserve">exponential II: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b</m:t>
            </m:r>
          </m:sup>
        </m:sSup>
      </m:oMath>
    </w:p>
    <w:p w14:paraId="441266D2" w14:textId="265B7DEE" w:rsidR="00781190" w:rsidRDefault="00781190" w:rsidP="00781190">
      <w:pPr>
        <w:ind w:firstLine="0"/>
      </w:pPr>
      <w:r>
        <w:t>Some of these function families can be converted into the previously introduced linear kind of function:</w:t>
      </w:r>
    </w:p>
    <w:p w14:paraId="1EFAED74" w14:textId="0DC29893" w:rsidR="00781190" w:rsidRPr="00781190" w:rsidRDefault="00781190" w:rsidP="00781190">
      <w:pPr>
        <w:ind w:firstLine="0"/>
      </w:pPr>
      <m:oMathPara>
        <m:oMath>
          <m:r>
            <w:rPr>
              <w:rFonts w:ascii="Cambria Math" w:hAnsi="Cambria Math"/>
            </w:rPr>
            <m:t>Y= b</m:t>
          </m:r>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+ε</m:t>
          </m:r>
        </m:oMath>
      </m:oMathPara>
    </w:p>
    <w:p w14:paraId="2FA0C3F9" w14:textId="143B29F7" w:rsidR="00781190" w:rsidRPr="00781190" w:rsidRDefault="00693D28" w:rsidP="00781190">
      <w:pPr>
        <w:ind w:firstLine="0"/>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Y</m:t>
                  </m:r>
                </m:e>
              </m:d>
            </m:e>
          </m:func>
          <m:r>
            <w:rPr>
              <w:rFonts w:ascii="Cambria Math" w:hAnsi="Cambria Math"/>
            </w:rPr>
            <m:t>=aX+</m:t>
          </m:r>
          <m:r>
            <m:rPr>
              <m:sty m:val="p"/>
            </m:rPr>
            <w:rPr>
              <w:rFonts w:ascii="Cambria Math" w:hAnsi="Cambria Math"/>
            </w:rPr>
            <m:t>ln⁡</m:t>
          </m:r>
          <m:r>
            <w:rPr>
              <w:rFonts w:ascii="Cambria Math" w:hAnsi="Cambria Math"/>
            </w:rPr>
            <m:t>(b)+ε'</m:t>
          </m:r>
        </m:oMath>
      </m:oMathPara>
    </w:p>
    <w:p w14:paraId="3CC5A114" w14:textId="40ED3213" w:rsidR="00781190" w:rsidRDefault="00781190" w:rsidP="00781190">
      <w:pPr>
        <w:ind w:firstLine="0"/>
      </w:pPr>
      <w:r>
        <w:t xml:space="preserve">So if we name the random variable ln(Y) as Z we got a classic linear regression task between Z~X and a, </w:t>
      </w:r>
      <w:r w:rsidR="00EC3092">
        <w:t>ln(</w:t>
      </w:r>
      <w:r>
        <w:t>b</w:t>
      </w:r>
      <w:r w:rsidR="00EC3092">
        <w:t>)</w:t>
      </w:r>
      <w:r>
        <w:t xml:space="preserve"> can be found.</w:t>
      </w:r>
    </w:p>
    <w:p w14:paraId="54660BE3" w14:textId="6869CFB3" w:rsidR="00E14797" w:rsidRDefault="00E14797" w:rsidP="00D9508B">
      <w:pPr>
        <w:pStyle w:val="Heading3"/>
      </w:pPr>
      <w:bookmarkStart w:id="134" w:name="_Toc71586217"/>
      <w:r>
        <w:t>Multivariable linear regression</w:t>
      </w:r>
      <w:bookmarkEnd w:id="134"/>
    </w:p>
    <w:p w14:paraId="37820509" w14:textId="1933B27A" w:rsidR="006C462F" w:rsidRDefault="006C462F" w:rsidP="006C462F">
      <w:pPr>
        <w:spacing w:after="0"/>
        <w:ind w:firstLine="0"/>
      </w:pPr>
      <w:r>
        <w:rPr>
          <w:noProof/>
          <w:lang w:eastAsia="hu-HU"/>
        </w:rPr>
        <mc:AlternateContent>
          <mc:Choice Requires="wps">
            <w:drawing>
              <wp:anchor distT="45720" distB="45720" distL="114300" distR="114300" simplePos="0" relativeHeight="251709440" behindDoc="0" locked="0" layoutInCell="1" allowOverlap="1" wp14:anchorId="0DB0A349" wp14:editId="0D30FDCD">
                <wp:simplePos x="0" y="0"/>
                <wp:positionH relativeFrom="margin">
                  <wp:align>right</wp:align>
                </wp:positionH>
                <wp:positionV relativeFrom="paragraph">
                  <wp:posOffset>622300</wp:posOffset>
                </wp:positionV>
                <wp:extent cx="5381625" cy="1209675"/>
                <wp:effectExtent l="0" t="0" r="28575" b="2857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209675"/>
                        </a:xfrm>
                        <a:prstGeom prst="rect">
                          <a:avLst/>
                        </a:prstGeom>
                        <a:solidFill>
                          <a:schemeClr val="bg2">
                            <a:lumMod val="90000"/>
                          </a:schemeClr>
                        </a:solidFill>
                        <a:ln w="9525">
                          <a:solidFill>
                            <a:srgbClr val="000000"/>
                          </a:solidFill>
                          <a:miter lim="800000"/>
                          <a:headEnd/>
                          <a:tailEnd/>
                        </a:ln>
                      </wps:spPr>
                      <wps:txbx>
                        <w:txbxContent>
                          <w:p w14:paraId="37CC2EE3" w14:textId="09FEDA65" w:rsidR="00447AE6" w:rsidRDefault="00447AE6" w:rsidP="006C462F">
                            <w:pPr>
                              <w:ind w:firstLine="0"/>
                            </w:pPr>
                            <w:r>
                              <w:rPr>
                                <w:b/>
                              </w:rPr>
                              <w:t xml:space="preserve">Dependent variable: </w:t>
                            </w:r>
                            <w:r>
                              <w:t>Upon manipulating the X independent variables we expect change in the value of the dependent variable. (effect)</w:t>
                            </w:r>
                          </w:p>
                          <w:p w14:paraId="37C29BFD" w14:textId="0C4190C9" w:rsidR="00447AE6" w:rsidRPr="006C462F" w:rsidRDefault="00447AE6" w:rsidP="006C462F">
                            <w:pPr>
                              <w:ind w:firstLine="0"/>
                            </w:pPr>
                            <w:r>
                              <w:rPr>
                                <w:b/>
                              </w:rPr>
                              <w:t xml:space="preserve">Independent variable: </w:t>
                            </w:r>
                            <w:r>
                              <w:t>The variable is stable and unaffected by other independent variables. (cause, predictors)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0A349" id="_x0000_s1061" type="#_x0000_t202" style="position:absolute;left:0;text-align:left;margin-left:372.55pt;margin-top:49pt;width:423.75pt;height:95.25pt;z-index:251709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" fillcolor="#cfcdcd [2894]">
                <v:textbox>
                  <w:txbxContent>
                    <w:p w14:paraId="37CC2EE3" w14:textId="09FEDA65" w:rsidR="00447AE6" w:rsidRDefault="00447AE6" w:rsidP="006C462F">
                      <w:pPr>
                        <w:ind w:firstLine="0"/>
                      </w:pPr>
                      <w:r>
                        <w:rPr>
                          <w:b/>
                        </w:rPr>
                        <w:t xml:space="preserve">Dependent variable: </w:t>
                      </w:r>
                      <w:r>
                        <w:t>Upon manipulating the X independent variables we expect change in the value of the dependent variable. (effect)</w:t>
                      </w:r>
                    </w:p>
                    <w:p w14:paraId="37C29BFD" w14:textId="0C4190C9" w:rsidR="00447AE6" w:rsidRPr="006C462F" w:rsidRDefault="00447AE6" w:rsidP="006C462F">
                      <w:pPr>
                        <w:ind w:firstLine="0"/>
                      </w:pPr>
                      <w:r>
                        <w:rPr>
                          <w:b/>
                        </w:rPr>
                        <w:t xml:space="preserve">Independent variable: </w:t>
                      </w:r>
                      <w:r>
                        <w:t>The variable is stable and unaffected by other independent variables. (cause, predictors)</w:t>
                      </w:r>
                    </w:p>
                  </w:txbxContent>
                </v:textbox>
                <w10:wrap type="topAndBottom" anchorx="margin"/>
              </v:shape>
            </w:pict>
          </mc:Fallback>
        </mc:AlternateContent>
      </w:r>
      <w:r>
        <w:t>Y is the dependent variable (eredményváltozó).</w:t>
      </w:r>
    </w:p>
    <w:p w14:paraId="0A1259EF" w14:textId="37AA0F87" w:rsidR="006C462F" w:rsidRPr="006C462F" w:rsidRDefault="006C462F" w:rsidP="006C462F">
      <w:pPr>
        <w:spacing w:after="0"/>
        <w:ind w:firstLine="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the independent</w:t>
      </w:r>
      <w:r w:rsidR="00EA3177">
        <w:t xml:space="preserve"> (</w:t>
      </w:r>
      <w:r w:rsidR="00EA3177">
        <w:rPr>
          <w:b/>
        </w:rPr>
        <w:t>uncorrelated</w:t>
      </w:r>
      <w:r w:rsidR="00EA3177">
        <w:t>)</w:t>
      </w:r>
      <w:r>
        <w:t xml:space="preserve"> variables (magyarázó változók).</w:t>
      </w:r>
    </w:p>
    <w:p w14:paraId="6F579A10" w14:textId="5FE67423" w:rsidR="006C462F" w:rsidRDefault="00E2429B" w:rsidP="00781190">
      <w:pPr>
        <w:ind w:firstLine="0"/>
      </w:pPr>
      <w:r>
        <w:t>The model:</w:t>
      </w:r>
    </w:p>
    <w:p w14:paraId="4BAF40B9" w14:textId="4B563B56" w:rsidR="006C462F" w:rsidRDefault="006C462F" w:rsidP="00781190">
      <w:pPr>
        <w:ind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5DFDB262" w14:textId="1CA9E577" w:rsidR="00E2429B" w:rsidRDefault="00E2429B" w:rsidP="00F95522">
      <w:pPr>
        <w:spacing w:after="0"/>
        <w:ind w:firstLine="0"/>
      </w:pPr>
      <w:r>
        <w:t xml:space="preserve">Given the data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w:p>
    <w:p w14:paraId="7058BBB1" w14:textId="120A44C3" w:rsidR="00F95522" w:rsidRDefault="00F95522" w:rsidP="00F95522">
      <w:pPr>
        <w:spacing w:after="0"/>
        <w:ind w:firstLine="0"/>
      </w:pPr>
      <w:r>
        <w:t xml:space="preserve">Here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is the ith attribute in the jth row.</w:t>
      </w:r>
    </w:p>
    <w:p w14:paraId="315FBD8F" w14:textId="17AC8A65" w:rsidR="00E2429B" w:rsidRPr="00EA3177" w:rsidRDefault="00E2429B" w:rsidP="00E2429B">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14600DC" w14:textId="5C6F3DDB" w:rsidR="00EA3177" w:rsidRPr="0020733E" w:rsidRDefault="00EA3177" w:rsidP="00E2429B">
      <w:pPr>
        <w:ind w:firstLine="0"/>
        <w:rPr>
          <w:b/>
        </w:rPr>
      </w:pPr>
      <m:oMathPara>
        <m:oMath>
          <m:r>
            <w:rPr>
              <w:rFonts w:ascii="Cambria Math" w:hAnsi="Cambria Math"/>
            </w:rPr>
            <m:t xml:space="preserve">in vector form:           </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D2EB79A" w14:textId="13063384" w:rsidR="0020733E" w:rsidRPr="0020733E" w:rsidRDefault="0020733E" w:rsidP="00E2429B">
      <w:pPr>
        <w:ind w:firstLine="0"/>
      </w:pPr>
      <w:r>
        <w:t xml:space="preserve">Where </w:t>
      </w:r>
      <w:r w:rsidRPr="00234D3C">
        <w:rPr>
          <w:b/>
        </w:rPr>
        <w:t>X</w:t>
      </w:r>
      <w:r>
        <w:t xml:space="preserve"> is a </w:t>
      </w:r>
      <m:oMath>
        <m:r>
          <w:rPr>
            <w:rFonts w:ascii="Cambria Math" w:hAnsi="Cambria Math"/>
          </w:rPr>
          <m:t>n×(k+1)</m:t>
        </m:r>
      </m:oMath>
      <w:r>
        <w:t xml:space="preserve"> sized matrix where the first column is filled with ones.</w:t>
      </w:r>
    </w:p>
    <w:p w14:paraId="1C179BD1" w14:textId="46ACCD9B" w:rsidR="00E2429B" w:rsidRDefault="00E2429B" w:rsidP="00781190">
      <w:pPr>
        <w:ind w:firstLine="0"/>
      </w:pPr>
      <w:r>
        <w:t xml:space="preserve">We’d like to define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-s such that the sum of </w:t>
      </w:r>
      <m:oMath>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oMath>
      <w:r>
        <w:t>-s are minimal.</w:t>
      </w:r>
      <w:r w:rsidR="00F95522">
        <w:t xml:space="preserve"> The errors are coming from various sources: missed independent variable, redundant independent variable, wrong function family, measurement errors, random unexplainable effects.</w:t>
      </w:r>
      <w:r w:rsidR="00EA3177">
        <w:t xml:space="preserve"> The error can be considered normally distributed.</w:t>
      </w:r>
    </w:p>
    <w:p w14:paraId="6E5887C0" w14:textId="1C19DE38" w:rsidR="00234D3C" w:rsidRPr="00234D3C" w:rsidRDefault="00234D3C" w:rsidP="00781190">
      <w:pPr>
        <w:ind w:firstLine="0"/>
        <w:rPr>
          <w:b/>
        </w:rPr>
      </w:pPr>
      <m:oMathPara>
        <m:oMath>
          <m:sSup>
            <m:sSupPr>
              <m:ctrlPr>
                <w:rPr>
                  <w:rFonts w:ascii="Cambria Math" w:hAnsi="Cambria Math"/>
                  <w:i/>
                </w:rPr>
              </m:ctrlPr>
            </m:sSupPr>
            <m:e>
              <m:r>
                <m:rPr>
                  <m:sty m:val="bi"/>
                </m:rPr>
                <w:rPr>
                  <w:rFonts w:ascii="Cambria Math" w:hAnsi="Cambria Math"/>
                </w:rPr>
                <m:t>ε</m:t>
              </m:r>
            </m:e>
            <m:sup>
              <m:r>
                <w:rPr>
                  <w:rFonts w:ascii="Cambria Math" w:hAnsi="Cambria Math"/>
                </w:rPr>
                <m:t>T</m:t>
              </m:r>
            </m:sup>
          </m:sSup>
          <m:r>
            <w:rPr>
              <w:rFonts w:ascii="Cambria Math" w:hAnsi="Cambria Math"/>
            </w:rPr>
            <m:t>=</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76EC550" w14:textId="37855E0C" w:rsidR="00234D3C" w:rsidRDefault="00234D3C" w:rsidP="00781190">
      <w:pPr>
        <w:ind w:firstLine="0"/>
      </w:pPr>
      <w:r>
        <w:t>The loss function is:</w:t>
      </w:r>
    </w:p>
    <w:p w14:paraId="1275D0C6" w14:textId="1A50B553" w:rsidR="00234D3C" w:rsidRPr="004A2366" w:rsidRDefault="00234D3C" w:rsidP="00781190">
      <w:pPr>
        <w:ind w:firstLine="0"/>
        <w:rPr>
          <w:b/>
        </w:rPr>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e>
            <m:sup>
              <m:r>
                <m:rPr>
                  <m:sty m:val="bi"/>
                </m:rPr>
                <w:rPr>
                  <w:rFonts w:ascii="Cambria Math" w:hAnsi="Cambria Math"/>
                </w:rPr>
                <m:t>T</m:t>
              </m:r>
            </m:sup>
          </m:sSup>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r>
            <m:rPr>
              <m:sty m:val="bi"/>
            </m:rPr>
            <w:rPr>
              <w:rFonts w:ascii="Cambria Math" w:hAnsi="Cambria Math"/>
            </w:rPr>
            <m:t>=y</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m:t>
          </m:r>
          <m:r>
            <w:rPr>
              <w:rFonts w:ascii="Cambria Math" w:hAnsi="Cambria Math"/>
            </w:rPr>
            <m:t>2</m:t>
          </m:r>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548FD82" w14:textId="69281568" w:rsidR="004A2366" w:rsidRDefault="004A2366" w:rsidP="00781190">
      <w:pPr>
        <w:ind w:firstLine="0"/>
      </w:pPr>
      <w:r>
        <w:t>Can be computed that it will have a minimum at:</w:t>
      </w:r>
    </w:p>
    <w:p w14:paraId="41CA3094" w14:textId="6EC39303" w:rsidR="004A2366" w:rsidRPr="005C4324" w:rsidRDefault="004A2366" w:rsidP="00781190">
      <w:pPr>
        <w:ind w:firstLine="0"/>
        <w:rPr>
          <w:b/>
        </w:rPr>
      </w:pPr>
      <m:oMathPara>
        <m:oMath>
          <m:acc>
            <m:accPr>
              <m:ctrlPr>
                <w:rPr>
                  <w:rFonts w:ascii="Cambria Math" w:hAnsi="Cambria Math"/>
                  <w:i/>
                </w:rPr>
              </m:ctrlPr>
            </m:accPr>
            <m:e>
              <m:r>
                <m:rPr>
                  <m:sty m:val="bi"/>
                </m:rPr>
                <w:rPr>
                  <w:rFonts w:ascii="Cambria Math" w:hAnsi="Cambria Math"/>
                </w:rPr>
                <m:t>a</m:t>
              </m:r>
            </m:e>
          </m:acc>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r>
                <w:rPr>
                  <w:rFonts w:ascii="Cambria Math" w:hAnsi="Cambria Math"/>
                </w:rPr>
                <m:t>)</m:t>
              </m:r>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oMath>
      </m:oMathPara>
    </w:p>
    <w:p w14:paraId="5FEBC8C2" w14:textId="1D2AEA2D" w:rsidR="005C4324" w:rsidRPr="005C4324" w:rsidRDefault="005C4324" w:rsidP="00781190">
      <w:pPr>
        <w:ind w:firstLine="0"/>
        <w:rPr>
          <w:b/>
        </w:rPr>
      </w:pPr>
      <m:oMathPara>
        <m:oMath>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Y</m:t>
                  </m:r>
                </m:e>
              </m:acc>
            </m:e>
            <m:sup>
              <m:r>
                <m:rPr>
                  <m:sty m:val="bi"/>
                </m:rPr>
                <w:rPr>
                  <w:rFonts w:ascii="Cambria Math" w:hAnsi="Cambria Math"/>
                </w:rPr>
                <m:t>T</m:t>
              </m:r>
            </m:sup>
          </m:sSup>
          <m:r>
            <m:rPr>
              <m:sty m:val="bi"/>
            </m:rPr>
            <w:rPr>
              <w:rFonts w:ascii="Cambria Math" w:hAnsi="Cambria Math"/>
            </w:rPr>
            <m:t>=X</m:t>
          </m:r>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a</m:t>
                  </m:r>
                </m:e>
              </m:acc>
            </m:e>
            <m:sup>
              <m:r>
                <w:rPr>
                  <w:rFonts w:ascii="Cambria Math" w:hAnsi="Cambria Math"/>
                </w:rPr>
                <m:t>T</m:t>
              </m:r>
            </m:sup>
          </m:sSup>
        </m:oMath>
      </m:oMathPara>
    </w:p>
    <w:p w14:paraId="0DD747EA" w14:textId="40D09D63" w:rsidR="00D606B8" w:rsidRDefault="00D606B8" w:rsidP="00781190">
      <w:pPr>
        <w:ind w:firstLine="0"/>
      </w:pPr>
      <w:r>
        <w:t>We can determines which independent variable had the greatest contribution</w:t>
      </w:r>
      <w:r w:rsidR="00F16C1E">
        <w:t xml:space="preserve"> (needs abs)</w:t>
      </w:r>
      <w:r>
        <w:t xml:space="preserve"> to the value of the dependent variable by normalizing </w:t>
      </w:r>
      <m:oMath>
        <m:acc>
          <m:accPr>
            <m:ctrlPr>
              <w:rPr>
                <w:rFonts w:ascii="Cambria Math" w:hAnsi="Cambria Math"/>
                <w:i/>
              </w:rPr>
            </m:ctrlPr>
          </m:accPr>
          <m:e>
            <m:r>
              <m:rPr>
                <m:sty m:val="bi"/>
              </m:rPr>
              <w:rPr>
                <w:rFonts w:ascii="Cambria Math" w:hAnsi="Cambria Math"/>
              </w:rPr>
              <m:t>a</m:t>
            </m:r>
          </m:e>
        </m:acc>
      </m:oMath>
      <w:r>
        <w:t>:</w:t>
      </w:r>
    </w:p>
    <w:p w14:paraId="1AC8CE0F" w14:textId="6C402F2D" w:rsidR="00D606B8" w:rsidRPr="00D606B8" w:rsidRDefault="00D606B8" w:rsidP="00781190">
      <w:pPr>
        <w:ind w:firstLine="0"/>
        <w:rPr>
          <w:b/>
        </w:rPr>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Y</m:t>
                  </m:r>
                </m:sub>
              </m:sSub>
            </m:den>
          </m:f>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oMath>
      </m:oMathPara>
    </w:p>
    <w:p w14:paraId="755ECC27" w14:textId="76229E37" w:rsidR="00D606B8" w:rsidRDefault="00D606B8" w:rsidP="00781190">
      <w:pPr>
        <w:ind w:firstLine="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t xml:space="preserve"> is the uncorrected sd of Y-s and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uncorrected sd</w:t>
      </w:r>
      <w:r w:rsidR="00205667">
        <w:t xml:space="preserv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05667">
        <w:t>-s</w:t>
      </w:r>
      <w:r w:rsidR="00A5304E">
        <w:t xml:space="preserve"> (standard deviation of the ith attribute/column)</w:t>
      </w:r>
      <w:r w:rsidR="00205667">
        <w:t>.</w:t>
      </w:r>
    </w:p>
    <w:p w14:paraId="291CA2FC" w14:textId="393932BA" w:rsidR="00B77EB0" w:rsidRPr="00B77EB0" w:rsidRDefault="00B77EB0" w:rsidP="00781190">
      <w:pPr>
        <w:ind w:firstLine="0"/>
      </w:pPr>
      <w:r>
        <w:rPr>
          <w:u w:val="single"/>
        </w:rPr>
        <w:t>Coefficient of determination(</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u w:val="single"/>
        </w:rPr>
        <w:t>)</w:t>
      </w:r>
      <w:r>
        <w:t>:</w:t>
      </w:r>
    </w:p>
    <w:p w14:paraId="1A22D64F" w14:textId="77777777" w:rsidR="005C4324" w:rsidRDefault="005C4324" w:rsidP="005C4324">
      <w:pPr>
        <w:ind w:firstLine="0"/>
      </w:pPr>
      <w:r>
        <w:t>SST (total sum of squares)</w:t>
      </w:r>
    </w:p>
    <w:p w14:paraId="45844A20" w14:textId="77777777" w:rsidR="005C4324" w:rsidRPr="001F6109" w:rsidRDefault="005C4324" w:rsidP="005C4324">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7F1C74A7" w14:textId="6953ED0E" w:rsidR="005C4324" w:rsidRDefault="005C4324" w:rsidP="005C4324">
      <w:pPr>
        <w:ind w:firstLine="0"/>
      </w:pPr>
      <w:r>
        <w:t>SSE (sum of squares of errors / residuals)</w:t>
      </w:r>
    </w:p>
    <w:p w14:paraId="01B4325E" w14:textId="0929C3EC" w:rsidR="005C4324" w:rsidRPr="00B77EB0" w:rsidRDefault="005C4324" w:rsidP="005C4324">
      <w:pPr>
        <w:ind w:firstLine="0"/>
        <w:rPr>
          <w:b/>
        </w:rPr>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8FCF1D3" w14:textId="77777777" w:rsidR="005C4324" w:rsidRPr="001F6109" w:rsidRDefault="005C4324" w:rsidP="005C4324">
      <w:pPr>
        <w:ind w:firstLine="0"/>
      </w:pPr>
      <w:r>
        <w:t xml:space="preserve">SSR (sum of squares of regression) </w:t>
      </w:r>
    </w:p>
    <w:p w14:paraId="1AD615E8" w14:textId="6C0D2458" w:rsidR="005C4324" w:rsidRPr="004F4C4F" w:rsidRDefault="005C4324" w:rsidP="005C4324">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acc>
            <m:accPr>
              <m:ctrlPr>
                <w:rPr>
                  <w:rFonts w:ascii="Cambria Math" w:hAnsi="Cambria Math"/>
                  <w:i/>
                </w:rPr>
              </m:ctrlPr>
            </m:accPr>
            <m:e>
              <m:r>
                <m:rPr>
                  <m:sty m:val="bi"/>
                </m:rPr>
                <w:rPr>
                  <w:rFonts w:ascii="Cambria Math" w:hAnsi="Cambria Math"/>
                </w:rPr>
                <m:t>Y</m:t>
              </m:r>
            </m:e>
          </m:acc>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Y</m:t>
                  </m:r>
                </m:e>
              </m:acc>
            </m:e>
            <m:sup>
              <m:r>
                <w:rPr>
                  <w:rFonts w:ascii="Cambria Math" w:hAnsi="Cambria Math"/>
                </w:rPr>
                <m:t>T</m:t>
              </m:r>
            </m:sup>
          </m:sSup>
          <m:r>
            <w:rPr>
              <w:rFonts w:ascii="Cambria Math"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oMath>
      </m:oMathPara>
    </w:p>
    <w:p w14:paraId="22131F34" w14:textId="77777777" w:rsidR="005C4324" w:rsidRPr="004F4C4F" w:rsidRDefault="005C4324" w:rsidP="005C4324">
      <w:pPr>
        <w:ind w:firstLine="0"/>
      </w:pPr>
      <w:r>
        <w:rPr>
          <w:b/>
        </w:rPr>
        <w:t>SST</w:t>
      </w:r>
      <w:r>
        <w:t xml:space="preserve"> = </w:t>
      </w:r>
      <w:r>
        <w:rPr>
          <w:b/>
        </w:rPr>
        <w:t xml:space="preserve">SSR </w:t>
      </w:r>
      <w:r>
        <w:t>+</w:t>
      </w:r>
      <w:r>
        <w:rPr>
          <w:b/>
        </w:rPr>
        <w:t xml:space="preserve"> SSE</w:t>
      </w:r>
    </w:p>
    <w:p w14:paraId="52A0D107" w14:textId="77777777" w:rsidR="005C4324" w:rsidRDefault="005C4324" w:rsidP="005C432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04E1E8F8" w14:textId="43444C3D" w:rsidR="0060452C" w:rsidRDefault="0060452C" w:rsidP="00781190">
      <w:pPr>
        <w:ind w:firstLine="0"/>
      </w:pPr>
      <w:r>
        <w:t>Regular coefficient of determination would be close to one when adding a lot of extra unneeded independent variables. By punishing this kind of addition we get a more correct measure which is called the adjusted coefficient of determination:</w:t>
      </w:r>
    </w:p>
    <w:p w14:paraId="1E26C487" w14:textId="33AFBCD1" w:rsidR="005C4324" w:rsidRPr="0060452C" w:rsidRDefault="0060452C" w:rsidP="00781190">
      <w:pPr>
        <w:ind w:firstLine="0"/>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2</m:t>
                  </m:r>
                </m:sup>
              </m:sSup>
            </m:e>
          </m:acc>
          <m:r>
            <w:rPr>
              <w:rFonts w:ascii="Cambria Math" w:hAnsi="Cambria Math"/>
            </w:rPr>
            <m:t>=1-(1-</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n-k-1</m:t>
              </m:r>
            </m:den>
          </m:f>
        </m:oMath>
      </m:oMathPara>
    </w:p>
    <w:p w14:paraId="77EB6FD2" w14:textId="479CB748" w:rsidR="0060452C" w:rsidRDefault="0060452C" w:rsidP="00781190">
      <w:pPr>
        <w:ind w:firstLine="0"/>
      </w:pPr>
      <w:r>
        <w:t>This is less then or equal with 1, but might go below 0.</w:t>
      </w:r>
    </w:p>
    <w:p w14:paraId="45BF3A15" w14:textId="1A75D3FF" w:rsidR="005C4324" w:rsidRDefault="00F53228" w:rsidP="00781190">
      <w:pPr>
        <w:ind w:firstLine="0"/>
      </w:pPr>
      <w:r>
        <w:t>Before utilizing the result, we’d like to check whether the a factors can be considered different than 0:</w:t>
      </w:r>
    </w:p>
    <w:p w14:paraId="35529A08" w14:textId="594077FE" w:rsidR="00F53228" w:rsidRPr="00F53228" w:rsidRDefault="00F53228" w:rsidP="00781190">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r>
            <w:rPr>
              <w:rFonts w:ascii="Cambria Math" w:hAnsi="Cambria Math"/>
            </w:rPr>
            <m:t>0</m:t>
          </m:r>
        </m:oMath>
      </m:oMathPara>
    </w:p>
    <w:p w14:paraId="47C6982C" w14:textId="64C5B2A4" w:rsidR="00F53228" w:rsidRPr="00F53228" w:rsidRDefault="00F53228" w:rsidP="00F53228">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at least one of them is non-zero </m:t>
          </m:r>
        </m:oMath>
      </m:oMathPara>
    </w:p>
    <w:p w14:paraId="0F6334B8" w14:textId="5BDBF576" w:rsidR="00F53228" w:rsidRPr="00F53228" w:rsidRDefault="00F53228" w:rsidP="00F53228">
      <w:pPr>
        <w:ind w:firstLine="0"/>
      </w:pPr>
      <w:r>
        <w:t>We use a global ANOVA to accept or reject the null hypothesis.</w:t>
      </w:r>
    </w:p>
    <w:p w14:paraId="19482C3C" w14:textId="4E84B4F8" w:rsidR="00F53228" w:rsidRPr="00F53228" w:rsidRDefault="00F53228" w:rsidP="00781190">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SSR/k</m:t>
              </m:r>
            </m:num>
            <m:den>
              <m:r>
                <w:rPr>
                  <w:rFonts w:ascii="Cambria Math" w:hAnsi="Cambria Math"/>
                </w:rPr>
                <m:t>SSE/(n-k-1)</m:t>
              </m:r>
            </m:den>
          </m:f>
        </m:oMath>
      </m:oMathPara>
    </w:p>
    <w:p w14:paraId="5E146E54" w14:textId="2EAC1089" w:rsidR="005C4324" w:rsidRDefault="00F53228" w:rsidP="00781190">
      <w:pPr>
        <w:ind w:firstLine="0"/>
      </w:pPr>
      <w:r>
        <w:t>T follows a Fisher distribution with parameters k, (n-k-1).</w:t>
      </w:r>
    </w:p>
    <w:p w14:paraId="1A03252C" w14:textId="3FBE7952" w:rsidR="005D763D" w:rsidRDefault="005D763D" w:rsidP="00781190">
      <w:pPr>
        <w:ind w:firstLine="0"/>
      </w:pPr>
      <w:r>
        <w:t xml:space="preserve">If it turns out that our model is not a null model (so we previously rejected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r>
          <w:rPr>
            <w:rFonts w:ascii="Cambria Math" w:hAnsi="Cambria Math"/>
          </w:rPr>
          <m:t>0</m:t>
        </m:r>
      </m:oMath>
      <w:r>
        <w:t>), then we can one by one check the relevance of the variables:</w:t>
      </w:r>
    </w:p>
    <w:p w14:paraId="7DE4FA3B" w14:textId="1F546518" w:rsidR="005D763D" w:rsidRPr="00F53228" w:rsidRDefault="005D763D" w:rsidP="005D763D">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hAnsi="Cambria Math"/>
            </w:rPr>
            <m:t>0</m:t>
          </m:r>
        </m:oMath>
      </m:oMathPara>
    </w:p>
    <w:p w14:paraId="09411808" w14:textId="0A9FED38" w:rsidR="005D763D" w:rsidRPr="005D763D" w:rsidRDefault="005D763D" w:rsidP="00781190">
      <w:pPr>
        <w:ind w:firstLine="0"/>
      </w:pPr>
      <m:oMathPara>
        <m:oMath>
          <m:r>
            <w:rPr>
              <w:rFonts w:ascii="Cambria Math" w:hAnsi="Cambria Math"/>
            </w:rPr>
            <m:t>T=</m:t>
          </m:r>
          <m:f>
            <m:fPr>
              <m:ctrlPr>
                <w:rPr>
                  <w:rFonts w:ascii="Cambria Math" w:hAnsi="Cambria Math"/>
                  <w:i/>
                </w:rPr>
              </m:ctrlPr>
            </m:fPr>
            <m:num>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num>
            <m:den>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den>
          </m:f>
        </m:oMath>
      </m:oMathPara>
    </w:p>
    <w:p w14:paraId="345C3252" w14:textId="5D5D3536" w:rsidR="005D763D" w:rsidRDefault="005D763D" w:rsidP="00781190">
      <w:pPr>
        <w:ind w:firstLine="0"/>
      </w:pPr>
      <w:r>
        <w:t>This time T follows a Student (t) distribution with n-k degrees of freedom.</w:t>
      </w:r>
    </w:p>
    <w:p w14:paraId="5BCF4CC1" w14:textId="47A925F4" w:rsidR="005D763D" w:rsidRDefault="005D763D" w:rsidP="00781190">
      <w:pPr>
        <w:ind w:firstLine="0"/>
      </w:pPr>
      <w:r>
        <w:t>The variance of errors:</w:t>
      </w:r>
    </w:p>
    <w:p w14:paraId="3F21DF00" w14:textId="0FF8AD9B" w:rsidR="005D763D" w:rsidRPr="005D763D" w:rsidRDefault="005D763D" w:rsidP="00781190">
      <w:pPr>
        <w:ind w:firstLine="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num>
            <m:den>
              <m:r>
                <w:rPr>
                  <w:rFonts w:ascii="Cambria Math" w:hAnsi="Cambria Math"/>
                </w:rPr>
                <m:t>n-k</m:t>
              </m:r>
            </m:den>
          </m:f>
        </m:oMath>
      </m:oMathPara>
    </w:p>
    <w:p w14:paraId="5228C80F" w14:textId="4817768D" w:rsidR="005D763D" w:rsidRDefault="005D763D" w:rsidP="00781190">
      <w:pPr>
        <w:ind w:firstLine="0"/>
      </w:pPr>
      <w:r>
        <w:t>The error of parameters:</w:t>
      </w:r>
    </w:p>
    <w:p w14:paraId="05FE4A29" w14:textId="672DEA8C" w:rsidR="005D763D" w:rsidRPr="007D5617" w:rsidRDefault="005D763D" w:rsidP="00781190">
      <w:pPr>
        <w:ind w:firstLine="0"/>
      </w:pPr>
      <m:oMathPara>
        <m:oMath>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r>
            <w:rPr>
              <w:rFonts w:ascii="Cambria Math" w:hAnsi="Cambria Math"/>
            </w:rPr>
            <m:t>=s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e>
          </m:rad>
        </m:oMath>
      </m:oMathPara>
    </w:p>
    <w:p w14:paraId="1FF389CC" w14:textId="04B430FA" w:rsidR="007D5617" w:rsidRDefault="007D5617" w:rsidP="00D9508B">
      <w:pPr>
        <w:pStyle w:val="Heading3"/>
      </w:pPr>
      <w:bookmarkStart w:id="135" w:name="_Toc71586218"/>
      <w:r>
        <w:t>Model building</w:t>
      </w:r>
      <w:bookmarkEnd w:id="135"/>
    </w:p>
    <w:p w14:paraId="0FC7A1CB" w14:textId="2EBB6AF2" w:rsidR="007D5617" w:rsidRDefault="007D5617" w:rsidP="007D5617">
      <w:pPr>
        <w:ind w:firstLine="0"/>
      </w:pPr>
      <w:r>
        <w:t>How do we decide which independent variables should we add to the mode?</w:t>
      </w:r>
    </w:p>
    <w:p w14:paraId="670291F7" w14:textId="4E27019C" w:rsidR="007D5617" w:rsidRDefault="007D5617" w:rsidP="007D5617">
      <w:pPr>
        <w:ind w:firstLine="0"/>
      </w:pPr>
      <w:r>
        <w:t>SPSS and statistical softwares use partial F-test in which we check whether introducing a new (pth) independent variable increases the coefficient of determination or not.</w:t>
      </w:r>
    </w:p>
    <w:p w14:paraId="12D51DD6" w14:textId="02D267F6" w:rsidR="007D5617" w:rsidRPr="007D5617" w:rsidRDefault="007D5617" w:rsidP="007D5617">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oMath>
      </m:oMathPara>
    </w:p>
    <w:p w14:paraId="5CEAF7F2" w14:textId="0E69AA52" w:rsidR="007D5617" w:rsidRDefault="007D5617" w:rsidP="007D5617">
      <w:pPr>
        <w:ind w:firstLine="0"/>
      </w:pPr>
      <w:r>
        <w:t>Out test statistics:</w:t>
      </w:r>
    </w:p>
    <w:p w14:paraId="06B7C33D" w14:textId="115AB881" w:rsidR="007D5617" w:rsidRPr="007D5617" w:rsidRDefault="007D5617" w:rsidP="007D5617">
      <w:pPr>
        <w:ind w:firstLine="0"/>
      </w:pPr>
      <m:oMathPara>
        <m:oMath>
          <m:r>
            <w:rPr>
              <w:rFonts w:ascii="Cambria Math" w:hAnsi="Cambria Math"/>
            </w:rPr>
            <w:lastRenderedPageBreak/>
            <m:t>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(n-p-1)</m:t>
          </m:r>
        </m:oMath>
      </m:oMathPara>
    </w:p>
    <w:p w14:paraId="678BF185" w14:textId="04FCCE0B" w:rsidR="007D5617" w:rsidRDefault="007D5617" w:rsidP="00781190">
      <w:pPr>
        <w:ind w:firstLine="0"/>
      </w:pPr>
      <w:r>
        <w:t>T is Fisher distributed with parameters 1, n-p-1.</w:t>
      </w:r>
    </w:p>
    <w:p w14:paraId="71792188" w14:textId="0D6D5B25" w:rsidR="002F3D7A" w:rsidRDefault="002F3D7A" w:rsidP="00781190">
      <w:pPr>
        <w:ind w:firstLine="0"/>
      </w:pPr>
      <w:r>
        <w:t>Automatic model building techniques:</w:t>
      </w:r>
    </w:p>
    <w:p w14:paraId="6E35F2F6" w14:textId="36AE1997" w:rsidR="002F3D7A" w:rsidRDefault="002F3D7A" w:rsidP="002F3D7A">
      <w:pPr>
        <w:pStyle w:val="ListParagraph"/>
        <w:numPr>
          <w:ilvl w:val="0"/>
          <w:numId w:val="39"/>
        </w:numPr>
      </w:pPr>
      <w:r>
        <w:t>ALL VAR. ENTERED:</w:t>
      </w:r>
      <w:r w:rsidR="009200FD">
        <w:t xml:space="preserve"> We enter all variables in a block.</w:t>
      </w:r>
    </w:p>
    <w:p w14:paraId="14BAEE25" w14:textId="588DD868" w:rsidR="002F3D7A" w:rsidRDefault="002F3D7A" w:rsidP="002F3D7A">
      <w:pPr>
        <w:pStyle w:val="ListParagraph"/>
        <w:numPr>
          <w:ilvl w:val="0"/>
          <w:numId w:val="39"/>
        </w:numPr>
      </w:pPr>
      <w:r>
        <w:t>FORWARD SELECTION:</w:t>
      </w:r>
      <w:r w:rsidR="009200FD">
        <w:t xml:space="preserve"> The variables added sequentially depending on a criterion (the one with the lowest rejected significance level under PIN).</w:t>
      </w:r>
    </w:p>
    <w:p w14:paraId="54A57AD2" w14:textId="3F131241" w:rsidR="002F3D7A" w:rsidRDefault="002F3D7A" w:rsidP="002F3D7A">
      <w:pPr>
        <w:pStyle w:val="ListParagraph"/>
        <w:numPr>
          <w:ilvl w:val="0"/>
          <w:numId w:val="39"/>
        </w:numPr>
      </w:pPr>
      <w:r>
        <w:t>BACKWARD ELIMINATION:</w:t>
      </w:r>
      <w:r w:rsidR="009200FD">
        <w:t xml:space="preserve"> We enter all variables and then sequentially erase variables (the one with the highest rejected significance level over POUT)</w:t>
      </w:r>
    </w:p>
    <w:p w14:paraId="5603F278" w14:textId="04EAC663" w:rsidR="002F3D7A" w:rsidRDefault="002F3D7A" w:rsidP="002F3D7A">
      <w:pPr>
        <w:pStyle w:val="ListParagraph"/>
        <w:numPr>
          <w:ilvl w:val="0"/>
          <w:numId w:val="39"/>
        </w:numPr>
      </w:pPr>
      <w:r>
        <w:t>STEPWISE SELECTION:</w:t>
      </w:r>
      <w:r w:rsidR="009200FD">
        <w:t xml:space="preserve"> A method that both use PIN and POUT.</w:t>
      </w:r>
    </w:p>
    <w:p w14:paraId="3DC971D2" w14:textId="732C20FB" w:rsidR="009200FD" w:rsidRDefault="009200FD" w:rsidP="009200FD">
      <w:pPr>
        <w:ind w:firstLine="0"/>
      </w:pPr>
    </w:p>
    <w:p w14:paraId="7EFA21F5" w14:textId="0E7EA040" w:rsidR="009200FD" w:rsidRDefault="009200FD" w:rsidP="009200FD">
      <w:pPr>
        <w:ind w:firstLine="0"/>
      </w:pPr>
      <w:r>
        <w:rPr>
          <w:u w:val="single"/>
        </w:rPr>
        <w:t>Multicollinearity</w:t>
      </w:r>
      <w:r>
        <w:t>:</w:t>
      </w:r>
    </w:p>
    <w:p w14:paraId="2AD661E3" w14:textId="10F10CB3" w:rsidR="009200FD" w:rsidRDefault="009200FD" w:rsidP="009200FD">
      <w:pPr>
        <w:ind w:firstLine="0"/>
      </w:pPr>
      <w:r>
        <w:t>Unwanted linear connection between independent variables.</w:t>
      </w:r>
    </w:p>
    <w:p w14:paraId="0A80DA57" w14:textId="3BA95E58" w:rsidR="008406C6" w:rsidRPr="00195C6B" w:rsidRDefault="008406C6" w:rsidP="009200FD">
      <w:pPr>
        <w:ind w:firstLine="0"/>
        <w:rPr>
          <w:u w:val="single"/>
        </w:rPr>
      </w:pPr>
      <w:r w:rsidRPr="00195C6B">
        <w:rPr>
          <w:u w:val="single"/>
        </w:rPr>
        <w:t>Q</w:t>
      </w:r>
      <w:r w:rsidR="000706FD" w:rsidRPr="00195C6B">
        <w:rPr>
          <w:u w:val="single"/>
        </w:rPr>
        <w:t>uality indicators</w:t>
      </w:r>
      <w:r w:rsidRPr="00195C6B">
        <w:rPr>
          <w:u w:val="single"/>
        </w:rPr>
        <w:t xml:space="preserve"> of multicollinearity</w:t>
      </w:r>
      <w:r w:rsidRPr="00195C6B">
        <w:t>:</w:t>
      </w:r>
    </w:p>
    <w:p w14:paraId="3162E2B9" w14:textId="3BDFFC85" w:rsidR="008406C6" w:rsidRDefault="008406C6" w:rsidP="00195C6B">
      <w:pPr>
        <w:ind w:firstLine="0"/>
      </w:pPr>
      <w:r>
        <w:rPr>
          <w:b/>
        </w:rPr>
        <w:t>Tolerance</w:t>
      </w:r>
      <w:r>
        <w:t>:</w:t>
      </w:r>
      <w:r w:rsidR="00195C6B">
        <w:t xml:space="preserve"> Measures how tightly the ith independent variable is defined by others. A tolerance close to zero is bad, it would mean that there is an association between the variables in a form of a function. For each independent variable we construct this function like we previously did by finding the parameters that minimizes the loss funcion. For every regression made we calculate the coefficient of determination (denoted as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 xml:space="preserve"> </m:t>
        </m:r>
      </m:oMath>
      <w:r w:rsidR="00195C6B">
        <w:t xml:space="preserve">for the regression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95C6B">
        <w:t>). The value of tolerance is 1-</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195C6B">
        <w:t>. Tolerance above 0.1 is acceptable.</w:t>
      </w:r>
    </w:p>
    <w:p w14:paraId="7B9CA3A8" w14:textId="26E95022" w:rsidR="008406C6" w:rsidRDefault="008406C6" w:rsidP="009200FD">
      <w:pPr>
        <w:ind w:firstLine="0"/>
      </w:pPr>
      <w:r>
        <w:rPr>
          <w:b/>
        </w:rPr>
        <w:t>Variance inflation factor (VIF)</w:t>
      </w:r>
      <w:r>
        <w:t>:</w:t>
      </w:r>
      <w:r w:rsidR="00835F54">
        <w:t xml:space="preserve"> This measure is the reciprocal of Tolerance. The ideal value of VIF is 1 but until 10 it can be accepted.</w:t>
      </w:r>
    </w:p>
    <w:p w14:paraId="5FB3F11B" w14:textId="40BA3C9C" w:rsidR="00835F54" w:rsidRDefault="00835F54" w:rsidP="009200FD">
      <w:pPr>
        <w:ind w:firstLine="0"/>
      </w:pPr>
      <m:oMathPara>
        <m:oMath>
          <m:r>
            <w:rPr>
              <w:rFonts w:ascii="Cambria Math" w:hAnsi="Cambria Math"/>
            </w:rPr>
            <m:t>VIF=</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den>
          </m:f>
        </m:oMath>
      </m:oMathPara>
    </w:p>
    <w:p w14:paraId="276C850A" w14:textId="30CF54B3" w:rsidR="008406C6" w:rsidRDefault="008406C6" w:rsidP="009200FD">
      <w:pPr>
        <w:ind w:firstLine="0"/>
      </w:pPr>
      <w:r>
        <w:rPr>
          <w:b/>
        </w:rPr>
        <w:t>Condition index (CI)</w:t>
      </w:r>
      <w:r>
        <w:t>:</w:t>
      </w:r>
      <w:r w:rsidR="00DC2145">
        <w:t xml:space="preserve"> A statistics derived from the correlation matrix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C2145">
        <w:t>s. CI is the square root of the ratio of the largest and the smallest eigenvalue. CI &gt; 15 means a strong correlation so C &lt; 15 is acceptable only.</w:t>
      </w:r>
    </w:p>
    <w:p w14:paraId="63E55633" w14:textId="0C0B5065" w:rsidR="00A07153" w:rsidRDefault="00A07153" w:rsidP="00D9508B">
      <w:pPr>
        <w:pStyle w:val="Heading3"/>
      </w:pPr>
      <w:bookmarkStart w:id="136" w:name="_Toc71586219"/>
      <w:r>
        <w:lastRenderedPageBreak/>
        <w:t>Outlier detection</w:t>
      </w:r>
      <w:bookmarkEnd w:id="136"/>
    </w:p>
    <w:p w14:paraId="2917D7EF" w14:textId="3E972002" w:rsidR="00A07153" w:rsidRDefault="004F2A9B" w:rsidP="00A07153">
      <w:pPr>
        <w:ind w:firstLine="0"/>
      </w:pPr>
      <w:r>
        <w:t xml:space="preserve">Removing outliers are as important as removing unneeded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s. To detect outliers we computer the so-called levarage matrix the following way:</w:t>
      </w:r>
    </w:p>
    <w:p w14:paraId="46B3D16E" w14:textId="48D58640" w:rsidR="004F2A9B" w:rsidRPr="004F2A9B" w:rsidRDefault="004F2A9B" w:rsidP="00A07153">
      <w:pPr>
        <w:ind w:firstLine="0"/>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n×n</m:t>
              </m:r>
            </m:sub>
          </m:sSub>
          <m:r>
            <w:rPr>
              <w:rFonts w:ascii="Cambria Math" w:hAnsi="Cambria Math"/>
            </w:rPr>
            <m:t>=</m:t>
          </m:r>
          <m:r>
            <m:rPr>
              <m:sty m:val="bi"/>
            </m:rPr>
            <w:rPr>
              <w:rFonts w:ascii="Cambria Math" w:hAnsi="Cambria Math"/>
            </w:rPr>
            <m:t>X</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d>
            </m:e>
            <m:sup>
              <m:r>
                <m:rPr>
                  <m:sty m:val="bi"/>
                </m:rP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oMath>
      </m:oMathPara>
    </w:p>
    <w:p w14:paraId="428C1A98" w14:textId="30DE39CD" w:rsidR="004F2A9B" w:rsidRDefault="004F2A9B" w:rsidP="00A07153">
      <w:pPr>
        <w:ind w:firstLine="0"/>
      </w:pPr>
      <w:r>
        <w:t>The diagonal elements (</w:t>
      </w:r>
      <m:oMath>
        <m:sSub>
          <m:sSubPr>
            <m:ctrlPr>
              <w:rPr>
                <w:rFonts w:ascii="Cambria Math" w:hAnsi="Cambria Math"/>
                <w:i/>
              </w:rPr>
            </m:ctrlPr>
          </m:sSubPr>
          <m:e>
            <m:r>
              <w:rPr>
                <w:rFonts w:ascii="Cambria Math" w:hAnsi="Cambria Math"/>
              </w:rPr>
              <m:t>h</m:t>
            </m:r>
          </m:e>
          <m:sub>
            <m:r>
              <w:rPr>
                <w:rFonts w:ascii="Cambria Math" w:hAnsi="Cambria Math"/>
              </w:rPr>
              <m:t>ii</m:t>
            </m:r>
          </m:sub>
        </m:sSub>
      </m:oMath>
      <w:r>
        <w:t xml:space="preserve">) defines the strongness of the ith data point’s impact on the regressor’s estimation. The ith data point is casual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n</m:t>
            </m:r>
          </m:den>
        </m:f>
      </m:oMath>
      <w:r>
        <w:t xml:space="preserve">  and significant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&gt;2</m:t>
        </m:r>
        <m:f>
          <m:fPr>
            <m:ctrlPr>
              <w:rPr>
                <w:rFonts w:ascii="Cambria Math" w:hAnsi="Cambria Math"/>
                <w:i/>
              </w:rPr>
            </m:ctrlPr>
          </m:fPr>
          <m:num>
            <m:r>
              <w:rPr>
                <w:rFonts w:ascii="Cambria Math" w:hAnsi="Cambria Math"/>
              </w:rPr>
              <m:t>k+1</m:t>
            </m:r>
          </m:num>
          <m:den>
            <m:r>
              <w:rPr>
                <w:rFonts w:ascii="Cambria Math" w:hAnsi="Cambria Math"/>
              </w:rPr>
              <m:t>n</m:t>
            </m:r>
          </m:den>
        </m:f>
      </m:oMath>
      <w:r>
        <w:t>.</w:t>
      </w:r>
    </w:p>
    <w:p w14:paraId="585C36E7" w14:textId="60BC856F" w:rsidR="004F2A9B" w:rsidRDefault="006C0305" w:rsidP="00A07153">
      <w:pPr>
        <w:ind w:firstLine="0"/>
      </w:pPr>
      <w:r>
        <w:t xml:space="preserve">The state of the data point depending on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t>:</w:t>
      </w:r>
    </w:p>
    <w:p w14:paraId="3B57D542" w14:textId="50BED539" w:rsidR="006C0305" w:rsidRDefault="006C0305" w:rsidP="006C0305">
      <w:pPr>
        <w:pStyle w:val="ListParagraph"/>
        <w:numPr>
          <w:ilvl w:val="0"/>
          <w:numId w:val="39"/>
        </w:numPr>
      </w:pPr>
      <w:r>
        <w:t>&gt; 0.5: Outlier</w:t>
      </w:r>
    </w:p>
    <w:p w14:paraId="4406BB0E" w14:textId="08285AE2" w:rsidR="006C0305" w:rsidRDefault="006C0305" w:rsidP="006C0305">
      <w:pPr>
        <w:pStyle w:val="ListParagraph"/>
        <w:numPr>
          <w:ilvl w:val="0"/>
          <w:numId w:val="39"/>
        </w:numPr>
      </w:pPr>
      <w:r>
        <w:t>&gt; 0.2: Suspicious and risky to involve in the loss function</w:t>
      </w:r>
    </w:p>
    <w:p w14:paraId="0F333FAF" w14:textId="12CE76A5" w:rsidR="006C0305" w:rsidRDefault="006C0305" w:rsidP="006C0305">
      <w:pPr>
        <w:pStyle w:val="ListParagraph"/>
        <w:numPr>
          <w:ilvl w:val="0"/>
          <w:numId w:val="39"/>
        </w:numPr>
      </w:pPr>
      <w:r>
        <w:t>&lt; 0.2: Can be added to our analysis with no worried</w:t>
      </w:r>
    </w:p>
    <w:p w14:paraId="45CE3909" w14:textId="0FC3935B" w:rsidR="007013AE" w:rsidRDefault="007013AE" w:rsidP="00D9508B">
      <w:pPr>
        <w:pStyle w:val="Heading3"/>
      </w:pPr>
      <w:bookmarkStart w:id="137" w:name="_Toc71586220"/>
      <w:r>
        <w:t>Binary logistic regression</w:t>
      </w:r>
      <w:bookmarkEnd w:id="137"/>
    </w:p>
    <w:p w14:paraId="5CF8C553" w14:textId="05CCC4DF" w:rsidR="009330B1" w:rsidRPr="009330B1" w:rsidRDefault="009330B1" w:rsidP="009330B1">
      <w:pPr>
        <w:ind w:firstLine="0"/>
      </w:pPr>
      <w:r>
        <w:t xml:space="preserve">We use logistic regression to anticipate an event that happend with p probablity. Binary regression assigns 0 to probablity values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and 1 to the one</w:t>
      </w:r>
      <w:r w:rsidR="008F4047">
        <w:t>s</w:t>
      </w:r>
      <w:r>
        <w:t xml:space="preserve"> which are </w:t>
      </w:r>
      <m:oMath>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oMath>
      <w:r>
        <w:t>.</w:t>
      </w:r>
      <w:r w:rsidR="008F4047">
        <w:t xml:space="preserve"> This is equalent if we examine the sign of the </w:t>
      </w:r>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oMath>
      <w:r w:rsidR="008F4047">
        <w:t xml:space="preserve"> expression (negative 0, positive 1).</w:t>
      </w:r>
    </w:p>
    <w:p w14:paraId="15AA5C34" w14:textId="39C747B1" w:rsidR="007013AE" w:rsidRPr="006C0305" w:rsidRDefault="0060168C" w:rsidP="007013AE">
      <w:pPr>
        <w:pStyle w:val="ListParagraph"/>
        <w:ind w:left="720" w:firstLine="0"/>
      </w:pPr>
      <m:oMathPara>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r>
            <m:rPr>
              <m:sty m:val="p"/>
            </m:rPr>
            <w:rPr>
              <w:rFonts w:asci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6ECD7F9E" w14:textId="2D7B4856" w:rsidR="00DF3D93" w:rsidRDefault="005D2B04" w:rsidP="009E5E97">
      <w:pPr>
        <w:pStyle w:val="Heading2"/>
      </w:pPr>
      <w:bookmarkStart w:id="138" w:name="_Toc71586221"/>
      <w:r>
        <w:t>Data reduction</w:t>
      </w:r>
      <w:bookmarkEnd w:id="138"/>
    </w:p>
    <w:p w14:paraId="6D92CEAD" w14:textId="6B2F6419" w:rsidR="00886927" w:rsidRDefault="00886927" w:rsidP="00886927">
      <w:pPr>
        <w:ind w:firstLine="0"/>
      </w:pPr>
      <w:r>
        <w:t>Helps reducting the size of the data matrix, thus increasing the computational efficiency. To achieve this we might introduce new hidden variables assembled from various, somehow dependent attributes. We do this a way that our statistical explorations will be still valid for the underlying population. Data reduction can help eliminating columns (attributes/variables) as well as rows (cases).</w:t>
      </w:r>
    </w:p>
    <w:p w14:paraId="3BBEC24B" w14:textId="1B14D376" w:rsidR="00DA5DA0" w:rsidRDefault="00DA5DA0" w:rsidP="00D9508B">
      <w:pPr>
        <w:pStyle w:val="Heading3"/>
      </w:pPr>
      <w:bookmarkStart w:id="139" w:name="_Toc71586222"/>
      <w:r>
        <w:t>Factor analysis</w:t>
      </w:r>
      <w:bookmarkEnd w:id="139"/>
    </w:p>
    <w:p w14:paraId="0901176F" w14:textId="35F8DA51" w:rsidR="00DA5DA0" w:rsidRDefault="00DA5DA0" w:rsidP="00DA5DA0">
      <w:pPr>
        <w:ind w:firstLine="0"/>
      </w:pPr>
      <w:r>
        <w:t>We have large amount of dependent variables containing superflous (and redundant) information. We’d like to represent the connection with low number of uncorrelated factor variables.</w:t>
      </w:r>
    </w:p>
    <w:p w14:paraId="26DC14E4" w14:textId="7AAE5CD0" w:rsidR="00F35670" w:rsidRDefault="00F35670" w:rsidP="00DA5DA0">
      <w:pPr>
        <w:ind w:firstLine="0"/>
      </w:pPr>
      <w:r>
        <w:lastRenderedPageBreak/>
        <w:t>Correlation matrix:</w:t>
      </w:r>
    </w:p>
    <w:p w14:paraId="0E2B81D0" w14:textId="3D748479" w:rsidR="00F35670" w:rsidRPr="00FC227B" w:rsidRDefault="00FC227B" w:rsidP="00DA5DA0">
      <w:pPr>
        <w:ind w:firstLine="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ij</m:t>
              </m:r>
            </m:sub>
          </m:sSub>
          <m:r>
            <w:rPr>
              <w:rFonts w:ascii="Cambria Math" w:hAnsi="Cambria Math"/>
            </w:rPr>
            <m:t>=corr(</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p w14:paraId="3A0AF617" w14:textId="1D9FDA4C" w:rsidR="00FC227B" w:rsidRDefault="00FC227B" w:rsidP="00DA5DA0">
      <w:pPr>
        <w:ind w:firstLine="0"/>
      </w:pPr>
      <w:r>
        <w:t>Anti image matrix:</w:t>
      </w:r>
    </w:p>
    <w:p w14:paraId="18865992" w14:textId="5BECF0EB" w:rsidR="00FC227B" w:rsidRDefault="00FC227B" w:rsidP="00FC227B">
      <w:pPr>
        <w:ind w:left="720" w:firstLine="0"/>
      </w:pPr>
      <w:r>
        <w:t>The element other than the diagonal show how independent two variables’ variance are. The lower, the better. The diagonal elements (MSA) show how much the variance of a random variable is determined by the others. The higher, the better as we couldn’t compress independent enough variables.</w:t>
      </w:r>
    </w:p>
    <w:p w14:paraId="2BE3596A" w14:textId="775110EF" w:rsidR="007710AD" w:rsidRDefault="007710AD" w:rsidP="007710AD">
      <w:pPr>
        <w:ind w:firstLine="0"/>
      </w:pPr>
      <w:r>
        <w:t>Kaiser-Meyer-Olkin (KMO) value:</w:t>
      </w:r>
    </w:p>
    <w:p w14:paraId="7C03897F" w14:textId="77E7B6C1" w:rsidR="007710AD" w:rsidRDefault="007710AD" w:rsidP="007710AD">
      <w:pPr>
        <w:ind w:left="720" w:firstLine="0"/>
      </w:pPr>
      <w:r>
        <w:t>A complex measure made up from empirical correlations and empirical partial correlations which tells how much the variables depend from each other. This has to be over a limit (0.5</w:t>
      </w:r>
      <w:r w:rsidR="002A6D3C">
        <w:t>, but rather 0.8</w:t>
      </w:r>
      <w:r>
        <w:t>) to even co</w:t>
      </w:r>
      <w:r w:rsidR="002E20AF">
        <w:t>nsider using factor analysis or PCA.</w:t>
      </w:r>
    </w:p>
    <w:p w14:paraId="412C8AA6" w14:textId="4CDB2725" w:rsidR="002E20AF" w:rsidRDefault="002E20AF" w:rsidP="002E20AF">
      <w:pPr>
        <w:ind w:firstLine="0"/>
      </w:pPr>
      <w:r>
        <w:t>Bartlett test of sphericity:</w:t>
      </w:r>
    </w:p>
    <w:p w14:paraId="0E79A710" w14:textId="028F9BB5" w:rsidR="002E20AF" w:rsidRDefault="002E20AF" w:rsidP="002E20AF">
      <w:pPr>
        <w:ind w:left="720" w:firstLine="0"/>
      </w:pPr>
      <w:r>
        <w:t>The null hypothesis will claim that the correlation matrix can be considered the identity matrix. We reject this hypothesis if the value of the test statistics is large so the significance level for approval is super low. If we cannot reject H0, then we should forget about using factor analysis or PCA once again.</w:t>
      </w:r>
    </w:p>
    <w:p w14:paraId="5A552ED1" w14:textId="02B5FEE0" w:rsidR="002A6D3C" w:rsidRDefault="002A6D3C" w:rsidP="002A6D3C">
      <w:pPr>
        <w:ind w:firstLine="0"/>
      </w:pPr>
    </w:p>
    <w:p w14:paraId="1AFF8BAD" w14:textId="4834EE8D" w:rsidR="002A6D3C" w:rsidRDefault="002A6D3C" w:rsidP="002A6D3C">
      <w:pPr>
        <w:ind w:firstLine="0"/>
      </w:pPr>
      <w:r>
        <w:rPr>
          <w:u w:val="single"/>
        </w:rPr>
        <w:t>model of factor analysis</w:t>
      </w:r>
      <w:r>
        <w:t>:</w:t>
      </w:r>
    </w:p>
    <w:p w14:paraId="31B072A3" w14:textId="47C0CF3A" w:rsidR="002A6D3C" w:rsidRDefault="002A6D3C" w:rsidP="002A6D3C">
      <w:pPr>
        <w:ind w:firstLine="0"/>
      </w:pPr>
      <w:r>
        <w:t>We have X</w:t>
      </w:r>
      <w:r w:rsidRPr="004F50BE">
        <w:rPr>
          <w:vertAlign w:val="subscript"/>
        </w:rPr>
        <w:t>1</w:t>
      </w:r>
      <w:r>
        <w:t>, X</w:t>
      </w:r>
      <w:r w:rsidRPr="004F50BE">
        <w:rPr>
          <w:vertAlign w:val="subscript"/>
        </w:rPr>
        <w:t>2</w:t>
      </w:r>
      <w:r>
        <w:t>, ..., X</w:t>
      </w:r>
      <w:r>
        <w:rPr>
          <w:vertAlign w:val="subscript"/>
        </w:rPr>
        <w:t xml:space="preserve">n </w:t>
      </w:r>
      <w:r>
        <w:t>variables put into</w:t>
      </w:r>
      <w:r w:rsidR="001F4C9F">
        <w:t xml:space="preserve"> the observation (X) matrix</w:t>
      </w:r>
      <w:r>
        <w:t>.</w:t>
      </w:r>
    </w:p>
    <w:p w14:paraId="62552A5B" w14:textId="1AE2A1EB" w:rsidR="002A6D3C" w:rsidRPr="002A6D3C" w:rsidRDefault="002A6D3C" w:rsidP="002A6D3C">
      <w:pPr>
        <w:ind w:firstLine="0"/>
      </w:pPr>
      <m:oMathPara>
        <m:oMath>
          <m:r>
            <w:rPr>
              <w:rFonts w:ascii="Cambria Math" w:hAnsi="Cambria Math"/>
            </w:rPr>
            <m:t>X</m:t>
          </m:r>
          <m:r>
            <w:rPr>
              <w:rFonts w:ascii="Cambria Math" w:hAnsi="Cambria Math"/>
            </w:rPr>
            <m:t>-E(X)</m:t>
          </m:r>
          <m:r>
            <w:rPr>
              <w:rFonts w:ascii="Cambria Math" w:hAnsi="Cambria Math"/>
            </w:rPr>
            <m:t>=AF+U</m:t>
          </m:r>
        </m:oMath>
      </m:oMathPara>
    </w:p>
    <w:p w14:paraId="53974150" w14:textId="29167D4D" w:rsidR="002A6D3C" w:rsidRDefault="001F4C9F" w:rsidP="001F4C9F">
      <w:pPr>
        <w:spacing w:after="0"/>
        <w:ind w:firstLine="0"/>
      </w:pPr>
      <w:r>
        <w:t>A: Loading matrix  (p, k)</w:t>
      </w:r>
    </w:p>
    <w:p w14:paraId="5ED1AED7" w14:textId="7E53D3F5" w:rsidR="001F4C9F" w:rsidRDefault="001F4C9F" w:rsidP="001F4C9F">
      <w:pPr>
        <w:spacing w:after="0"/>
        <w:ind w:firstLine="0"/>
      </w:pPr>
      <w:r>
        <w:t>F: Factor matrix (k, n)</w:t>
      </w:r>
    </w:p>
    <w:p w14:paraId="70F756DC" w14:textId="0821935A" w:rsidR="001F4C9F" w:rsidRDefault="001F4C9F" w:rsidP="001F4C9F">
      <w:pPr>
        <w:spacing w:after="0"/>
        <w:ind w:firstLine="0"/>
      </w:pPr>
      <w:r>
        <w:t>U: Unique factor vector (error term) (p, n)</w:t>
      </w:r>
    </w:p>
    <w:p w14:paraId="5E7BF7C5" w14:textId="77656B51" w:rsidR="001F4C9F" w:rsidRDefault="001F4C9F" w:rsidP="00D9508B">
      <w:pPr>
        <w:pStyle w:val="Heading3"/>
      </w:pPr>
      <w:bookmarkStart w:id="140" w:name="_Toc71586223"/>
      <w:r>
        <w:t>PCA (principal component analysis)</w:t>
      </w:r>
      <w:bookmarkEnd w:id="140"/>
    </w:p>
    <w:p w14:paraId="08D306D4" w14:textId="714806F7" w:rsidR="001F4C9F" w:rsidRDefault="001F4C9F" w:rsidP="001F4C9F">
      <w:pPr>
        <w:ind w:firstLine="0"/>
      </w:pPr>
      <w:r>
        <w:t>An algorith that will determine the component of the factor analysis model.</w:t>
      </w:r>
    </w:p>
    <w:p w14:paraId="73402DCF" w14:textId="6E86C465" w:rsidR="001F4C9F" w:rsidRDefault="001F4C9F" w:rsidP="001F4C9F">
      <w:pPr>
        <w:ind w:firstLine="0"/>
      </w:pPr>
      <w:r>
        <w:t xml:space="preserve">Let </w:t>
      </w:r>
      <m:oMath>
        <m:r>
          <m:rPr>
            <m:sty m:val="p"/>
          </m:rPr>
          <w:rPr>
            <w:rFonts w:ascii="Cambria Math" w:hAnsi="Cambria Math"/>
          </w:rPr>
          <m:t>Σ</m:t>
        </m:r>
      </m:oMath>
      <w:r>
        <w:t xml:space="preserve"> be the covariance matrix of X</w:t>
      </w:r>
      <w:r w:rsidRPr="004F50BE">
        <w:rPr>
          <w:vertAlign w:val="subscript"/>
        </w:rPr>
        <w:t>1</w:t>
      </w:r>
      <w:r>
        <w:t>, X</w:t>
      </w:r>
      <w:r w:rsidRPr="004F50BE">
        <w:rPr>
          <w:vertAlign w:val="subscript"/>
        </w:rPr>
        <w:t>2</w:t>
      </w:r>
      <w:r>
        <w:t>, ..., X</w:t>
      </w:r>
      <w:r>
        <w:rPr>
          <w:vertAlign w:val="subscript"/>
        </w:rPr>
        <w:t>n</w:t>
      </w:r>
      <w:r>
        <w:t xml:space="preserve">. By knowing that </w:t>
      </w:r>
      <m:oMath>
        <m:r>
          <m:rPr>
            <m:sty m:val="p"/>
          </m:rPr>
          <w:rPr>
            <w:rFonts w:ascii="Cambria Math" w:hAnsi="Cambria Math"/>
          </w:rPr>
          <m:t>Σ</m:t>
        </m:r>
      </m:oMath>
      <w:r>
        <w:t xml:space="preserve"> is symmetric we can spectrally decompose it.</w:t>
      </w:r>
    </w:p>
    <w:p w14:paraId="43293F97" w14:textId="02E57609" w:rsidR="001F4C9F" w:rsidRPr="001F4C9F" w:rsidRDefault="001F4C9F" w:rsidP="001F4C9F">
      <w:pPr>
        <w:ind w:firstLine="0"/>
      </w:pPr>
      <m:oMathPara>
        <m:oMath>
          <m:r>
            <m:rPr>
              <m:sty m:val="p"/>
            </m:rPr>
            <w:rPr>
              <w:rFonts w:ascii="Cambria Math" w:hAnsi="Cambria Math"/>
            </w:rPr>
            <w:lastRenderedPageBreak/>
            <m:t>Σ</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e>
          </m:nary>
        </m:oMath>
      </m:oMathPara>
    </w:p>
    <w:p w14:paraId="37EDE0C8" w14:textId="4F8F378B" w:rsidR="001F4C9F" w:rsidRDefault="001F4C9F" w:rsidP="001F4C9F">
      <w:pPr>
        <w:ind w:firstLine="0"/>
      </w:pP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m:t>
        </m:r>
        <m:r>
          <w:rPr>
            <w:rFonts w:ascii="Cambria Math" w:hAnsi="Cambria Math"/>
          </w:rPr>
          <m:t>0</m:t>
        </m:r>
      </m:oMath>
      <w:r>
        <w:t xml:space="preserve"> are the eigenvectors and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t xml:space="preserve"> is an orthonormal basis.</w:t>
      </w:r>
      <w:r w:rsidR="001A33AB">
        <w:t xml:space="preserve"> In this case </w:t>
      </w:r>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1A33AB">
        <w:t xml:space="preserve"> will be the X’s principal component where U is a matrix of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A33AB">
        <w:t xml:space="preserve"> column vectors. Y[1] is the direction with the largest variance, then comes Y[2], etc.</w:t>
      </w:r>
      <w:r w:rsidR="003800DB">
        <w:t xml:space="preserve"> </w:t>
      </w:r>
    </w:p>
    <w:p w14:paraId="4452A703" w14:textId="56DC94E4" w:rsidR="003800DB" w:rsidRDefault="003800DB" w:rsidP="001F4C9F">
      <w:pPr>
        <w:ind w:firstLine="0"/>
      </w:pPr>
      <w:r>
        <w:rPr>
          <w:b/>
        </w:rPr>
        <w:t xml:space="preserve">Theorem: </w:t>
      </w:r>
      <w:r>
        <w:t>Dimensionality reduction done with PCA algorithm minimizes the information loss.</w:t>
      </w:r>
    </w:p>
    <w:p w14:paraId="6748C717" w14:textId="5DC9A889" w:rsidR="008C59A3" w:rsidRDefault="008C59A3" w:rsidP="008C59A3">
      <w:pPr>
        <w:spacing w:after="0"/>
        <w:ind w:firstLine="0"/>
      </w:pPr>
      <w:r w:rsidRPr="008C59A3">
        <w:rPr>
          <w:u w:val="single"/>
        </w:rPr>
        <w:t>Rotation of the load matrix</w:t>
      </w:r>
      <w:r>
        <w:t>:</w:t>
      </w:r>
    </w:p>
    <w:p w14:paraId="1C537EE4" w14:textId="293B3F90" w:rsidR="008C59A3" w:rsidRDefault="008C59A3" w:rsidP="008C59A3">
      <w:pPr>
        <w:spacing w:after="0"/>
        <w:ind w:firstLine="0"/>
      </w:pPr>
      <w:r>
        <w:t xml:space="preserve">QUARTIMAX: The number of variables will </w:t>
      </w:r>
      <w:r w:rsidR="004323ED">
        <w:t>the lowest possible.</w:t>
      </w:r>
    </w:p>
    <w:p w14:paraId="7614B944" w14:textId="6DC940CC" w:rsidR="008C59A3" w:rsidRDefault="008C59A3" w:rsidP="008C59A3">
      <w:pPr>
        <w:spacing w:after="0"/>
        <w:ind w:firstLine="0"/>
      </w:pPr>
      <w:r>
        <w:t xml:space="preserve">VARIMAX: The number of variables for which we have heavily weighted factors will be </w:t>
      </w:r>
      <w:r w:rsidR="00540009">
        <w:t xml:space="preserve">the </w:t>
      </w:r>
      <w:r>
        <w:t>low.</w:t>
      </w:r>
    </w:p>
    <w:p w14:paraId="1C316764" w14:textId="58E0015D" w:rsidR="007C7A7D" w:rsidRDefault="007C7A7D" w:rsidP="00D9508B">
      <w:pPr>
        <w:pStyle w:val="Heading3"/>
      </w:pPr>
      <w:bookmarkStart w:id="141" w:name="_Toc71586224"/>
      <w:r>
        <w:t>MDS (multi dimensional scaling)</w:t>
      </w:r>
      <w:bookmarkEnd w:id="141"/>
    </w:p>
    <w:p w14:paraId="24A13DDB" w14:textId="52462371" w:rsidR="00F014B5" w:rsidRDefault="00F014B5" w:rsidP="00F014B5">
      <w:pPr>
        <w:ind w:firstLine="0"/>
      </w:pPr>
      <w:r>
        <w:t>When doing PCA we assumed that our variables are not categorical or ordinal.</w:t>
      </w:r>
    </w:p>
    <w:p w14:paraId="67CA80F0" w14:textId="12900833" w:rsidR="00F014B5" w:rsidRDefault="00F014B5" w:rsidP="00F014B5">
      <w:pPr>
        <w:ind w:firstLine="0"/>
      </w:pPr>
      <w:r>
        <w:t>In case of MDS the goal is to make a geometrical representation of similarities that would display the hierarchy between the variables the most obvious and clear way.</w:t>
      </w:r>
    </w:p>
    <w:p w14:paraId="3A974FE3" w14:textId="017951C2" w:rsidR="00CC7D21" w:rsidRDefault="00CC7D21" w:rsidP="00F014B5">
      <w:pPr>
        <w:ind w:firstLine="0"/>
      </w:pPr>
      <w:r>
        <w:t>So we have data points in the n-dimensional space and we’d like to find point in 2D or 3D that has matching distance metrics than the given data points.</w:t>
      </w:r>
      <w:r w:rsidR="00CC36B5">
        <w:t xml:space="preserve"> In short: we’d like to represent out data in low dimensional space (possibly 3D) with minimal distortion in the representation.</w:t>
      </w:r>
    </w:p>
    <w:p w14:paraId="264236A0" w14:textId="27B830C8" w:rsidR="0017723D" w:rsidRDefault="0017723D" w:rsidP="00F014B5">
      <w:pPr>
        <w:ind w:firstLine="0"/>
      </w:pPr>
      <w:r>
        <w:t xml:space="preserve">We have </w:t>
      </w:r>
      <w:r>
        <w:rPr>
          <w:b/>
        </w:rPr>
        <w:t>n</w:t>
      </w:r>
      <w:r>
        <w:t xml:space="preserve"> data points: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t xml:space="preserve"> each of the has </w:t>
      </w:r>
      <w:r>
        <w:rPr>
          <w:b/>
        </w:rPr>
        <w:t>p</w:t>
      </w:r>
      <w:r>
        <w:t xml:space="preserve"> attributes (can be said that we have n point in the p dimensional space). We’d like a lower dimension representation.</w:t>
      </w:r>
    </w:p>
    <w:p w14:paraId="603432C2" w14:textId="2A4426F3" w:rsidR="0017723D" w:rsidRDefault="0017723D" w:rsidP="00F014B5">
      <w:pPr>
        <w:ind w:firstLine="0"/>
      </w:pPr>
      <w:r>
        <w:t>Distance matrix:</w:t>
      </w:r>
    </w:p>
    <w:p w14:paraId="13970408" w14:textId="67C0EC84" w:rsidR="0017723D" w:rsidRPr="00D65E45" w:rsidRDefault="0017723D" w:rsidP="00F014B5">
      <w:pPr>
        <w:ind w:firstLine="0"/>
      </w:pPr>
      <m:oMathPara>
        <m:oMath>
          <m:r>
            <m:rPr>
              <m:sty m:val="bi"/>
            </m:rPr>
            <w:rPr>
              <w:rFonts w:ascii="Cambria Math" w:hAnsi="Cambria Math"/>
            </w:rPr>
            <m:t>D</m:t>
          </m:r>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 1≤i,j≤n </m:t>
              </m:r>
            </m:e>
          </m:d>
        </m:oMath>
      </m:oMathPara>
    </w:p>
    <w:p w14:paraId="022F6845" w14:textId="071ABDB1" w:rsidR="00D65E45" w:rsidRDefault="00D65E45" w:rsidP="00F014B5">
      <w:pPr>
        <w:ind w:firstLine="0"/>
      </w:pPr>
      <w:r>
        <w:t>d is the distance function in the p-dimensional space.</w:t>
      </w:r>
    </w:p>
    <w:p w14:paraId="27EBF68F" w14:textId="6A9DB5F0" w:rsidR="00D65E45" w:rsidRDefault="00D65E45" w:rsidP="00F014B5">
      <w:pPr>
        <w:ind w:firstLine="0"/>
      </w:pPr>
      <w:r>
        <w:t xml:space="preserve">We want points </w:t>
      </w:r>
      <m:oMath>
        <m:sSub>
          <m:sSubPr>
            <m:ctrlPr>
              <w:rPr>
                <w:rFonts w:ascii="Cambria Math" w:hAnsi="Cambria Math"/>
                <w:i/>
              </w:rPr>
            </m:ctrlPr>
          </m:sSubPr>
          <m:e>
            <m:r>
              <m:rPr>
                <m:sty m:val="bi"/>
              </m:rPr>
              <w:rPr>
                <w:rFonts w:ascii="Cambria Math" w:hAnsi="Cambria Math"/>
              </w:rPr>
              <m:t>z</m:t>
            </m:r>
          </m:e>
          <m:sub>
            <m:r>
              <w:rPr>
                <w:rFonts w:ascii="Cambria Math" w:hAnsi="Cambria Math"/>
              </w:rPr>
              <m:t>1</m:t>
            </m:r>
          </m:sub>
        </m:sSub>
        <m:sSub>
          <m:sSubPr>
            <m:ctrlPr>
              <w:rPr>
                <w:rFonts w:ascii="Cambria Math" w:hAnsi="Cambria Math"/>
                <w:i/>
              </w:rPr>
            </m:ctrlPr>
          </m:sSubPr>
          <m:e>
            <m:r>
              <m:rPr>
                <m:sty m:val="bi"/>
              </m:rP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n</m:t>
            </m:r>
          </m:sub>
        </m:sSub>
      </m:oMath>
      <w:r>
        <w:t xml:space="preserve"> in a lower dimensional space for which:</w:t>
      </w:r>
    </w:p>
    <w:p w14:paraId="3F59AB94" w14:textId="398BAE3C" w:rsidR="00D65E45" w:rsidRPr="00D65E45" w:rsidRDefault="00D65E45" w:rsidP="00F014B5">
      <w:pPr>
        <w:ind w:firstLine="0"/>
      </w:pPr>
      <m:oMathPara>
        <m:oMath>
          <m:nary>
            <m:naryPr>
              <m:chr m:val="∑"/>
              <m:limLoc m:val="undOvr"/>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oMath>
      </m:oMathPara>
    </w:p>
    <w:p w14:paraId="3EA7F97B" w14:textId="74CBB7CD" w:rsidR="00D65E45" w:rsidRDefault="00D65E45" w:rsidP="00F014B5">
      <w:pPr>
        <w:ind w:firstLine="0"/>
      </w:pPr>
      <w:r>
        <w:t xml:space="preserve">is low. Here, </w:t>
      </w:r>
      <m:oMath>
        <m:r>
          <w:rPr>
            <w:rFonts w:ascii="Cambria Math" w:hAnsi="Cambria Math"/>
          </w:rPr>
          <m:t>ρ</m:t>
        </m:r>
      </m:oMath>
      <w:r>
        <w:t xml:space="preserve"> is the distance function in the lower dimensional space.</w:t>
      </w:r>
    </w:p>
    <w:p w14:paraId="46573818" w14:textId="57FFF529" w:rsidR="0008397F" w:rsidRDefault="0008397F" w:rsidP="00F014B5">
      <w:pPr>
        <w:ind w:firstLine="0"/>
      </w:pPr>
      <w:r>
        <w:lastRenderedPageBreak/>
        <w:t>To measure the quality of the MDS procedure we have 3 metrics.</w:t>
      </w:r>
    </w:p>
    <w:p w14:paraId="116D111F" w14:textId="738EABE0" w:rsidR="0008397F" w:rsidRDefault="0008397F" w:rsidP="00F014B5">
      <w:pPr>
        <w:ind w:firstLine="0"/>
      </w:pPr>
      <w:r>
        <w:rPr>
          <w:b/>
        </w:rPr>
        <w:t>s-stress:</w:t>
      </w:r>
    </w:p>
    <w:p w14:paraId="4364B479" w14:textId="2427C153" w:rsidR="0008397F" w:rsidRPr="0008397F" w:rsidRDefault="0008397F" w:rsidP="00F014B5">
      <w:pPr>
        <w:ind w:firstLine="0"/>
      </w:pPr>
      <m:oMathPara>
        <m:oMath>
          <m:r>
            <w:rPr>
              <w:rFonts w:ascii="Cambria Math" w:hAnsi="Cambria Math"/>
            </w:rPr>
            <m:t>ss=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2</m:t>
                          </m:r>
                        </m:sup>
                      </m:sSup>
                    </m:e>
                  </m:nary>
                </m:den>
              </m:f>
            </m:e>
          </m:rad>
        </m:oMath>
      </m:oMathPara>
    </w:p>
    <w:p w14:paraId="24305323" w14:textId="03BED453" w:rsidR="0008397F" w:rsidRDefault="0008397F" w:rsidP="00F014B5">
      <w:pPr>
        <w:ind w:firstLine="0"/>
      </w:pPr>
      <w:r>
        <w:rPr>
          <w:b/>
        </w:rPr>
        <w:t>stess:</w:t>
      </w:r>
    </w:p>
    <w:p w14:paraId="494D9F1B" w14:textId="4CCF435D" w:rsidR="00D01DED" w:rsidRPr="00E62D10" w:rsidRDefault="00D01DED" w:rsidP="00D01DED">
      <w:pPr>
        <w:ind w:firstLine="0"/>
      </w:pPr>
      <m:oMathPara>
        <m:oMath>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1</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1</m:t>
                          </m:r>
                        </m:sup>
                      </m:sSup>
                    </m:e>
                  </m:nary>
                </m:den>
              </m:f>
            </m:e>
          </m:rad>
        </m:oMath>
      </m:oMathPara>
    </w:p>
    <w:p w14:paraId="46582C17" w14:textId="27386AFB" w:rsidR="00E62D10" w:rsidRPr="00D01DED" w:rsidRDefault="00E62D10" w:rsidP="00D01DED">
      <w:pPr>
        <w:ind w:firstLine="0"/>
      </w:pPr>
      <w:r>
        <w:t>Stresses must be low for a good representation.</w:t>
      </w:r>
    </w:p>
    <w:p w14:paraId="085A74DB" w14:textId="65B7FC30" w:rsidR="00D01DED" w:rsidRDefault="00D01DED" w:rsidP="00D01DED">
      <w:pPr>
        <w:ind w:firstLine="0"/>
      </w:pPr>
      <w:r>
        <w:rPr>
          <w:b/>
        </w:rPr>
        <w:t>RSQ:</w:t>
      </w:r>
    </w:p>
    <w:p w14:paraId="4AE42934" w14:textId="40ECBA7D" w:rsidR="0008397F" w:rsidRPr="0008397F" w:rsidRDefault="00826FB9" w:rsidP="00F014B5">
      <w:pPr>
        <w:ind w:firstLine="0"/>
      </w:pPr>
      <w:r>
        <w:t>The squared correlation of D matrix and the representation’s distance matrix. If large then all the variances can be respresented pretty well.</w:t>
      </w:r>
    </w:p>
    <w:p w14:paraId="31C8918C" w14:textId="1B0B86C8" w:rsidR="001F4C9F" w:rsidRDefault="00085201" w:rsidP="00D9508B">
      <w:pPr>
        <w:pStyle w:val="Heading3"/>
      </w:pPr>
      <w:bookmarkStart w:id="142" w:name="_Toc71586226"/>
      <w:r>
        <w:t>Discriminina</w:t>
      </w:r>
      <w:r w:rsidR="00402ACA">
        <w:t>n</w:t>
      </w:r>
      <w:r>
        <w:t>t analysis</w:t>
      </w:r>
      <w:bookmarkEnd w:id="142"/>
    </w:p>
    <w:p w14:paraId="141FFDC8" w14:textId="18A68776" w:rsidR="00DA5DA0" w:rsidRPr="00886927" w:rsidRDefault="00402ACA" w:rsidP="00886927">
      <w:pPr>
        <w:ind w:firstLine="0"/>
      </w:pPr>
      <w:r>
        <w:t>We have the k datapoint already clustered (each datapoint has p attribute).</w:t>
      </w:r>
      <w:r w:rsidR="005940FC">
        <w:t xml:space="preserve"> We’d like to linearly separate</w:t>
      </w:r>
      <w:r w:rsidR="00A75AF3">
        <w:t xml:space="preserve"> (linear combination of the attributes)</w:t>
      </w:r>
      <w:r w:rsidR="005940FC">
        <w:t xml:space="preserve"> those cluesters with functions.</w:t>
      </w:r>
      <w:r w:rsidR="00B72E22">
        <w:t xml:space="preserve"> Doing this can help classify new, not yet seen, datapoints.</w:t>
      </w:r>
    </w:p>
    <w:p w14:paraId="7A7C5DCF" w14:textId="225A6B91" w:rsidR="00DF3D93" w:rsidRDefault="003C1F0A" w:rsidP="009E5E97">
      <w:pPr>
        <w:pStyle w:val="Heading2"/>
      </w:pPr>
      <w:r>
        <w:t>Time series data</w:t>
      </w:r>
    </w:p>
    <w:p w14:paraId="01DD5F83" w14:textId="508B517E" w:rsidR="003C1F0A" w:rsidRPr="003C1F0A" w:rsidRDefault="003C1F0A" w:rsidP="003C1F0A">
      <w:pPr>
        <w:ind w:firstLine="0"/>
      </w:pPr>
      <w:r>
        <w:t xml:space="preserve">The random variables are indexed by timesteps.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w:t>
      </w:r>
      <m:oMath>
        <m:r>
          <w:rPr>
            <w:rFonts w:ascii="Cambria Math" w:hAnsi="Cambria Math"/>
          </w:rPr>
          <m:t>| t ϵ T (set of timepoints)</m:t>
        </m:r>
      </m:oMath>
    </w:p>
    <w:p w14:paraId="05BF7024" w14:textId="253F0E9C" w:rsidR="00DF3D93" w:rsidRDefault="003C1F0A" w:rsidP="003C1F0A">
      <w:pPr>
        <w:ind w:firstLine="0"/>
      </w:pPr>
      <w:r>
        <w:t>Can be used for prediction or to complement missing timesteps.</w:t>
      </w:r>
    </w:p>
    <w:p w14:paraId="7F2041D2" w14:textId="0BF2A0D1" w:rsidR="0050503D" w:rsidRDefault="0050503D" w:rsidP="003C1F0A">
      <w:pPr>
        <w:ind w:firstLine="0"/>
      </w:pPr>
      <w:r>
        <w:t>The CDF becomes 2 parametered:</w:t>
      </w:r>
    </w:p>
    <w:p w14:paraId="6F75E8BF" w14:textId="08E03815" w:rsidR="0050503D" w:rsidRPr="00796F1C" w:rsidRDefault="0050503D" w:rsidP="003C1F0A">
      <w:pPr>
        <w:ind w:firstLine="0"/>
      </w:pPr>
      <m:oMathPara>
        <m:oMath>
          <m:r>
            <w:rPr>
              <w:rFonts w:ascii="Cambria Math" w:hAnsi="Cambria Math"/>
            </w:rPr>
            <m:t>F</m:t>
          </m:r>
          <m:d>
            <m:dPr>
              <m:ctrlPr>
                <w:rPr>
                  <w:rFonts w:ascii="Cambria Math" w:hAnsi="Cambria Math"/>
                  <w:i/>
                </w:rPr>
              </m:ctrlPr>
            </m:dPr>
            <m:e>
              <m:r>
                <w:rPr>
                  <w:rFonts w:ascii="Cambria Math" w:hAnsi="Cambria Math"/>
                </w:rPr>
                <m:t>x,t</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rPr>
            <m:t>&lt;x</m:t>
          </m:r>
          <m:r>
            <w:rPr>
              <w:rFonts w:ascii="Cambria Math" w:hAnsi="Cambria Math"/>
            </w:rPr>
            <m:t>)</m:t>
          </m:r>
        </m:oMath>
      </m:oMathPara>
    </w:p>
    <w:p w14:paraId="1CD42C29" w14:textId="654CE81A" w:rsidR="00796F1C" w:rsidRPr="00796F1C" w:rsidRDefault="00796F1C" w:rsidP="003C1F0A">
      <w:pPr>
        <w:ind w:firstLine="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52711DE9" w14:textId="5ABFCDCF" w:rsidR="00796F1C" w:rsidRPr="00796F1C" w:rsidRDefault="00796F1C" w:rsidP="003C1F0A">
      <w:pPr>
        <w:ind w:firstLine="0"/>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0B475CFD" w14:textId="524DCFAF" w:rsidR="00796F1C" w:rsidRDefault="00796F1C" w:rsidP="003C1F0A">
      <w:pPr>
        <w:ind w:firstLine="0"/>
      </w:pPr>
      <w:r>
        <w:t>Autocovariance &amp; autocorrelation:</w:t>
      </w:r>
    </w:p>
    <w:p w14:paraId="4C63CC25" w14:textId="68803A2D" w:rsidR="00796F1C" w:rsidRPr="00F62B12" w:rsidRDefault="00796F1C" w:rsidP="003C1F0A">
      <w:pPr>
        <w:ind w:firstLine="0"/>
      </w:pPr>
      <m:oMathPara>
        <m:oMath>
          <m:r>
            <w:rPr>
              <w:rFonts w:ascii="Cambria Math" w:hAnsi="Cambria Math"/>
            </w:rPr>
            <m:t>cov</m:t>
          </m:r>
          <m:d>
            <m:dPr>
              <m:ctrlPr>
                <w:rPr>
                  <w:rFonts w:ascii="Cambria Math" w:hAnsi="Cambria Math"/>
                  <w:i/>
                </w:rPr>
              </m:ctrlPr>
            </m:dPr>
            <m:e>
              <m:r>
                <w:rPr>
                  <w:rFonts w:ascii="Cambria Math" w:hAnsi="Cambria Math"/>
                </w:rPr>
                <m:t>s,t</m:t>
              </m:r>
            </m:e>
          </m:d>
          <m:r>
            <w:rPr>
              <w:rFonts w:ascii="Cambria Math" w:hAnsi="Cambria Math"/>
            </w:rPr>
            <m:t>=E</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-m(s))(</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m:t>
              </m:r>
            </m:e>
          </m:d>
        </m:oMath>
      </m:oMathPara>
    </w:p>
    <w:p w14:paraId="46A1448B" w14:textId="3BB1C24D" w:rsidR="00F62B12" w:rsidRPr="00AA5489" w:rsidRDefault="00796F1C" w:rsidP="003C1F0A">
      <w:pPr>
        <w:ind w:firstLine="0"/>
      </w:pPr>
      <m:oMathPara>
        <m:oMath>
          <m:r>
            <w:rPr>
              <w:rFonts w:ascii="Cambria Math" w:hAnsi="Cambria Math"/>
            </w:rPr>
            <w:lastRenderedPageBreak/>
            <m:t>corr</m:t>
          </m:r>
          <m:d>
            <m:dPr>
              <m:ctrlPr>
                <w:rPr>
                  <w:rFonts w:ascii="Cambria Math" w:hAnsi="Cambria Math"/>
                  <w:i/>
                </w:rPr>
              </m:ctrlPr>
            </m:dPr>
            <m:e>
              <m:r>
                <w:rPr>
                  <w:rFonts w:ascii="Cambria Math" w:hAnsi="Cambria Math"/>
                </w:rPr>
                <m:t>s,t</m:t>
              </m:r>
            </m:e>
          </m:d>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s,t</m:t>
                  </m:r>
                </m:e>
              </m:d>
            </m:num>
            <m:den>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d(t)</m:t>
              </m:r>
            </m:den>
          </m:f>
        </m:oMath>
      </m:oMathPara>
    </w:p>
    <w:p w14:paraId="2D77E395" w14:textId="06CBAE8D" w:rsidR="00AA5489" w:rsidRDefault="00AA5489" w:rsidP="003C1F0A">
      <w:pPr>
        <w:ind w:firstLine="0"/>
      </w:pPr>
      <w:r>
        <w:t>Autocovariance &amp; autocorrelation function (ACF):</w:t>
      </w:r>
    </w:p>
    <w:p w14:paraId="7C6FB21E" w14:textId="55CCADAD" w:rsidR="00AA5489" w:rsidRPr="00DF3D93" w:rsidRDefault="00AA5489" w:rsidP="003C1F0A">
      <w:pPr>
        <w:ind w:firstLine="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+k</m:t>
              </m:r>
            </m:sub>
          </m:sSub>
          <m:r>
            <w:rPr>
              <w:rFonts w:ascii="Cambria Math" w:hAnsi="Cambria Math"/>
            </w:rPr>
            <m:t>)</m:t>
          </m:r>
        </m:oMath>
      </m:oMathPara>
    </w:p>
    <w:p w14:paraId="4D25B78E" w14:textId="090585FA" w:rsidR="00CB7123" w:rsidRPr="00AA5489" w:rsidRDefault="00AA5489" w:rsidP="00CB7123">
      <m:oMathPara>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e>
              </m:d>
            </m:num>
            <m:den>
              <m:r>
                <w:rPr>
                  <w:rFonts w:ascii="Cambria Math" w:hAnsi="Cambria Math"/>
                </w:rPr>
                <m:t>c</m:t>
              </m:r>
              <m:d>
                <m:dPr>
                  <m:ctrlPr>
                    <w:rPr>
                      <w:rFonts w:ascii="Cambria Math" w:hAnsi="Cambria Math"/>
                      <w:i/>
                    </w:rPr>
                  </m:ctrlPr>
                </m:dPr>
                <m:e>
                  <m:r>
                    <w:rPr>
                      <w:rFonts w:ascii="Cambria Math" w:hAnsi="Cambria Math"/>
                    </w:rPr>
                    <m:t>0</m:t>
                  </m:r>
                </m:e>
              </m:d>
            </m:den>
          </m:f>
        </m:oMath>
      </m:oMathPara>
    </w:p>
    <w:p w14:paraId="33F180C4" w14:textId="3276D07F" w:rsidR="00AA5489" w:rsidRPr="00CB7123" w:rsidRDefault="00AA5489" w:rsidP="00AA5489">
      <w:pPr>
        <w:ind w:firstLine="0"/>
      </w:pPr>
      <w:r>
        <w:t xml:space="preserve">A time series is autouncorrelated (has no memory) if:   </w:t>
      </w:r>
      <m:oMath>
        <m:r>
          <w:rPr>
            <w:rFonts w:ascii="Cambria Math" w:hAnsi="Cambria Math"/>
          </w:rPr>
          <m:t>r</m:t>
        </m:r>
        <m:d>
          <m:dPr>
            <m:ctrlPr>
              <w:rPr>
                <w:rFonts w:ascii="Cambria Math" w:hAnsi="Cambria Math"/>
                <w:i/>
              </w:rPr>
            </m:ctrlPr>
          </m:dPr>
          <m:e>
            <m:r>
              <w:rPr>
                <w:rFonts w:ascii="Cambria Math" w:hAnsi="Cambria Math"/>
              </w:rPr>
              <m:t>1</m:t>
            </m:r>
          </m:e>
        </m:d>
        <m:r>
          <w:rPr>
            <w:rFonts w:ascii="Cambria Math" w:hAnsi="Cambria Math"/>
          </w:rPr>
          <m:t>=r</m:t>
        </m:r>
        <m:d>
          <m:dPr>
            <m:ctrlPr>
              <w:rPr>
                <w:rFonts w:ascii="Cambria Math" w:hAnsi="Cambria Math"/>
                <w:i/>
              </w:rPr>
            </m:ctrlPr>
          </m:dPr>
          <m:e>
            <m:r>
              <w:rPr>
                <w:rFonts w:ascii="Cambria Math" w:hAnsi="Cambria Math"/>
              </w:rPr>
              <m:t>2</m:t>
            </m:r>
          </m:e>
        </m:d>
        <m:r>
          <w:rPr>
            <w:rFonts w:ascii="Cambria Math" w:hAnsi="Cambria Math"/>
          </w:rPr>
          <m:t>=...=0</m:t>
        </m:r>
      </m:oMath>
    </w:p>
    <w:p w14:paraId="483E292B" w14:textId="7BC92AE2" w:rsidR="007731B7" w:rsidRDefault="00AA5489" w:rsidP="00AA5489">
      <w:pPr>
        <w:ind w:firstLine="0"/>
      </w:pPr>
      <w:r>
        <w:t>Partial autocorrelation function (PACF):</w:t>
      </w:r>
      <w:r w:rsidR="007731B7">
        <w:t xml:space="preserve">  Correlation between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+k</m:t>
            </m:r>
          </m:sub>
        </m:sSub>
      </m:oMath>
      <w:r w:rsidR="007731B7">
        <w:t xml:space="preserve"> without knowing the variables of the timesteps in between.</w:t>
      </w:r>
    </w:p>
    <w:p w14:paraId="6F7F2732" w14:textId="0ED8DC27" w:rsidR="009E16DA" w:rsidRDefault="009E16DA" w:rsidP="00AA5489">
      <w:pPr>
        <w:ind w:firstLine="0"/>
      </w:pPr>
    </w:p>
    <w:p w14:paraId="30827805" w14:textId="113A4065" w:rsidR="009E16DA" w:rsidRDefault="009E16DA" w:rsidP="00AA5489">
      <w:pPr>
        <w:ind w:firstLine="0"/>
      </w:pPr>
      <w:r>
        <w:t>First task what we should do when analysing time series is to prove that the time series has actually autocorrelating elements, so there is explainable value difference depending on the timestep.</w:t>
      </w:r>
    </w:p>
    <w:p w14:paraId="02C50A2F" w14:textId="56F80A54" w:rsidR="00E67D70" w:rsidRDefault="00E67D70" w:rsidP="00AA5489">
      <w:pPr>
        <w:ind w:firstLine="0"/>
      </w:pPr>
      <w:r>
        <w:t xml:space="preserve">Define </w:t>
      </w:r>
      <m:oMath>
        <m:sSub>
          <m:sSubPr>
            <m:ctrlPr>
              <w:rPr>
                <w:rFonts w:ascii="Cambria Math" w:hAnsi="Cambria Math"/>
                <w:i/>
              </w:rPr>
            </m:ctrlPr>
          </m:sSubPr>
          <m:e>
            <m:r>
              <w:rPr>
                <w:rFonts w:ascii="Cambria Math" w:hAnsi="Cambria Math"/>
              </w:rPr>
              <m:t>δ</m:t>
            </m:r>
          </m:e>
          <m:sub>
            <m:r>
              <w:rPr>
                <w:rFonts w:ascii="Cambria Math" w:hAnsi="Cambria Math"/>
              </w:rPr>
              <m:t>t</m:t>
            </m:r>
          </m:sub>
        </m:sSub>
      </m:oMath>
      <w:r w:rsidR="00DB5B4A">
        <w:t xml:space="preserve"> as the indicator indicating 1 if </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 0 otherwise. If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-s are independent then the measure </w:t>
      </w:r>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δ</m:t>
                </m:r>
              </m:e>
              <m:sub>
                <m:r>
                  <w:rPr>
                    <w:rFonts w:ascii="Cambria Math" w:hAnsi="Cambria Math"/>
                  </w:rPr>
                  <m:t>t</m:t>
                </m:r>
              </m:sub>
            </m:sSub>
          </m:e>
        </m:nary>
      </m:oMath>
      <w:r w:rsidR="00ED4C62">
        <w:t xml:space="preserve"> standardized is standard normally distributed:</w:t>
      </w:r>
    </w:p>
    <w:p w14:paraId="04B11F19" w14:textId="20D13D1D" w:rsidR="00ED4C62" w:rsidRPr="00ED4C62" w:rsidRDefault="00ED4C62" w:rsidP="00AA5489">
      <w:pPr>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m:oMathPara>
    </w:p>
    <w:p w14:paraId="16224652" w14:textId="0B462568" w:rsidR="00ED4C62" w:rsidRPr="00ED4C62" w:rsidRDefault="00ED4C62" w:rsidP="00AA5489">
      <w:pPr>
        <w:ind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(T-1)</m:t>
          </m:r>
        </m:oMath>
      </m:oMathPara>
    </w:p>
    <w:p w14:paraId="1D15C81F" w14:textId="08A895BA" w:rsidR="00ED4C62" w:rsidRDefault="00ED4C62" w:rsidP="00AA5489">
      <w:pPr>
        <w:ind w:firstLine="0"/>
      </w:pPr>
      <w:r>
        <w:t xml:space="preserve">The null hypothesis says that the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oMath>
      <w:r>
        <w:t xml:space="preserve"> is indeed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w:r>
        <w:t>, so we all the X-es are indepenedent, so there are no time series to analyze. It would be preferred if we could just reject this null hypothesis. (</w:t>
      </w:r>
      <w:r>
        <w:rPr>
          <w:b/>
        </w:rPr>
        <w:t xml:space="preserve">Váltakozásmódszer, </w:t>
      </w:r>
      <w:r>
        <w:t>csúcsmódszer, előjelmódszer /* TODO: need english translations! */)</w:t>
      </w:r>
    </w:p>
    <w:p w14:paraId="248E225B" w14:textId="7FD6A021" w:rsidR="00D05A3D" w:rsidRDefault="00D05A3D" w:rsidP="00D9508B">
      <w:pPr>
        <w:pStyle w:val="Heading3"/>
      </w:pPr>
      <w:r>
        <w:t>Models for time series</w:t>
      </w:r>
    </w:p>
    <w:p w14:paraId="2F8A1422" w14:textId="77777777" w:rsidR="00FF2D3C" w:rsidRDefault="00D05A3D" w:rsidP="00D05A3D">
      <w:pPr>
        <w:ind w:left="720" w:firstLine="0"/>
      </w:pPr>
      <w:r w:rsidRPr="00FF2D3C">
        <w:rPr>
          <w:b/>
          <w:sz w:val="26"/>
          <w:szCs w:val="26"/>
          <w:u w:val="single"/>
        </w:rPr>
        <w:t>Deterministic model</w:t>
      </w:r>
      <w:r>
        <w:t xml:space="preserve">: </w:t>
      </w:r>
    </w:p>
    <w:p w14:paraId="67CA0B12" w14:textId="390FD5CE" w:rsidR="00D05A3D" w:rsidRDefault="00D05A3D" w:rsidP="00D05A3D">
      <w:pPr>
        <w:ind w:left="720" w:firstLine="0"/>
      </w:pPr>
      <w:r>
        <w:t>The time series can be fully described by a function of t, the randomness is only present at the error term.</w:t>
      </w:r>
    </w:p>
    <w:p w14:paraId="63938887" w14:textId="2BFE292C" w:rsidR="00D05A3D" w:rsidRDefault="00FE0859" w:rsidP="00FE0859">
      <w:pPr>
        <w:ind w:left="720" w:firstLine="0"/>
      </w:pPr>
      <w:r>
        <w:t>Decomposition model: The time series is decomposed to different components which are either summed up or multiplied together to reconstruct the time series.</w:t>
      </w:r>
    </w:p>
    <w:p w14:paraId="507E3A0D" w14:textId="58A7AA92" w:rsidR="00FE0859" w:rsidRDefault="00FE0859" w:rsidP="00FE0859">
      <w:pPr>
        <w:pStyle w:val="ListParagraph"/>
        <w:numPr>
          <w:ilvl w:val="0"/>
          <w:numId w:val="39"/>
        </w:numPr>
        <w:ind w:firstLine="450"/>
      </w:pPr>
      <w:r>
        <w:lastRenderedPageBreak/>
        <w:t xml:space="preserve">Additive: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p>
    <w:p w14:paraId="45D706BA" w14:textId="010334BB" w:rsidR="00FE0859" w:rsidRDefault="00FE0859" w:rsidP="00FE0859">
      <w:pPr>
        <w:pStyle w:val="ListParagraph"/>
        <w:numPr>
          <w:ilvl w:val="0"/>
          <w:numId w:val="39"/>
        </w:numPr>
        <w:ind w:firstLine="450"/>
      </w:pPr>
      <w:r>
        <w:t>Multiplicative:</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t</m:t>
            </m:r>
          </m:sub>
        </m:sSub>
      </m:oMath>
    </w:p>
    <w:p w14:paraId="730AAB1E" w14:textId="7871CA67" w:rsidR="00FE0859" w:rsidRDefault="00FE0859" w:rsidP="00FE0859">
      <w:pPr>
        <w:ind w:left="720" w:firstLine="0"/>
      </w:pPr>
      <w:r>
        <w:t>T, C, S and I are the trend, cyclical, seasonal and irregular (noise) component.</w:t>
      </w:r>
    </w:p>
    <w:p w14:paraId="406EC269" w14:textId="1A8F3486" w:rsidR="000A56FE" w:rsidRDefault="000A56FE" w:rsidP="005C6869">
      <w:pPr>
        <w:spacing w:after="0"/>
        <w:ind w:left="720" w:firstLine="0"/>
      </w:pPr>
      <w:r w:rsidRPr="005C6869">
        <w:rPr>
          <w:u w:val="single"/>
        </w:rPr>
        <w:t>trend</w:t>
      </w:r>
      <w:r>
        <w:t>: A long-term impact on the whole timeline.</w:t>
      </w:r>
    </w:p>
    <w:p w14:paraId="3E817B7F" w14:textId="51548E1A" w:rsidR="000A56FE" w:rsidRDefault="000A56FE" w:rsidP="005C6869">
      <w:pPr>
        <w:spacing w:after="0"/>
        <w:ind w:left="720" w:firstLine="0"/>
      </w:pPr>
      <w:r w:rsidRPr="005C6869">
        <w:rPr>
          <w:u w:val="single"/>
        </w:rPr>
        <w:t>seasonality</w:t>
      </w:r>
      <w:r>
        <w:t>: Short-term periodical effect (increasing beer sales during summer).</w:t>
      </w:r>
    </w:p>
    <w:p w14:paraId="12DD3A74" w14:textId="3C3BA4D1" w:rsidR="000A56FE" w:rsidRDefault="000A56FE" w:rsidP="005C6869">
      <w:pPr>
        <w:spacing w:after="0"/>
        <w:ind w:left="720" w:firstLine="0"/>
      </w:pPr>
      <w:r w:rsidRPr="005C6869">
        <w:rPr>
          <w:u w:val="single"/>
        </w:rPr>
        <w:t>cyclicity</w:t>
      </w:r>
      <w:r>
        <w:t>: Long-term periodical effect that happens irregularly (economical crisis).</w:t>
      </w:r>
    </w:p>
    <w:p w14:paraId="572EBABE" w14:textId="2358CF83" w:rsidR="005C6869" w:rsidRDefault="005C6869" w:rsidP="005C6869">
      <w:pPr>
        <w:spacing w:after="0"/>
        <w:ind w:left="720" w:firstLine="0"/>
      </w:pPr>
      <w:r>
        <w:rPr>
          <w:u w:val="single"/>
        </w:rPr>
        <w:t>irregularity (noise)</w:t>
      </w:r>
      <w:r>
        <w:t>: has 0/1 expected value and low standard deviation.</w:t>
      </w:r>
    </w:p>
    <w:p w14:paraId="211D8B84" w14:textId="0BD513AF" w:rsidR="003D46E4" w:rsidRDefault="003D46E4" w:rsidP="005C6869">
      <w:pPr>
        <w:spacing w:after="0"/>
        <w:ind w:left="720" w:firstLine="0"/>
      </w:pPr>
    </w:p>
    <w:p w14:paraId="380EA09F" w14:textId="3608A347" w:rsidR="00FF2D3C" w:rsidRDefault="003D46E4" w:rsidP="005C6869">
      <w:pPr>
        <w:spacing w:after="0"/>
        <w:ind w:left="720" w:firstLine="0"/>
      </w:pPr>
      <w:r w:rsidRPr="00FF2D3C">
        <w:rPr>
          <w:b/>
        </w:rPr>
        <w:t>trend analysis</w:t>
      </w:r>
      <w:r>
        <w:t xml:space="preserve">: </w:t>
      </w:r>
    </w:p>
    <w:p w14:paraId="046CA354" w14:textId="3372BEE3" w:rsidR="00363A2A" w:rsidRPr="00363A2A" w:rsidRDefault="00363A2A" w:rsidP="005C6869">
      <w:pPr>
        <w:spacing w:after="0"/>
        <w:ind w:left="720" w:firstLine="0"/>
      </w:pPr>
      <w:r>
        <w:t>The goal is to find the trend an subtract it from the time series.</w:t>
      </w:r>
    </w:p>
    <w:p w14:paraId="50CD51D5" w14:textId="00FB1EE7" w:rsidR="00FF2D3C" w:rsidRPr="00FF2D3C" w:rsidRDefault="00FF2D3C" w:rsidP="005C6869">
      <w:pPr>
        <w:spacing w:after="0"/>
        <w:ind w:left="720" w:firstLine="0"/>
        <w:rPr>
          <w:u w:val="single"/>
        </w:rPr>
      </w:pPr>
      <w:r>
        <w:rPr>
          <w:u w:val="single"/>
        </w:rPr>
        <w:t>Moving average:</w:t>
      </w:r>
    </w:p>
    <w:p w14:paraId="0860DB8C" w14:textId="04EDF64D" w:rsidR="003D46E4" w:rsidRDefault="003D46E4" w:rsidP="005C6869">
      <w:pPr>
        <w:spacing w:after="0"/>
        <w:ind w:left="720" w:firstLine="0"/>
      </w:pPr>
      <w:r>
        <w:t>We define the trend with the help of the moving average of the original time series. Suppose that our time series it T long and our sampling window is k wide.</w:t>
      </w:r>
      <w:r w:rsidR="00FF2D3C">
        <w:t xml:space="preserve"> The trend will be:</w:t>
      </w:r>
    </w:p>
    <w:p w14:paraId="43DEC6D0" w14:textId="22D820F8" w:rsidR="00FF2D3C" w:rsidRPr="00FF2D3C" w:rsidRDefault="00FF2D3C" w:rsidP="005C6869">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m:oMathPara>
    </w:p>
    <w:p w14:paraId="58759459" w14:textId="13C9DCCB" w:rsidR="00FF2D3C" w:rsidRPr="00FF2D3C" w:rsidRDefault="00FF2D3C" w:rsidP="00FF2D3C">
      <w:pPr>
        <w:spacing w:after="0"/>
        <w:ind w:left="720" w:firstLine="0"/>
        <w:jc w:val="center"/>
      </w:pPr>
      <m:oMathPara>
        <m:oMath>
          <m:r>
            <w:rPr>
              <w:rFonts w:ascii="Cambria Math" w:hAnsi="Cambria Math"/>
            </w:rPr>
            <m:t>…</m:t>
          </m:r>
        </m:oMath>
      </m:oMathPara>
    </w:p>
    <w:p w14:paraId="422804A1" w14:textId="6CBB5A18" w:rsidR="00FF2D3C" w:rsidRDefault="00FF2D3C" w:rsidP="00FF2D3C">
      <w:pPr>
        <w:spacing w:after="0"/>
        <w:ind w:left="720"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T-k+1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1649C4C2" w14:textId="6DDD3F02" w:rsidR="003D46E4" w:rsidRDefault="00FF2D3C" w:rsidP="005C6869">
      <w:pPr>
        <w:spacing w:after="0"/>
        <w:ind w:left="720" w:firstLine="0"/>
      </w:pPr>
      <w:r>
        <w:t>By doing averaging we get rid of the seasonal fluctuation as well as the irregularity.</w:t>
      </w:r>
    </w:p>
    <w:p w14:paraId="5BC7104F" w14:textId="123CC1C6" w:rsidR="00363A2A" w:rsidRDefault="00363A2A" w:rsidP="005C6869">
      <w:pPr>
        <w:spacing w:after="0"/>
        <w:ind w:left="720" w:firstLine="0"/>
        <w:rPr>
          <w:u w:val="single"/>
        </w:rPr>
      </w:pPr>
      <w:r>
        <w:rPr>
          <w:u w:val="single"/>
        </w:rPr>
        <w:t>Linear trend:</w:t>
      </w:r>
    </w:p>
    <w:p w14:paraId="3FE28C11" w14:textId="46666ADB" w:rsidR="00363A2A" w:rsidRDefault="00363A2A" w:rsidP="005C6869">
      <w:pPr>
        <w:spacing w:after="0"/>
        <w:ind w:left="720" w:firstLine="0"/>
      </w:pPr>
      <w:r>
        <w:t>We look for a trend in the following format:</w:t>
      </w:r>
    </w:p>
    <w:p w14:paraId="621E38A3" w14:textId="3B32BC22" w:rsidR="00363A2A" w:rsidRPr="00363A2A" w:rsidRDefault="00363A2A" w:rsidP="005C6869">
      <w:pPr>
        <w:spacing w:after="0"/>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2468294A" w14:textId="791C2265" w:rsidR="00363A2A" w:rsidRDefault="00363A2A" w:rsidP="005C6869">
      <w:pPr>
        <w:spacing w:after="0"/>
        <w:ind w:left="720" w:firstLine="0"/>
      </w:pPr>
      <w:r>
        <w:t>With the method of least square we are trying to find the value of a and b for which the:</w:t>
      </w:r>
    </w:p>
    <w:p w14:paraId="57CBA2C4" w14:textId="1AE99B6C" w:rsidR="00363A2A" w:rsidRPr="00363A2A" w:rsidRDefault="00363A2A" w:rsidP="00363A2A">
      <w:pPr>
        <w:spacing w:after="0"/>
        <w:ind w:left="720" w:firstLine="0"/>
      </w:pPr>
      <m:oMathPara>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e>
                <m:sup>
                  <m:r>
                    <w:rPr>
                      <w:rFonts w:ascii="Cambria Math" w:hAnsi="Cambria Math"/>
                    </w:rPr>
                    <m:t>2</m:t>
                  </m:r>
                </m:sup>
              </m:sSup>
            </m:e>
          </m:nary>
        </m:oMath>
      </m:oMathPara>
    </w:p>
    <w:p w14:paraId="6D15AB9C" w14:textId="02129CDB" w:rsidR="003D46E4" w:rsidRDefault="00363A2A" w:rsidP="005C6869">
      <w:pPr>
        <w:spacing w:after="0"/>
        <w:ind w:left="720" w:firstLine="0"/>
      </w:pPr>
      <w:r>
        <w:t>expression is minimal (similarly to regression).</w:t>
      </w:r>
    </w:p>
    <w:p w14:paraId="1F182A4B" w14:textId="23522732" w:rsidR="00363A2A" w:rsidRDefault="00363A2A" w:rsidP="005C6869">
      <w:pPr>
        <w:spacing w:after="0"/>
        <w:ind w:left="720" w:firstLine="0"/>
      </w:pPr>
      <w:r>
        <w:rPr>
          <w:b/>
        </w:rPr>
        <w:t>seasonality:</w:t>
      </w:r>
    </w:p>
    <w:p w14:paraId="21B671EC" w14:textId="2A896479" w:rsidR="00363A2A" w:rsidRDefault="00363A2A" w:rsidP="005C6869">
      <w:pPr>
        <w:spacing w:after="0"/>
        <w:ind w:left="720" w:firstLine="0"/>
      </w:pPr>
      <w:r>
        <w:t>Assume we already found the trend and remove from the time series, so we have a simplified dataset where there are no trend influence.</w:t>
      </w:r>
      <w:r w:rsidR="003F59C2">
        <w:t xml:space="preserve"> The time series can be written formally as follows:</w:t>
      </w:r>
    </w:p>
    <w:p w14:paraId="05840AB7" w14:textId="4CBF7C4C" w:rsidR="003F59C2" w:rsidRPr="004C7335" w:rsidRDefault="003F59C2" w:rsidP="005C6869">
      <w:pPr>
        <w:spacing w:after="0"/>
        <w:ind w:left="720" w:firstLine="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oMath>
      </m:oMathPara>
    </w:p>
    <w:p w14:paraId="69105B5B" w14:textId="0803CACD" w:rsidR="004C7335" w:rsidRDefault="004C7335" w:rsidP="005C6869">
      <w:pPr>
        <w:spacing w:after="0"/>
        <w:ind w:left="720" w:firstLine="0"/>
      </w:pPr>
      <w:r>
        <w:t>Where d is the seasonal component an X i</w:t>
      </w:r>
      <w:r w:rsidR="00830CA5">
        <w:t xml:space="preserve">s a stationary random influence in the given year and month and </w:t>
      </w:r>
      <m:oMath>
        <m:acc>
          <m:accPr>
            <m:chr m:val="̅"/>
            <m:ctrlPr>
              <w:rPr>
                <w:rFonts w:ascii="Cambria Math" w:hAnsi="Cambria Math"/>
                <w:i/>
              </w:rPr>
            </m:ctrlPr>
          </m:accPr>
          <m:e>
            <m:r>
              <w:rPr>
                <w:rFonts w:ascii="Cambria Math" w:hAnsi="Cambria Math"/>
              </w:rPr>
              <m:t>Y</m:t>
            </m:r>
          </m:e>
        </m:acc>
      </m:oMath>
      <w:r w:rsidR="00830CA5">
        <w:t xml:space="preserve"> is:</w:t>
      </w:r>
    </w:p>
    <w:p w14:paraId="49037553" w14:textId="1FAD55C2" w:rsidR="00830CA5" w:rsidRPr="00830CA5" w:rsidRDefault="00830CA5" w:rsidP="00830CA5">
      <w:pPr>
        <w:spacing w:after="0"/>
        <w:ind w:firstLine="0"/>
      </w:pPr>
      <m:oMathPara>
        <m:oMath>
          <m:acc>
            <m:accPr>
              <m:chr m:val="̅"/>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e>
          </m:nary>
        </m:oMath>
      </m:oMathPara>
    </w:p>
    <w:p w14:paraId="57BFC2D3" w14:textId="5576A9B8" w:rsidR="00830CA5" w:rsidRDefault="00830CA5" w:rsidP="00830CA5">
      <w:pPr>
        <w:spacing w:after="0"/>
        <w:ind w:left="720" w:firstLine="0"/>
      </w:pPr>
      <w:r>
        <w:t>Here n is the number of years and m is the number of months or any other hierarchical metric. To calculate the seasonal component d (seasonal index) we first define the seasonal average</w:t>
      </w:r>
      <w:r w:rsidR="00283739">
        <w:t xml:space="preserve"> (for every month we compute the averages of yearly data)</w:t>
      </w:r>
      <w:r>
        <w:t>:</w:t>
      </w:r>
    </w:p>
    <w:p w14:paraId="39FCF4F3" w14:textId="03FCC3F7" w:rsidR="00830CA5" w:rsidRPr="00272FBD" w:rsidRDefault="00272FBD" w:rsidP="00830CA5">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2F685BE" w14:textId="47C04D13" w:rsidR="00272FBD" w:rsidRPr="009542F5" w:rsidRDefault="00272FBD" w:rsidP="00830CA5">
      <w:pPr>
        <w:spacing w:after="0"/>
        <w:ind w:left="720" w:firstLine="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Y</m:t>
              </m:r>
            </m:e>
          </m:acc>
        </m:oMath>
      </m:oMathPara>
    </w:p>
    <w:p w14:paraId="7E9352CF" w14:textId="2825B81D" w:rsidR="009542F5" w:rsidRDefault="009542F5" w:rsidP="009542F5">
      <w:pPr>
        <w:spacing w:after="0"/>
        <w:ind w:left="720" w:firstLine="0"/>
      </w:pPr>
      <w:r>
        <w:rPr>
          <w:b/>
        </w:rPr>
        <w:t>ciclycity:</w:t>
      </w:r>
    </w:p>
    <w:p w14:paraId="37599FE7" w14:textId="6E190E30" w:rsidR="009542F5" w:rsidRPr="00272FBD" w:rsidRDefault="009542F5" w:rsidP="00830CA5">
      <w:pPr>
        <w:spacing w:after="0"/>
        <w:ind w:left="720" w:firstLine="0"/>
      </w:pPr>
      <w:r>
        <w:t>Advanced! TODO</w:t>
      </w:r>
    </w:p>
    <w:p w14:paraId="281CD606" w14:textId="77777777" w:rsidR="00363A2A" w:rsidRPr="005C6869" w:rsidRDefault="00363A2A" w:rsidP="005C6869">
      <w:pPr>
        <w:spacing w:after="0"/>
        <w:ind w:left="720" w:firstLine="0"/>
      </w:pPr>
    </w:p>
    <w:p w14:paraId="5F616988" w14:textId="62ADB7A8" w:rsidR="00FE0859" w:rsidRDefault="00FE0859" w:rsidP="00FE0859">
      <w:pPr>
        <w:ind w:left="720" w:firstLine="0"/>
        <w:rPr>
          <w:b/>
        </w:rPr>
      </w:pPr>
      <w:r w:rsidRPr="00FF2D3C">
        <w:rPr>
          <w:b/>
          <w:sz w:val="26"/>
          <w:szCs w:val="26"/>
          <w:u w:val="single"/>
        </w:rPr>
        <w:t>Stochastic model</w:t>
      </w:r>
      <w:r>
        <w:rPr>
          <w:b/>
        </w:rPr>
        <w:t>:</w:t>
      </w:r>
    </w:p>
    <w:p w14:paraId="6BEE2594" w14:textId="4811B69C" w:rsidR="00602613" w:rsidRDefault="000A56FE" w:rsidP="00602613">
      <w:pPr>
        <w:ind w:left="720" w:firstLine="0"/>
      </w:pPr>
      <w:r>
        <w:t>The time series is not only the function of time but the previous timesteps has major impact on the wheregoings.</w:t>
      </w:r>
      <w:r w:rsidR="009542F5">
        <w:t xml:space="preserve"> Randomness has reponsibility forming the time series, randomness is not only noise.</w:t>
      </w:r>
      <w:r w:rsidR="00602613">
        <w:t xml:space="preserve"> So while the deterministic model can be written as:</w:t>
      </w:r>
    </w:p>
    <w:p w14:paraId="6A9765FF" w14:textId="4A46889B" w:rsidR="00602613" w:rsidRPr="00A40E34" w:rsidRDefault="00602613"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17FF6799" w14:textId="77777777"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0EF37BA0" w14:textId="60FAEEC4" w:rsidR="00A40E34" w:rsidRPr="00A40E34" w:rsidRDefault="00A40E34" w:rsidP="00A40E34">
      <w:pPr>
        <w:ind w:left="1350" w:firstLine="0"/>
      </w:pPr>
      <w:r>
        <w:tab/>
      </w:r>
      <w:r>
        <w:tab/>
      </w:r>
      <w:r>
        <w:tab/>
      </w:r>
      <w:r>
        <w:tab/>
        <w:t xml:space="preserve">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23ACF21A" w14:textId="4577CBFE" w:rsidR="00A40E34" w:rsidRDefault="00A40E34" w:rsidP="00602613">
      <w:pPr>
        <w:ind w:left="720" w:firstLine="0"/>
      </w:pPr>
      <w:r>
        <w:t>The stochastic model has recursion in its formal definition and the variance is not fixed but will increase along with the time:</w:t>
      </w:r>
    </w:p>
    <w:p w14:paraId="24416BB5" w14:textId="33F132E2" w:rsidR="00A40E34" w:rsidRPr="00A40E34" w:rsidRDefault="00A40E34"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m:oMathPara>
    </w:p>
    <w:p w14:paraId="4739C94A" w14:textId="01DE0BAF"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4325D776" w14:textId="2CD7BC27" w:rsidR="00AA5489" w:rsidRPr="00872CA6" w:rsidRDefault="00A40E34" w:rsidP="00A40E34">
      <w:pPr>
        <w:ind w:left="720"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59F3BD" w14:textId="020B3A3C" w:rsidR="00872CA6" w:rsidRPr="00343FD8" w:rsidRDefault="00872CA6" w:rsidP="00A40E34">
      <w:pPr>
        <w:ind w:left="720" w:firstLine="0"/>
      </w:pPr>
      <w:r>
        <w:t>// TODO ARMA ARIMA</w:t>
      </w:r>
    </w:p>
    <w:p w14:paraId="6018CD52" w14:textId="77777777" w:rsidR="00DB64F8" w:rsidRPr="00DB64F8" w:rsidRDefault="00DB64F8" w:rsidP="00A40E34">
      <w:pPr>
        <w:ind w:left="720" w:firstLine="0"/>
      </w:pPr>
    </w:p>
    <w:p w14:paraId="599DC592" w14:textId="77777777" w:rsidR="002E3533" w:rsidRPr="002E3533" w:rsidRDefault="002E3533" w:rsidP="00E91DA1">
      <w:pPr>
        <w:ind w:firstLine="0"/>
      </w:pPr>
    </w:p>
    <w:p w14:paraId="4631ED88" w14:textId="644AF321" w:rsidR="00144F27" w:rsidRDefault="00E21C13" w:rsidP="000E231D">
      <w:pPr>
        <w:pStyle w:val="Heading1"/>
      </w:pPr>
      <w:bookmarkStart w:id="143" w:name="_Toc71586228"/>
      <w:r>
        <w:lastRenderedPageBreak/>
        <w:t>Neural Networks</w:t>
      </w:r>
      <w:bookmarkEnd w:id="143"/>
    </w:p>
    <w:p w14:paraId="5930AB83" w14:textId="1060B641" w:rsidR="005364E5" w:rsidRDefault="00172C76" w:rsidP="009E5E97">
      <w:pPr>
        <w:pStyle w:val="Heading2"/>
      </w:pPr>
      <w:bookmarkStart w:id="144" w:name="_Toc71586229"/>
      <w:r>
        <w:t>Forward and Backpropagation</w:t>
      </w:r>
      <w:bookmarkEnd w:id="144"/>
    </w:p>
    <w:p w14:paraId="04285858" w14:textId="7D6B7589" w:rsidR="005364E5" w:rsidRDefault="00172C76" w:rsidP="00D9508B">
      <w:pPr>
        <w:pStyle w:val="Heading3"/>
      </w:pPr>
      <w:bookmarkStart w:id="145" w:name="_Toc71586230"/>
      <w:r>
        <w:t>Math</w:t>
      </w:r>
      <w:bookmarkEnd w:id="145"/>
    </w:p>
    <w:p w14:paraId="1E891171" w14:textId="4D9EE483" w:rsidR="00172C76" w:rsidRPr="00172C76" w:rsidRDefault="00172C76" w:rsidP="00172C76">
      <w:pPr>
        <w:ind w:firstLine="0"/>
      </w:pPr>
      <w:r>
        <w:t>chain rule</w:t>
      </w:r>
      <w:r w:rsidRPr="00FF53F2">
        <w:t>:</w:t>
      </w:r>
      <w:r w:rsidRPr="00FF53F2">
        <w:rPr>
          <w:sz w:val="30"/>
          <w:szCs w:val="30"/>
        </w:rPr>
        <w:t xml:space="preserve"> </w:t>
      </w:r>
      <m:oMath>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dx</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dy</m:t>
            </m:r>
          </m:den>
        </m:f>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dy</m:t>
            </m:r>
          </m:num>
          <m:den>
            <m:r>
              <w:rPr>
                <w:rFonts w:ascii="Cambria Math" w:hAnsi="Cambria Math"/>
                <w:sz w:val="30"/>
                <w:szCs w:val="30"/>
              </w:rPr>
              <m:t>dx</m:t>
            </m:r>
          </m:den>
        </m:f>
      </m:oMath>
    </w:p>
    <w:p w14:paraId="5248C6AA" w14:textId="25E481D4" w:rsidR="009521DF" w:rsidRDefault="00C22EAD" w:rsidP="00D9508B">
      <w:pPr>
        <w:pStyle w:val="Heading3"/>
      </w:pPr>
      <w:bookmarkStart w:id="146" w:name="_Toc71586231"/>
      <w:r>
        <w:rPr>
          <w:noProof/>
          <w:lang w:eastAsia="hu-HU"/>
        </w:rPr>
        <w:drawing>
          <wp:anchor distT="0" distB="0" distL="114300" distR="114300" simplePos="0" relativeHeight="251693056" behindDoc="0" locked="0" layoutInCell="1" allowOverlap="1" wp14:anchorId="483CE235" wp14:editId="4AC2A625">
            <wp:simplePos x="0" y="0"/>
            <wp:positionH relativeFrom="margin">
              <wp:align>left</wp:align>
            </wp:positionH>
            <wp:positionV relativeFrom="paragraph">
              <wp:posOffset>310515</wp:posOffset>
            </wp:positionV>
            <wp:extent cx="2734945" cy="1514475"/>
            <wp:effectExtent l="0" t="0" r="8255" b="9525"/>
            <wp:wrapThrough wrapText="bothSides">
              <wp:wrapPolygon edited="0">
                <wp:start x="0" y="0"/>
                <wp:lineTo x="0" y="21464"/>
                <wp:lineTo x="21515" y="21464"/>
                <wp:lineTo x="2151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494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53">
        <w:t>Forward propagation on XOR N.N.</w:t>
      </w:r>
      <w:bookmarkEnd w:id="146"/>
    </w:p>
    <w:p w14:paraId="743E638B" w14:textId="36B428F4" w:rsidR="00E65253" w:rsidRDefault="00E65253" w:rsidP="00E65253">
      <w:pPr>
        <w:ind w:firstLine="0"/>
      </w:pPr>
    </w:p>
    <w:p w14:paraId="51665F0F" w14:textId="3852A215" w:rsidR="00C22EAD" w:rsidRDefault="00C22EAD" w:rsidP="00E65253">
      <w:pPr>
        <w:ind w:firstLine="0"/>
      </w:pPr>
    </w:p>
    <w:p w14:paraId="109C32B1" w14:textId="55BA98AF" w:rsidR="00C22EAD" w:rsidRDefault="00C22EAD" w:rsidP="00E65253">
      <w:pPr>
        <w:ind w:firstLine="0"/>
      </w:pPr>
    </w:p>
    <w:p w14:paraId="57DE5148" w14:textId="357F20E5" w:rsidR="00C22EAD" w:rsidRDefault="00C22EAD" w:rsidP="00E65253">
      <w:pPr>
        <w:ind w:firstLine="0"/>
      </w:pPr>
    </w:p>
    <w:p w14:paraId="2098607A" w14:textId="2A5E37C5" w:rsidR="00C22EAD" w:rsidRDefault="00C22EAD" w:rsidP="00E65253">
      <w:pPr>
        <w:ind w:firstLine="0"/>
      </w:pPr>
      <w:r>
        <w:rPr>
          <w:noProof/>
          <w:lang w:eastAsia="hu-HU"/>
        </w:rPr>
        <w:drawing>
          <wp:anchor distT="0" distB="0" distL="114300" distR="114300" simplePos="0" relativeHeight="251694080" behindDoc="0" locked="0" layoutInCell="1" allowOverlap="1" wp14:anchorId="1EEBE74A" wp14:editId="30DC3577">
            <wp:simplePos x="0" y="0"/>
            <wp:positionH relativeFrom="margin">
              <wp:posOffset>161925</wp:posOffset>
            </wp:positionH>
            <wp:positionV relativeFrom="paragraph">
              <wp:posOffset>9525</wp:posOffset>
            </wp:positionV>
            <wp:extent cx="3777615" cy="3248025"/>
            <wp:effectExtent l="0" t="0" r="0" b="9525"/>
            <wp:wrapThrough wrapText="bothSides">
              <wp:wrapPolygon edited="0">
                <wp:start x="0" y="0"/>
                <wp:lineTo x="0" y="21537"/>
                <wp:lineTo x="21458" y="21537"/>
                <wp:lineTo x="2145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7761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A2DFF" w14:textId="717C8301" w:rsidR="00C22EAD" w:rsidRDefault="00C22EAD" w:rsidP="00E65253">
      <w:pPr>
        <w:ind w:firstLine="0"/>
      </w:pPr>
    </w:p>
    <w:p w14:paraId="50D1CAAE" w14:textId="78C55B45" w:rsidR="00C22EAD" w:rsidRDefault="00C22EAD" w:rsidP="00E65253">
      <w:pPr>
        <w:ind w:firstLine="0"/>
      </w:pPr>
    </w:p>
    <w:p w14:paraId="63A7FCA6" w14:textId="64BC635C" w:rsidR="00C22EAD" w:rsidRDefault="00C22EAD" w:rsidP="00E65253">
      <w:pPr>
        <w:ind w:firstLine="0"/>
      </w:pPr>
    </w:p>
    <w:p w14:paraId="61D1DC39" w14:textId="05FF4EE0" w:rsidR="00C22EAD" w:rsidRDefault="00C22EAD" w:rsidP="00E65253">
      <w:pPr>
        <w:ind w:firstLine="0"/>
      </w:pPr>
    </w:p>
    <w:p w14:paraId="2E818E1D" w14:textId="4EF8A912" w:rsidR="00C22EAD" w:rsidRDefault="00C22EAD" w:rsidP="00E65253">
      <w:pPr>
        <w:ind w:firstLine="0"/>
      </w:pPr>
    </w:p>
    <w:p w14:paraId="347AF8DF" w14:textId="418D0906" w:rsidR="00C22EAD" w:rsidRDefault="00C22EAD" w:rsidP="00E65253">
      <w:pPr>
        <w:ind w:firstLine="0"/>
      </w:pPr>
    </w:p>
    <w:p w14:paraId="5A9FFBBA" w14:textId="3746150A" w:rsidR="00C22EAD" w:rsidRDefault="00C22EAD" w:rsidP="00E65253">
      <w:pPr>
        <w:ind w:firstLine="0"/>
      </w:pPr>
    </w:p>
    <w:p w14:paraId="16A1DF80" w14:textId="3124E9CD" w:rsidR="00C22EAD" w:rsidRDefault="00C22EAD" w:rsidP="00E65253">
      <w:pPr>
        <w:ind w:firstLine="0"/>
      </w:pPr>
    </w:p>
    <w:p w14:paraId="702A3DAE" w14:textId="7E5C8E82" w:rsidR="00C22EAD" w:rsidRDefault="00C22EAD" w:rsidP="00E65253">
      <w:pPr>
        <w:ind w:firstLine="0"/>
      </w:pPr>
    </w:p>
    <w:p w14:paraId="3FD408F6" w14:textId="42E3B75D" w:rsidR="00C22EAD" w:rsidRPr="00C22EAD" w:rsidRDefault="00693D28" w:rsidP="00E65253">
      <w:pPr>
        <w:ind w:firstLine="0"/>
      </w:pPr>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1</m:t>
                  </m:r>
                </m:e>
              </m:d>
            </m:sup>
          </m:sSup>
          <m:r>
            <w:rPr>
              <w:rFonts w:ascii="Cambria Math" w:hAnsi="Cambria Math"/>
            </w:rPr>
            <m:t>=x   (linear activation)</m:t>
          </m:r>
        </m:oMath>
      </m:oMathPara>
    </w:p>
    <w:p w14:paraId="44062DD6" w14:textId="5C092064" w:rsidR="00C22EAD" w:rsidRDefault="00C22EAD" w:rsidP="00C22EAD">
      <w:pPr>
        <w:ind w:left="1350" w:hanging="810"/>
      </w:pPr>
      <w:r>
        <w:tab/>
      </w:r>
      <w:r>
        <w:tab/>
      </w:r>
      <w:r>
        <w:tab/>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r>
          <w:rPr>
            <w:rFonts w:ascii="Cambria Math" w:hAnsi="Cambria Math"/>
          </w:rPr>
          <m:t>)</m:t>
        </m:r>
      </m:oMath>
      <w:r>
        <w:tab/>
        <w:t xml:space="preserve">   </w:t>
      </w:r>
    </w:p>
    <w:p w14:paraId="7AB52E4E" w14:textId="27DACE1F" w:rsidR="00C22EAD" w:rsidRDefault="00C22EAD" w:rsidP="00E65253">
      <w:pPr>
        <w:ind w:firstLine="0"/>
      </w:pPr>
      <w:r>
        <w:tab/>
      </w:r>
      <w:r>
        <w:tab/>
      </w:r>
      <w:r>
        <w:tab/>
      </w:r>
      <m:oMath>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f(s</m:t>
            </m:r>
          </m:e>
          <m:sup>
            <m:r>
              <w:rPr>
                <w:rFonts w:ascii="Cambria Math" w:hAnsi="Cambria Math"/>
              </w:rPr>
              <m:t>(3)</m:t>
            </m:r>
          </m:sup>
        </m:sSup>
        <m:r>
          <w:rPr>
            <w:rFonts w:ascii="Cambria Math" w:hAnsi="Cambria Math"/>
          </w:rPr>
          <m:t>)</m:t>
        </m:r>
      </m:oMath>
    </w:p>
    <w:p w14:paraId="754BD64D" w14:textId="155A64E5" w:rsidR="00C22EAD" w:rsidRDefault="00C22EAD" w:rsidP="00E65253">
      <w:pPr>
        <w:ind w:firstLine="0"/>
      </w:pPr>
    </w:p>
    <w:p w14:paraId="47DD5392" w14:textId="77777777" w:rsidR="00C22EAD" w:rsidRPr="00E65253" w:rsidRDefault="00C22EAD" w:rsidP="00E65253">
      <w:pPr>
        <w:ind w:firstLine="0"/>
      </w:pPr>
    </w:p>
    <w:p w14:paraId="478F62B8" w14:textId="6BEF07D1" w:rsidR="00E65253" w:rsidRDefault="00E65253" w:rsidP="00D9508B">
      <w:pPr>
        <w:pStyle w:val="Heading3"/>
      </w:pPr>
      <w:bookmarkStart w:id="147" w:name="_Toc71586232"/>
      <w:r>
        <w:lastRenderedPageBreak/>
        <w:t>Backpropagation on XOR N.N.</w:t>
      </w:r>
      <w:bookmarkEnd w:id="147"/>
    </w:p>
    <w:p w14:paraId="2430FF1E" w14:textId="07921457" w:rsidR="00E65253" w:rsidRPr="00F45BE5" w:rsidRDefault="00F45BE5" w:rsidP="00E65253">
      <m:oMathPara>
        <m:oMath>
          <m:r>
            <w:rPr>
              <w:rFonts w:ascii="Cambria Math" w:hAnsi="Cambria Math"/>
            </w:rPr>
            <m:t xml:space="preserve">C= </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e>
            <m:sup>
              <m:r>
                <w:rPr>
                  <w:rFonts w:ascii="Cambria Math" w:hAnsi="Cambria Math"/>
                </w:rPr>
                <m:t>2</m:t>
              </m:r>
            </m:sup>
          </m:sSup>
        </m:oMath>
      </m:oMathPara>
    </w:p>
    <w:p w14:paraId="7D0ADEC4" w14:textId="2641B6FA" w:rsidR="00F45BE5" w:rsidRDefault="00F45BE5" w:rsidP="00E65253">
      <w:r>
        <w:tab/>
      </w:r>
      <w:r>
        <w:tab/>
      </w:r>
      <w:r>
        <w:tab/>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den>
        </m:f>
      </m:oMath>
    </w:p>
    <w:p w14:paraId="00F2ACE6" w14:textId="137B4861" w:rsidR="00F45BE5" w:rsidRPr="00F45BE5" w:rsidRDefault="00693D28" w:rsidP="00F45BE5">
      <w:pPr>
        <w:ind w:right="404"/>
      </w:pPr>
      <m:oMathPara>
        <m:oMath>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den>
          </m:f>
        </m:oMath>
      </m:oMathPara>
    </w:p>
    <w:p w14:paraId="2BDC8F96" w14:textId="21026CB9" w:rsidR="00315B1A" w:rsidRPr="00EE3855" w:rsidRDefault="00315B1A" w:rsidP="00315B1A">
      <w:pPr>
        <w:ind w:right="-22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 =-</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(3)</m:t>
              </m:r>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oMath>
      </m:oMathPara>
    </w:p>
    <w:p w14:paraId="1CA51A5A" w14:textId="12D8072D" w:rsidR="00EE3855" w:rsidRPr="00315B1A" w:rsidRDefault="00EE3855" w:rsidP="002F22F2">
      <w:pPr>
        <w:ind w:right="-67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1</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xml:space="preserve"> =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m:t>
          </m:r>
        </m:oMath>
      </m:oMathPara>
    </w:p>
    <w:p w14:paraId="2540384D" w14:textId="77777777" w:rsidR="00EE3855" w:rsidRPr="00315B1A" w:rsidRDefault="00EE3855" w:rsidP="00315B1A">
      <w:pPr>
        <w:ind w:right="-226" w:firstLine="180"/>
      </w:pPr>
    </w:p>
    <w:p w14:paraId="2E6C8915" w14:textId="77777777" w:rsidR="00315B1A" w:rsidRPr="00315B1A" w:rsidRDefault="00315B1A" w:rsidP="00F45BE5">
      <w:pPr>
        <w:ind w:right="404"/>
      </w:pPr>
    </w:p>
    <w:p w14:paraId="2C957878" w14:textId="77777777" w:rsidR="00315B1A" w:rsidRPr="00315B1A" w:rsidRDefault="00315B1A" w:rsidP="00F45BE5">
      <w:pPr>
        <w:ind w:right="404"/>
      </w:pPr>
    </w:p>
    <w:p w14:paraId="0B5BD5DC" w14:textId="77777777" w:rsidR="00315B1A" w:rsidRPr="00315B1A" w:rsidRDefault="00315B1A" w:rsidP="00F45BE5">
      <w:pPr>
        <w:ind w:right="404"/>
      </w:pPr>
    </w:p>
    <w:p w14:paraId="7D2D8B33" w14:textId="77777777" w:rsidR="00315B1A" w:rsidRPr="00315B1A" w:rsidRDefault="00315B1A" w:rsidP="00F45BE5">
      <w:pPr>
        <w:ind w:right="404"/>
      </w:pPr>
    </w:p>
    <w:p w14:paraId="27AB0D2D" w14:textId="77777777" w:rsidR="00315B1A" w:rsidRPr="00315B1A" w:rsidRDefault="00315B1A" w:rsidP="00F45BE5">
      <w:pPr>
        <w:ind w:right="404"/>
      </w:pPr>
    </w:p>
    <w:p w14:paraId="545D5E14" w14:textId="77777777" w:rsidR="00315B1A" w:rsidRPr="00315B1A" w:rsidRDefault="00315B1A" w:rsidP="00F45BE5">
      <w:pPr>
        <w:ind w:right="404"/>
      </w:pPr>
    </w:p>
    <w:p w14:paraId="4696E1E4" w14:textId="77777777" w:rsidR="00315B1A" w:rsidRPr="00315B1A" w:rsidRDefault="00315B1A" w:rsidP="00F45BE5">
      <w:pPr>
        <w:ind w:right="404"/>
      </w:pPr>
    </w:p>
    <w:p w14:paraId="5074FD07" w14:textId="10C73DB4" w:rsidR="00F45BE5" w:rsidRPr="00F45BE5" w:rsidRDefault="00A5320B" w:rsidP="00F45BE5">
      <w:pPr>
        <w:ind w:right="404"/>
      </w:pPr>
      <m:oMathPara>
        <m:oMath>
          <m:r>
            <w:rPr>
              <w:rFonts w:ascii="Cambria Math" w:hAnsi="Cambria Math"/>
            </w:rPr>
            <m:t xml:space="preserve">    </m:t>
          </m:r>
        </m:oMath>
      </m:oMathPara>
    </w:p>
    <w:p w14:paraId="0D0FA20D" w14:textId="03FB91CB" w:rsidR="00F45BE5" w:rsidRDefault="00F45BE5" w:rsidP="00F45BE5">
      <w:pPr>
        <w:ind w:right="404"/>
      </w:pPr>
    </w:p>
    <w:p w14:paraId="6514BA2A" w14:textId="77777777" w:rsidR="00F45BE5" w:rsidRPr="00F45BE5" w:rsidRDefault="00F45BE5" w:rsidP="00F45BE5">
      <w:pPr>
        <w:ind w:right="404"/>
      </w:pPr>
    </w:p>
    <w:p w14:paraId="0D4E87E2" w14:textId="77777777" w:rsidR="00F45BE5" w:rsidRPr="00F45BE5" w:rsidRDefault="00F45BE5" w:rsidP="00E65253"/>
    <w:p w14:paraId="3D4A9AC4" w14:textId="77777777" w:rsidR="005364E5" w:rsidRDefault="005364E5" w:rsidP="009E5E97">
      <w:pPr>
        <w:pStyle w:val="Heading2"/>
      </w:pPr>
      <w:bookmarkStart w:id="148" w:name="_Toc71586233"/>
      <w:r>
        <w:lastRenderedPageBreak/>
        <w:t>Egyéb</w:t>
      </w:r>
      <w:bookmarkEnd w:id="148"/>
    </w:p>
    <w:p w14:paraId="3D3B1F95" w14:textId="77777777" w:rsidR="005364E5" w:rsidRPr="005364E5" w:rsidRDefault="005364E5" w:rsidP="005364E5"/>
    <w:p w14:paraId="190982A2" w14:textId="433A3F0E" w:rsidR="00144F27" w:rsidRDefault="000B1E95" w:rsidP="000E231D">
      <w:pPr>
        <w:pStyle w:val="Heading1"/>
      </w:pPr>
      <w:bookmarkStart w:id="149" w:name="_Toc71586234"/>
      <w:r>
        <w:lastRenderedPageBreak/>
        <w:t>Web scraping</w:t>
      </w:r>
      <w:bookmarkEnd w:id="149"/>
    </w:p>
    <w:p w14:paraId="2C91C49E" w14:textId="7FD934A7" w:rsidR="000B1E95" w:rsidRDefault="000B1E95" w:rsidP="000B1E95">
      <w:pPr>
        <w:ind w:left="-540" w:firstLine="0"/>
      </w:pPr>
      <w:r>
        <w:t>Web scraping is used for extracting data from websites directly from the raw HTML code.</w:t>
      </w:r>
    </w:p>
    <w:p w14:paraId="4AC5DD62" w14:textId="55290BF9" w:rsidR="004B180C" w:rsidRPr="000B1E95" w:rsidRDefault="004B180C" w:rsidP="000B1E95">
      <w:pPr>
        <w:ind w:left="-540" w:firstLine="0"/>
      </w:pPr>
      <w:r>
        <w:t>Online JS beautifier</w:t>
      </w:r>
      <w:r w:rsidR="00745C43">
        <w:t xml:space="preserve"> (</w:t>
      </w:r>
      <w:hyperlink r:id="rId39" w:history="1">
        <w:r w:rsidR="00745C43" w:rsidRPr="00745C43">
          <w:rPr>
            <w:rStyle w:val="Hyperlink"/>
          </w:rPr>
          <w:t>https://beautifier.io/</w:t>
        </w:r>
      </w:hyperlink>
      <w:r w:rsidR="00745C43">
        <w:t>)</w:t>
      </w:r>
      <w:r>
        <w:t xml:space="preserve"> can help</w:t>
      </w:r>
      <w:r w:rsidR="00745C43">
        <w:t xml:space="preserve"> to go over unformatted HTML codes.</w:t>
      </w:r>
    </w:p>
    <w:p w14:paraId="6E25C7FB" w14:textId="536316F2" w:rsidR="000B1E95" w:rsidRDefault="000B1E95" w:rsidP="009E5E97">
      <w:pPr>
        <w:pStyle w:val="Heading2"/>
      </w:pPr>
      <w:bookmarkStart w:id="150" w:name="_Toc71586235"/>
      <w:r>
        <w:t>BeautifulSoup</w:t>
      </w:r>
      <w:bookmarkEnd w:id="150"/>
    </w:p>
    <w:p w14:paraId="1B741FE0" w14:textId="30839B95" w:rsidR="000B1E95" w:rsidRDefault="000B1E95" w:rsidP="000B1E95">
      <w:pPr>
        <w:spacing w:after="0"/>
        <w:ind w:firstLine="0"/>
      </w:pPr>
      <w:r>
        <w:t>pip install beautifulsoup4</w:t>
      </w:r>
    </w:p>
    <w:p w14:paraId="43F46810" w14:textId="1D83BCEA" w:rsidR="004B180C" w:rsidRDefault="004B180C" w:rsidP="000B1E95">
      <w:pPr>
        <w:spacing w:after="0"/>
        <w:ind w:firstLine="0"/>
      </w:pPr>
      <w:r>
        <w:t xml:space="preserve">pip install lxml </w:t>
      </w:r>
      <w:r>
        <w:tab/>
      </w:r>
      <w:r>
        <w:tab/>
        <w:t># to parse non-perfect/broken HTML codes as well</w:t>
      </w:r>
    </w:p>
    <w:p w14:paraId="2BB5AD42" w14:textId="77777777" w:rsidR="004B180C" w:rsidRDefault="004B180C" w:rsidP="000B1E95">
      <w:pPr>
        <w:spacing w:after="0"/>
        <w:ind w:firstLine="0"/>
      </w:pPr>
    </w:p>
    <w:p w14:paraId="6C1588C7" w14:textId="655734F4" w:rsidR="000B1E95" w:rsidRDefault="000B1E95" w:rsidP="000B1E95">
      <w:pPr>
        <w:spacing w:after="0"/>
        <w:ind w:firstLine="0"/>
        <w:rPr>
          <w:rFonts w:ascii="Consolas" w:hAnsi="Consolas"/>
          <w:b/>
          <w:bCs/>
          <w:color w:val="000080"/>
        </w:rPr>
      </w:pPr>
      <w:r w:rsidRPr="00D56298">
        <w:rPr>
          <w:rFonts w:ascii="Consolas" w:hAnsi="Consolas"/>
          <w:b/>
          <w:bCs/>
          <w:color w:val="000080"/>
        </w:rPr>
        <w:t>from</w:t>
      </w:r>
      <w:r>
        <w:t xml:space="preserve"> </w:t>
      </w:r>
      <w:r w:rsidRPr="000B1E95">
        <w:rPr>
          <w:rFonts w:ascii="Consolas" w:hAnsi="Consolas"/>
          <w:color w:val="000000"/>
        </w:rPr>
        <w:t>bs4</w:t>
      </w:r>
      <w:r>
        <w:t xml:space="preserve"> </w:t>
      </w:r>
      <w:r>
        <w:rPr>
          <w:rFonts w:ascii="Consolas" w:hAnsi="Consolas"/>
          <w:b/>
          <w:bCs/>
          <w:color w:val="000080"/>
        </w:rPr>
        <w:t>import</w:t>
      </w:r>
      <w:r>
        <w:t xml:space="preserve"> </w:t>
      </w:r>
      <w:r w:rsidR="0015587F">
        <w:t>B</w:t>
      </w:r>
      <w:r w:rsidRPr="000B1E95">
        <w:rPr>
          <w:rFonts w:ascii="Consolas" w:hAnsi="Consolas"/>
          <w:color w:val="000000"/>
        </w:rPr>
        <w:t>ea</w:t>
      </w:r>
      <w:r w:rsidR="00E60E5A">
        <w:rPr>
          <w:rFonts w:ascii="Consolas" w:hAnsi="Consolas"/>
          <w:color w:val="000000"/>
        </w:rPr>
        <w:t>u</w:t>
      </w:r>
      <w:r w:rsidR="0015587F">
        <w:rPr>
          <w:rFonts w:ascii="Consolas" w:hAnsi="Consolas"/>
          <w:color w:val="000000"/>
        </w:rPr>
        <w:t>tifulSo</w:t>
      </w:r>
      <w:r w:rsidRPr="000B1E95">
        <w:rPr>
          <w:rFonts w:ascii="Consolas" w:hAnsi="Consolas"/>
          <w:color w:val="000000"/>
        </w:rPr>
        <w:t>up</w:t>
      </w:r>
    </w:p>
    <w:p w14:paraId="7DD3E7E4" w14:textId="32F9B192" w:rsidR="000B1E95" w:rsidRDefault="0055359A" w:rsidP="0055359A">
      <w:pPr>
        <w:spacing w:after="0"/>
        <w:ind w:firstLine="0"/>
      </w:pPr>
      <w:r w:rsidRPr="00D56298">
        <w:rPr>
          <w:rFonts w:ascii="Consolas" w:hAnsi="Consolas"/>
          <w:b/>
          <w:bCs/>
          <w:color w:val="000080"/>
        </w:rPr>
        <w:t>from</w:t>
      </w:r>
      <w:r>
        <w:rPr>
          <w:rFonts w:ascii="Consolas" w:hAnsi="Consolas"/>
          <w:b/>
          <w:bCs/>
          <w:color w:val="000080"/>
        </w:rPr>
        <w:t xml:space="preserve"> </w:t>
      </w:r>
      <w:r>
        <w:rPr>
          <w:rFonts w:ascii="Consolas" w:hAnsi="Consolas"/>
          <w:color w:val="000000"/>
        </w:rPr>
        <w:t xml:space="preserve">urllib.request </w:t>
      </w:r>
      <w:r>
        <w:rPr>
          <w:rFonts w:ascii="Consolas" w:hAnsi="Consolas"/>
          <w:b/>
          <w:bCs/>
          <w:color w:val="000080"/>
        </w:rPr>
        <w:t xml:space="preserve">import </w:t>
      </w:r>
      <w:r>
        <w:rPr>
          <w:rFonts w:ascii="Consolas" w:hAnsi="Consolas"/>
          <w:color w:val="000000"/>
        </w:rPr>
        <w:t>urlopen</w:t>
      </w:r>
    </w:p>
    <w:p w14:paraId="67338559" w14:textId="2025B29F" w:rsidR="000B1E95" w:rsidRDefault="004B180C" w:rsidP="004B180C">
      <w:pPr>
        <w:ind w:firstLine="0"/>
        <w:rPr>
          <w:rFonts w:ascii="Consolas" w:hAnsi="Consolas"/>
          <w:color w:val="000000"/>
        </w:rPr>
      </w:pPr>
      <w:r>
        <w:rPr>
          <w:rFonts w:ascii="Consolas" w:hAnsi="Consolas"/>
          <w:b/>
          <w:bCs/>
          <w:color w:val="000080"/>
        </w:rPr>
        <w:t xml:space="preserve">import </w:t>
      </w:r>
      <w:r>
        <w:rPr>
          <w:rFonts w:ascii="Consolas" w:hAnsi="Consolas"/>
          <w:color w:val="000000"/>
        </w:rPr>
        <w:t>re</w:t>
      </w:r>
    </w:p>
    <w:p w14:paraId="030DAA91" w14:textId="77777777" w:rsidR="00E04CBB" w:rsidRDefault="00E04CBB" w:rsidP="00E04CBB">
      <w:pPr>
        <w:pStyle w:val="HTMLPreformatted"/>
        <w:shd w:val="clear" w:color="auto" w:fill="FFFFFF"/>
        <w:rPr>
          <w:rFonts w:ascii="Consolas" w:hAnsi="Consolas"/>
          <w:color w:val="000000"/>
        </w:rPr>
      </w:pPr>
    </w:p>
    <w:p w14:paraId="78FE3445" w14:textId="47F8F1FF" w:rsidR="00E04CBB" w:rsidRDefault="00E04CBB" w:rsidP="00E04CBB">
      <w:pPr>
        <w:pStyle w:val="HTMLPreformatted"/>
        <w:shd w:val="clear" w:color="auto" w:fill="FFFFFF"/>
        <w:rPr>
          <w:rFonts w:ascii="Consolas" w:hAnsi="Consolas"/>
          <w:color w:val="000000"/>
        </w:rPr>
      </w:pPr>
      <w:r>
        <w:rPr>
          <w:rFonts w:ascii="Consolas" w:hAnsi="Consolas"/>
          <w:color w:val="000000"/>
        </w:rPr>
        <w:t>connection = urlopen(URL_PAGE1)</w:t>
      </w:r>
      <w:r>
        <w:rPr>
          <w:rFonts w:ascii="Consolas" w:hAnsi="Consolas"/>
          <w:color w:val="000000"/>
        </w:rPr>
        <w:br/>
        <w:t>raw_html = connection.read()</w:t>
      </w:r>
      <w:r>
        <w:rPr>
          <w:rFonts w:ascii="Consolas" w:hAnsi="Consolas"/>
          <w:color w:val="000000"/>
        </w:rPr>
        <w:br/>
        <w:t>connection.close()</w:t>
      </w:r>
    </w:p>
    <w:p w14:paraId="34689CBA" w14:textId="41B316F7" w:rsidR="00E04CBB" w:rsidRDefault="00E04CBB" w:rsidP="00E04CBB">
      <w:pPr>
        <w:pStyle w:val="HTMLPreformatted"/>
        <w:shd w:val="clear" w:color="auto" w:fill="FFFFFF"/>
        <w:rPr>
          <w:rFonts w:ascii="Consolas" w:hAnsi="Consolas"/>
          <w:color w:val="000000"/>
        </w:rPr>
      </w:pPr>
    </w:p>
    <w:p w14:paraId="25B9A611" w14:textId="22E38D00" w:rsidR="00E04CBB" w:rsidRDefault="00E04CBB" w:rsidP="00E04CBB">
      <w:pPr>
        <w:pStyle w:val="HTMLPreformatted"/>
        <w:shd w:val="clear" w:color="auto" w:fill="FFFFFF"/>
        <w:rPr>
          <w:rFonts w:ascii="Consolas" w:hAnsi="Consolas"/>
          <w:color w:val="000000"/>
        </w:rPr>
      </w:pPr>
      <w:r>
        <w:rPr>
          <w:rFonts w:ascii="Consolas" w:hAnsi="Consolas"/>
          <w:color w:val="000000"/>
        </w:rPr>
        <w:t xml:space="preserve">soup = BeautifulSoup(raw_html, </w:t>
      </w:r>
      <w:r>
        <w:rPr>
          <w:rFonts w:ascii="Consolas" w:hAnsi="Consolas"/>
          <w:b/>
          <w:bCs/>
          <w:color w:val="008080"/>
        </w:rPr>
        <w:t>"lxml"</w:t>
      </w:r>
      <w:r>
        <w:rPr>
          <w:rFonts w:ascii="Consolas" w:hAnsi="Consolas"/>
          <w:color w:val="000000"/>
        </w:rPr>
        <w:t>)</w:t>
      </w:r>
      <w:r>
        <w:rPr>
          <w:rFonts w:ascii="Consolas" w:hAnsi="Consolas"/>
          <w:color w:val="000000"/>
        </w:rPr>
        <w:br/>
        <w:t>cars = soup.find_all(</w:t>
      </w:r>
      <w:r>
        <w:rPr>
          <w:rFonts w:ascii="Consolas" w:hAnsi="Consolas"/>
          <w:b/>
          <w:bCs/>
          <w:color w:val="008080"/>
        </w:rPr>
        <w:t>"div"</w:t>
      </w:r>
      <w:r>
        <w:rPr>
          <w:rFonts w:ascii="Consolas" w:hAnsi="Consolas"/>
          <w:color w:val="000000"/>
        </w:rPr>
        <w:t>, {</w:t>
      </w:r>
      <w:r>
        <w:rPr>
          <w:rFonts w:ascii="Consolas" w:hAnsi="Consolas"/>
          <w:b/>
          <w:bCs/>
          <w:color w:val="008080"/>
        </w:rPr>
        <w:t>"class"</w:t>
      </w:r>
      <w:r>
        <w:rPr>
          <w:rFonts w:ascii="Consolas" w:hAnsi="Consolas"/>
          <w:color w:val="000000"/>
        </w:rPr>
        <w:t>: re.compile(</w:t>
      </w:r>
      <w:r>
        <w:rPr>
          <w:rFonts w:ascii="Consolas" w:hAnsi="Consolas"/>
          <w:b/>
          <w:bCs/>
          <w:color w:val="008080"/>
        </w:rPr>
        <w:t>"row talalati-sor*"</w:t>
      </w:r>
      <w:r>
        <w:rPr>
          <w:rFonts w:ascii="Consolas" w:hAnsi="Consolas"/>
          <w:color w:val="000000"/>
        </w:rPr>
        <w:t>)})</w:t>
      </w:r>
      <w:r>
        <w:rPr>
          <w:rFonts w:ascii="Consolas" w:hAnsi="Consolas"/>
          <w:i/>
          <w:iCs/>
          <w:color w:val="808080"/>
        </w:rPr>
        <w:br/>
      </w:r>
      <w:r>
        <w:rPr>
          <w:rFonts w:ascii="Consolas" w:hAnsi="Consolas"/>
          <w:color w:val="000000"/>
        </w:rPr>
        <w:t>x = cars[</w:t>
      </w:r>
      <w:r>
        <w:rPr>
          <w:rFonts w:ascii="Consolas" w:hAnsi="Consolas"/>
          <w:color w:val="0000FF"/>
        </w:rPr>
        <w:t>0</w:t>
      </w:r>
      <w:r>
        <w:rPr>
          <w:rFonts w:ascii="Consolas" w:hAnsi="Consolas"/>
          <w:color w:val="000000"/>
        </w:rPr>
        <w:t>].find(</w:t>
      </w:r>
      <w:r>
        <w:rPr>
          <w:rFonts w:ascii="Consolas" w:hAnsi="Consolas"/>
          <w:b/>
          <w:bCs/>
          <w:color w:val="008080"/>
        </w:rPr>
        <w:t>"div"</w:t>
      </w:r>
      <w:r>
        <w:rPr>
          <w:rFonts w:ascii="Consolas" w:hAnsi="Consolas"/>
          <w:color w:val="000000"/>
        </w:rPr>
        <w:t>, {</w:t>
      </w:r>
      <w:r>
        <w:rPr>
          <w:rFonts w:ascii="Consolas" w:hAnsi="Consolas"/>
          <w:b/>
          <w:bCs/>
          <w:color w:val="008080"/>
        </w:rPr>
        <w:t xml:space="preserve">"class" </w:t>
      </w:r>
      <w:r>
        <w:rPr>
          <w:rFonts w:ascii="Consolas" w:hAnsi="Consolas"/>
          <w:color w:val="000000"/>
        </w:rPr>
        <w:t xml:space="preserve">: </w:t>
      </w:r>
      <w:r>
        <w:rPr>
          <w:rFonts w:ascii="Consolas" w:hAnsi="Consolas"/>
          <w:b/>
          <w:bCs/>
          <w:color w:val="008080"/>
        </w:rPr>
        <w:t>"vetelar"</w:t>
      </w:r>
      <w:r>
        <w:rPr>
          <w:rFonts w:ascii="Consolas" w:hAnsi="Consolas"/>
          <w:color w:val="000000"/>
        </w:rPr>
        <w:t>})</w:t>
      </w:r>
      <w:r>
        <w:rPr>
          <w:rFonts w:ascii="Consolas" w:hAnsi="Consolas"/>
          <w:color w:val="000000"/>
        </w:rPr>
        <w:br/>
        <w:t xml:space="preserve">x.text  </w:t>
      </w:r>
      <w:r>
        <w:rPr>
          <w:rFonts w:ascii="Consolas" w:hAnsi="Consolas"/>
          <w:color w:val="000000"/>
        </w:rPr>
        <w:tab/>
      </w:r>
      <w:r>
        <w:rPr>
          <w:rFonts w:ascii="Consolas" w:hAnsi="Consolas"/>
          <w:color w:val="000000"/>
        </w:rPr>
        <w:tab/>
      </w:r>
      <w:r w:rsidR="0015587F">
        <w:rPr>
          <w:rFonts w:ascii="Consolas" w:hAnsi="Consolas"/>
          <w:color w:val="000000"/>
        </w:rPr>
        <w:tab/>
        <w:t xml:space="preserve">   </w:t>
      </w:r>
      <w:r w:rsidRPr="00E04CBB">
        <w:rPr>
          <w:rFonts w:ascii="Consolas" w:hAnsi="Consolas"/>
          <w:b/>
          <w:bCs/>
          <w:color w:val="008080"/>
        </w:rPr>
        <w:t>#will return the text from the div</w:t>
      </w:r>
    </w:p>
    <w:p w14:paraId="3C991EEE" w14:textId="257C0E53" w:rsidR="00E04CBB" w:rsidRDefault="0015587F" w:rsidP="004B180C">
      <w:pPr>
        <w:ind w:firstLine="0"/>
        <w:rPr>
          <w:rFonts w:ascii="Consolas" w:hAnsi="Consolas"/>
          <w:b/>
          <w:bCs/>
          <w:color w:val="008080"/>
          <w:sz w:val="20"/>
          <w:szCs w:val="20"/>
        </w:rPr>
      </w:pPr>
      <w:r>
        <w:rPr>
          <w:rFonts w:ascii="Consolas" w:hAnsi="Consolas" w:cs="Courier New"/>
          <w:color w:val="000000"/>
          <w:sz w:val="20"/>
          <w:szCs w:val="20"/>
          <w:lang w:eastAsia="hu-HU"/>
        </w:rPr>
        <w:t>x.div.div.a.img[</w:t>
      </w:r>
      <w:r w:rsidRPr="0015587F">
        <w:rPr>
          <w:rFonts w:ascii="Consolas" w:hAnsi="Consolas"/>
          <w:b/>
          <w:bCs/>
          <w:color w:val="008080"/>
          <w:sz w:val="20"/>
          <w:szCs w:val="20"/>
        </w:rPr>
        <w:t>"</w:t>
      </w:r>
      <w:r>
        <w:rPr>
          <w:rFonts w:ascii="Consolas" w:hAnsi="Consolas"/>
          <w:b/>
          <w:bCs/>
          <w:color w:val="008080"/>
          <w:sz w:val="20"/>
          <w:szCs w:val="20"/>
        </w:rPr>
        <w:t>title</w:t>
      </w:r>
      <w:r w:rsidRPr="0015587F">
        <w:rPr>
          <w:rFonts w:ascii="Consolas" w:hAnsi="Consolas"/>
          <w:b/>
          <w:bCs/>
          <w:color w:val="008080"/>
          <w:sz w:val="20"/>
          <w:szCs w:val="20"/>
        </w:rPr>
        <w:t>"</w:t>
      </w:r>
      <w:r>
        <w:rPr>
          <w:rFonts w:ascii="Consolas" w:hAnsi="Consolas" w:cs="Courier New"/>
          <w:color w:val="000000"/>
          <w:sz w:val="20"/>
          <w:szCs w:val="20"/>
          <w:lang w:eastAsia="hu-HU"/>
        </w:rPr>
        <w:t xml:space="preserve">]    </w:t>
      </w:r>
      <w:r w:rsidRPr="0015587F">
        <w:rPr>
          <w:rFonts w:ascii="Consolas" w:hAnsi="Consolas"/>
          <w:b/>
          <w:bCs/>
          <w:color w:val="008080"/>
          <w:sz w:val="20"/>
          <w:szCs w:val="20"/>
        </w:rPr>
        <w:t>#will</w:t>
      </w:r>
      <w:r>
        <w:rPr>
          <w:rFonts w:ascii="Consolas" w:hAnsi="Consolas"/>
          <w:b/>
          <w:bCs/>
          <w:color w:val="008080"/>
          <w:sz w:val="20"/>
          <w:szCs w:val="20"/>
        </w:rPr>
        <w:t xml:space="preserve"> return the title attr of the image tag</w:t>
      </w:r>
    </w:p>
    <w:p w14:paraId="16E467B6" w14:textId="4684E73C" w:rsidR="00DC2145" w:rsidRDefault="00DC2145" w:rsidP="00DC2145">
      <w:pPr>
        <w:pStyle w:val="Heading1"/>
      </w:pPr>
      <w:bookmarkStart w:id="151" w:name="_Toc71586236"/>
      <w:r>
        <w:lastRenderedPageBreak/>
        <w:t>Math auxiliary</w:t>
      </w:r>
      <w:bookmarkEnd w:id="151"/>
    </w:p>
    <w:p w14:paraId="57F1E47A" w14:textId="3917DE0A" w:rsidR="00DC2145" w:rsidRDefault="00DC2145" w:rsidP="009E5E97">
      <w:pPr>
        <w:pStyle w:val="Heading2"/>
      </w:pPr>
      <w:bookmarkStart w:id="152" w:name="_Toc71586237"/>
      <w:r>
        <w:t>Eigenvalues and eigenvectors</w:t>
      </w:r>
      <w:bookmarkEnd w:id="152"/>
    </w:p>
    <w:p w14:paraId="63AE0B02" w14:textId="6DEA40B3" w:rsidR="00DC2145" w:rsidRPr="0096258D" w:rsidRDefault="00DC2145" w:rsidP="00DC2145">
      <w:pPr>
        <w:ind w:firstLine="0"/>
      </w:pPr>
      <w:r w:rsidRPr="0096258D">
        <w:rPr>
          <w:b/>
        </w:rPr>
        <w:t>A</w:t>
      </w:r>
      <w:r>
        <w:t xml:space="preserve"> is a </w:t>
      </w:r>
      <w:r w:rsidR="0096258D">
        <w:t>square</w:t>
      </w:r>
      <w:r>
        <w:t xml:space="preserve"> matrix, </w:t>
      </w:r>
      <w:r w:rsidRPr="0096258D">
        <w:rPr>
          <w:b/>
        </w:rPr>
        <w:t>x</w:t>
      </w:r>
      <w:r>
        <w:t xml:space="preserve"> is a non null vector. </w:t>
      </w:r>
      <m:oMath>
        <m:r>
          <w:rPr>
            <w:rFonts w:ascii="Cambria Math" w:hAnsi="Cambria Math"/>
          </w:rPr>
          <m:t>λ</m:t>
        </m:r>
      </m:oMath>
      <w:r w:rsidR="0096258D">
        <w:t xml:space="preserve"> is a scalar called eigenvalue. The </w:t>
      </w:r>
      <m:oMath>
        <m:r>
          <m:rPr>
            <m:sty m:val="bi"/>
          </m:rPr>
          <w:rPr>
            <w:rFonts w:ascii="Cambria Math" w:hAnsi="Cambria Math"/>
          </w:rPr>
          <m:t>x</m:t>
        </m:r>
      </m:oMath>
      <w:r w:rsidR="0096258D">
        <w:rPr>
          <w:b/>
        </w:rPr>
        <w:t xml:space="preserve"> </w:t>
      </w:r>
      <w:r w:rsidR="0096258D">
        <w:t xml:space="preserve">is the eigenvector associated with the eigenvalue </w:t>
      </w:r>
      <m:oMath>
        <m:r>
          <w:rPr>
            <w:rFonts w:ascii="Cambria Math" w:hAnsi="Cambria Math"/>
          </w:rPr>
          <m:t>λ</m:t>
        </m:r>
      </m:oMath>
      <w:r w:rsidR="0096258D">
        <w:t>.</w:t>
      </w:r>
    </w:p>
    <w:p w14:paraId="244347F5" w14:textId="23D8BFD0" w:rsidR="00DC2145" w:rsidRPr="0096258D" w:rsidRDefault="00DC2145" w:rsidP="00DC2145">
      <w:pPr>
        <w:rPr>
          <w:b/>
        </w:rPr>
      </w:pPr>
      <m:oMathPara>
        <m:oMath>
          <m:r>
            <m:rPr>
              <m:sty m:val="bi"/>
            </m:rPr>
            <w:rPr>
              <w:rFonts w:ascii="Cambria Math" w:hAnsi="Cambria Math"/>
            </w:rPr>
            <m:t>Ax</m:t>
          </m:r>
          <m:r>
            <w:rPr>
              <w:rFonts w:ascii="Cambria Math" w:hAnsi="Cambria Math"/>
            </w:rPr>
            <m:t>=λ</m:t>
          </m:r>
          <m:r>
            <m:rPr>
              <m:sty m:val="bi"/>
            </m:rPr>
            <w:rPr>
              <w:rFonts w:ascii="Cambria Math" w:hAnsi="Cambria Math"/>
            </w:rPr>
            <m:t>x</m:t>
          </m:r>
        </m:oMath>
      </m:oMathPara>
    </w:p>
    <w:p w14:paraId="4A20EA09" w14:textId="443B3945" w:rsidR="0096258D" w:rsidRPr="0096258D" w:rsidRDefault="0096258D" w:rsidP="0096258D">
      <w:pPr>
        <w:rPr>
          <w:b/>
        </w:rPr>
      </w:pPr>
      <m:oMathPara>
        <m:oMath>
          <m:r>
            <m:rPr>
              <m:sty m:val="bi"/>
            </m:rPr>
            <w:rPr>
              <w:rFonts w:ascii="Cambria Math" w:hAnsi="Cambria Math"/>
            </w:rPr>
            <m:t>Ax</m:t>
          </m:r>
          <m:r>
            <w:rPr>
              <w:rFonts w:ascii="Cambria Math" w:hAnsi="Cambria Math"/>
            </w:rPr>
            <m:t>=</m:t>
          </m:r>
          <m:r>
            <m:rPr>
              <m:sty m:val="bi"/>
            </m:rPr>
            <w:rPr>
              <w:rFonts w:ascii="Cambria Math" w:hAnsi="Cambria Math"/>
            </w:rPr>
            <m:t>λ</m:t>
          </m:r>
          <m:r>
            <m:rPr>
              <m:sty m:val="bi"/>
            </m:rPr>
            <w:rPr>
              <w:rFonts w:ascii="Cambria Math" w:hAnsi="Cambria Math"/>
            </w:rPr>
            <m:t>I</m:t>
          </m:r>
          <m:r>
            <m:rPr>
              <m:sty m:val="bi"/>
            </m:rPr>
            <w:rPr>
              <w:rFonts w:ascii="Cambria Math" w:hAnsi="Cambria Math"/>
            </w:rPr>
            <m:t>x</m:t>
          </m:r>
        </m:oMath>
      </m:oMathPara>
    </w:p>
    <w:p w14:paraId="237574BF" w14:textId="2553ACD9" w:rsidR="0096258D" w:rsidRPr="009E5E97" w:rsidRDefault="0096258D" w:rsidP="0096258D">
      <w:pPr>
        <w:rPr>
          <w:b/>
        </w:rPr>
      </w:pPr>
      <m:oMathPara>
        <m:oMath>
          <m:d>
            <m:dPr>
              <m:ctrlPr>
                <w:rPr>
                  <w:rFonts w:ascii="Cambria Math" w:hAnsi="Cambria Math"/>
                  <w:b/>
                  <w:i/>
                </w:rPr>
              </m:ctrlPr>
            </m:dPr>
            <m:e>
              <m:r>
                <m:rPr>
                  <m:sty m:val="bi"/>
                </m:rPr>
                <w:rPr>
                  <w:rFonts w:ascii="Cambria Math" w:hAnsi="Cambria Math"/>
                </w:rPr>
                <m:t>A</m:t>
              </m:r>
              <m:r>
                <w:rPr>
                  <w:rFonts w:ascii="Cambria Math" w:hAnsi="Cambria Math"/>
                </w:rPr>
                <m:t>-</m:t>
              </m:r>
              <m:r>
                <m:rPr>
                  <m:sty m:val="bi"/>
                </m:rPr>
                <w:rPr>
                  <w:rFonts w:ascii="Cambria Math" w:hAnsi="Cambria Math"/>
                </w:rPr>
                <m:t>λ</m:t>
              </m:r>
              <m:r>
                <m:rPr>
                  <m:sty m:val="bi"/>
                </m:rPr>
                <w:rPr>
                  <w:rFonts w:ascii="Cambria Math" w:hAnsi="Cambria Math"/>
                </w:rPr>
                <m:t>I</m:t>
              </m:r>
            </m:e>
          </m:d>
          <m:r>
            <m:rPr>
              <m:sty m:val="bi"/>
            </m:rPr>
            <w:rPr>
              <w:rFonts w:ascii="Cambria Math" w:hAnsi="Cambria Math"/>
            </w:rPr>
            <m:t>x</m:t>
          </m:r>
          <m:r>
            <m:rPr>
              <m:sty m:val="bi"/>
            </m:rPr>
            <w:rPr>
              <w:rFonts w:ascii="Cambria Math" w:hAnsi="Cambria Math"/>
            </w:rPr>
            <m:t>=0</m:t>
          </m:r>
        </m:oMath>
      </m:oMathPara>
    </w:p>
    <w:p w14:paraId="161AC65E" w14:textId="4DD861F7" w:rsidR="009E5E97" w:rsidRDefault="009E5E97" w:rsidP="009E5E97">
      <w:pPr>
        <w:ind w:firstLine="0"/>
      </w:pPr>
      <w:r>
        <w:t>Trace are the sum of the diagonal entries of a square matrix.</w:t>
      </w:r>
    </w:p>
    <w:p w14:paraId="01331268" w14:textId="2AEBE59C" w:rsidR="009E5E97" w:rsidRDefault="009E5E97" w:rsidP="009E5E97">
      <w:pPr>
        <w:ind w:firstLine="0"/>
      </w:pPr>
      <w:r>
        <w:rPr>
          <w:b/>
        </w:rPr>
        <w:t xml:space="preserve">Theorem: </w:t>
      </w:r>
      <w:r>
        <w:t>The sum of eigenvalues is exactly the trace.</w:t>
      </w:r>
    </w:p>
    <w:p w14:paraId="36D46E0F" w14:textId="771B04E2" w:rsidR="009E5E97" w:rsidRPr="009E5E97" w:rsidRDefault="009E5E97" w:rsidP="009E5E97">
      <w:pPr>
        <w:ind w:firstLine="0"/>
      </w:pPr>
      <w:r>
        <w:rPr>
          <w:b/>
        </w:rPr>
        <w:t>Theorem:</w:t>
      </w:r>
      <w:r>
        <w:t xml:space="preserve"> The product of eigenvalues will result in the matrix’ determinant.</w:t>
      </w:r>
    </w:p>
    <w:p w14:paraId="5E4576BA" w14:textId="70323632" w:rsidR="001630F6" w:rsidRDefault="001630F6" w:rsidP="009E5E97">
      <w:pPr>
        <w:pStyle w:val="Heading2"/>
      </w:pPr>
      <w:r>
        <w:t>Rank of matrix</w:t>
      </w:r>
    </w:p>
    <w:p w14:paraId="5156127A" w14:textId="2D957E45" w:rsidR="001630F6" w:rsidRDefault="001630F6" w:rsidP="001630F6">
      <w:pPr>
        <w:spacing w:after="0"/>
        <w:ind w:firstLine="0"/>
      </w:pPr>
      <w:r>
        <w:t>Row rank: number of linearly independent rows.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r</m:t>
            </m:r>
          </m:e>
          <m:sub>
            <m:r>
              <w:rPr>
                <w:rFonts w:ascii="Cambria Math" w:hAnsi="Cambria Math"/>
              </w:rPr>
              <m:t>j</m:t>
            </m:r>
          </m:sub>
        </m:sSub>
      </m:oMath>
      <w:r>
        <w:t>).</w:t>
      </w:r>
    </w:p>
    <w:p w14:paraId="666B36AB" w14:textId="59499761" w:rsidR="000047C8" w:rsidRDefault="001630F6" w:rsidP="001630F6">
      <w:pPr>
        <w:spacing w:after="0"/>
        <w:ind w:firstLine="0"/>
      </w:pPr>
      <w:r>
        <w:t>Column rank: number of linearly independent columns.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c</m:t>
            </m:r>
          </m:e>
          <m:sub>
            <m:r>
              <w:rPr>
                <w:rFonts w:ascii="Cambria Math" w:hAnsi="Cambria Math"/>
              </w:rPr>
              <m:t>j</m:t>
            </m:r>
          </m:sub>
        </m:sSub>
      </m:oMath>
      <w:r>
        <w:t>).</w:t>
      </w:r>
    </w:p>
    <w:p w14:paraId="3E8F3A84" w14:textId="64E87EB1" w:rsidR="001C3F84" w:rsidRDefault="001C3F84" w:rsidP="001630F6">
      <w:pPr>
        <w:spacing w:after="0"/>
        <w:ind w:firstLine="0"/>
      </w:pPr>
      <w:r>
        <w:t xml:space="preserve">Often the row rank is equal to the column rank, so we simply refer to this common value as the rank of the matrix. </w:t>
      </w:r>
      <m:oMath>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MAX</m:t>
            </m:r>
          </m:sub>
        </m:sSub>
        <m:r>
          <w:rPr>
            <w:rFonts w:ascii="Cambria Math" w:hAnsi="Cambria Math"/>
          </w:rPr>
          <m:t>=</m:t>
        </m:r>
        <m:r>
          <m:rPr>
            <m:sty m:val="p"/>
          </m:rPr>
          <w:rPr>
            <w:rFonts w:ascii="Cambria Math" w:hAnsi="Cambria Math"/>
          </w:rPr>
          <m:t>min⁡</m:t>
        </m:r>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ROW</m:t>
            </m:r>
          </m:sub>
        </m:sSub>
        <m:r>
          <w:rPr>
            <w:rFonts w:ascii="Cambria Math" w:hAnsi="Cambria Math"/>
          </w:rPr>
          <m:t>, RAN</m:t>
        </m:r>
        <m:sSub>
          <m:sSubPr>
            <m:ctrlPr>
              <w:rPr>
                <w:rFonts w:ascii="Cambria Math" w:hAnsi="Cambria Math"/>
                <w:i/>
              </w:rPr>
            </m:ctrlPr>
          </m:sSubPr>
          <m:e>
            <m:r>
              <w:rPr>
                <w:rFonts w:ascii="Cambria Math" w:hAnsi="Cambria Math"/>
              </w:rPr>
              <m:t>K</m:t>
            </m:r>
          </m:e>
          <m:sub>
            <m:r>
              <w:rPr>
                <w:rFonts w:ascii="Cambria Math" w:hAnsi="Cambria Math"/>
              </w:rPr>
              <m:t>COL</m:t>
            </m:r>
          </m:sub>
        </m:sSub>
        <m:r>
          <w:rPr>
            <w:rFonts w:ascii="Cambria Math" w:hAnsi="Cambria Math"/>
          </w:rPr>
          <m:t>)</m:t>
        </m:r>
      </m:oMath>
    </w:p>
    <w:p w14:paraId="465127CA" w14:textId="671C7A6C" w:rsidR="000047C8" w:rsidRDefault="000047C8" w:rsidP="001630F6">
      <w:pPr>
        <w:spacing w:after="0"/>
        <w:ind w:firstLine="0"/>
      </w:pPr>
      <w:r>
        <w:t>A matrix full of zeros has a rank of 0.</w:t>
      </w:r>
      <w:r w:rsidR="008D260A">
        <w:t xml:space="preserve"> Zero vectors do not increase the rank.</w:t>
      </w:r>
    </w:p>
    <w:p w14:paraId="49CFE756" w14:textId="7D2874BE" w:rsidR="009E5E97" w:rsidRDefault="00A625F5" w:rsidP="009E5E97">
      <w:pPr>
        <w:spacing w:after="0"/>
        <w:ind w:firstLine="0"/>
      </w:pPr>
      <w:r>
        <w:t xml:space="preserve">An </w:t>
      </w:r>
      <m:oMath>
        <m:r>
          <w:rPr>
            <w:rFonts w:ascii="Cambria Math" w:hAnsi="Cambria Math"/>
          </w:rPr>
          <m:t>n×n</m:t>
        </m:r>
      </m:oMath>
      <w:r>
        <w:t xml:space="preserve"> matrix is invertible if and only if the rank of the matrix is </w:t>
      </w:r>
      <m:oMath>
        <m:r>
          <w:rPr>
            <w:rFonts w:ascii="Cambria Math" w:hAnsi="Cambria Math"/>
          </w:rPr>
          <m:t>n</m:t>
        </m:r>
      </m:oMath>
      <w:r>
        <w:t>.</w:t>
      </w:r>
    </w:p>
    <w:p w14:paraId="7F23B1CB" w14:textId="5B66584E" w:rsidR="0094588A" w:rsidRDefault="0094588A" w:rsidP="0094588A">
      <w:pPr>
        <w:pStyle w:val="Heading2"/>
      </w:pPr>
      <w:r>
        <w:t>Kernel and image</w:t>
      </w:r>
    </w:p>
    <w:p w14:paraId="711EB543" w14:textId="03B8BF5D" w:rsidR="0094588A" w:rsidRDefault="0094588A" w:rsidP="0094588A">
      <w:pPr>
        <w:ind w:firstLine="0"/>
      </w:pPr>
      <w:r>
        <w:t>Kernel (nullspace) is the set of vectors for which a given linear mapping outputs the zero vector.</w:t>
      </w:r>
    </w:p>
    <w:p w14:paraId="61920416" w14:textId="60B6A4CB" w:rsidR="0094588A" w:rsidRPr="0094588A" w:rsidRDefault="0094588A" w:rsidP="0094588A">
      <w:pPr>
        <w:ind w:firstLine="0"/>
      </w:pPr>
      <m:oMathPara>
        <m:oMath>
          <m:func>
            <m:funcPr>
              <m:ctrlPr>
                <w:rPr>
                  <w:rFonts w:ascii="Cambria Math" w:hAnsi="Cambria Math"/>
                </w:rPr>
              </m:ctrlPr>
            </m:funcPr>
            <m:fName>
              <m:r>
                <m:rPr>
                  <m:sty m:val="p"/>
                </m:rPr>
                <w:rPr>
                  <w:rFonts w:ascii="Cambria Math" w:hAnsi="Cambria Math"/>
                </w:rPr>
                <m:t>ker</m:t>
              </m:r>
            </m:fName>
            <m:e>
              <m:d>
                <m:dPr>
                  <m:ctrlPr>
                    <w:rPr>
                      <w:rFonts w:ascii="Cambria Math" w:hAnsi="Cambria Math"/>
                      <w:i/>
                    </w:rPr>
                  </m:ctrlPr>
                </m:dPr>
                <m:e>
                  <m:r>
                    <m:rPr>
                      <m:sty m:val="bi"/>
                    </m:rPr>
                    <w:rPr>
                      <w:rFonts w:ascii="Cambria Math" w:hAnsi="Cambria Math"/>
                    </w:rPr>
                    <m:t>L</m:t>
                  </m:r>
                </m:e>
              </m:d>
            </m:e>
          </m:func>
          <m:r>
            <w:rPr>
              <w:rFonts w:ascii="Cambria Math" w:hAnsi="Cambria Math"/>
            </w:rPr>
            <m:t>=</m:t>
          </m:r>
          <m:d>
            <m:dPr>
              <m:begChr m:val="{"/>
              <m:endChr m:val="|"/>
              <m:ctrlPr>
                <w:rPr>
                  <w:rFonts w:ascii="Cambria Math" w:hAnsi="Cambria Math"/>
                  <w:i/>
                </w:rPr>
              </m:ctrlPr>
            </m:dPr>
            <m:e>
              <m:r>
                <m:rPr>
                  <m:sty m:val="bi"/>
                </m:rPr>
                <w:rPr>
                  <w:rFonts w:ascii="Cambria Math" w:hAnsi="Cambria Math"/>
                </w:rPr>
                <m:t>v</m:t>
              </m:r>
              <m:r>
                <w:rPr>
                  <w:rFonts w:ascii="Cambria Math" w:hAnsi="Cambria Math"/>
                </w:rPr>
                <m:t xml:space="preserve"> ϵ V </m:t>
              </m:r>
            </m:e>
          </m:d>
          <m:r>
            <w:rPr>
              <w:rFonts w:ascii="Cambria Math" w:hAnsi="Cambria Math"/>
            </w:rPr>
            <m:t xml:space="preserve"> L</m:t>
          </m:r>
          <m:d>
            <m:dPr>
              <m:ctrlPr>
                <w:rPr>
                  <w:rFonts w:ascii="Cambria Math" w:hAnsi="Cambria Math"/>
                  <w:i/>
                </w:rPr>
              </m:ctrlPr>
            </m:dPr>
            <m:e>
              <m:r>
                <m:rPr>
                  <m:sty m:val="bi"/>
                </m:rPr>
                <w:rPr>
                  <w:rFonts w:ascii="Cambria Math" w:hAnsi="Cambria Math"/>
                </w:rPr>
                <m:t>v</m:t>
              </m:r>
            </m:e>
          </m:d>
          <m:r>
            <w:rPr>
              <w:rFonts w:ascii="Cambria Math" w:hAnsi="Cambria Math"/>
            </w:rPr>
            <m:t>=</m:t>
          </m:r>
          <m:r>
            <m:rPr>
              <m:sty m:val="bi"/>
            </m:rPr>
            <w:rPr>
              <w:rFonts w:ascii="Cambria Math" w:hAnsi="Cambria Math"/>
            </w:rPr>
            <m:t>0</m:t>
          </m:r>
          <m:r>
            <w:rPr>
              <w:rFonts w:ascii="Cambria Math" w:hAnsi="Cambria Math"/>
            </w:rPr>
            <m:t>}</m:t>
          </m:r>
        </m:oMath>
      </m:oMathPara>
    </w:p>
    <w:p w14:paraId="1413A83E" w14:textId="77777777" w:rsidR="0094588A" w:rsidRPr="009E5E97" w:rsidRDefault="0094588A" w:rsidP="009E5E97">
      <w:pPr>
        <w:spacing w:after="0"/>
        <w:ind w:firstLine="0"/>
      </w:pPr>
    </w:p>
    <w:p w14:paraId="1D172837" w14:textId="626A2E71" w:rsidR="009E5E97" w:rsidRPr="001630F6" w:rsidRDefault="0094588A" w:rsidP="001630F6">
      <w:pPr>
        <w:spacing w:after="0"/>
        <w:ind w:firstLine="0"/>
      </w:pPr>
      <w:r>
        <w:t>// TODO</w:t>
      </w:r>
    </w:p>
    <w:p w14:paraId="5B19FA20" w14:textId="77777777" w:rsidR="001630F6" w:rsidRPr="001630F6" w:rsidRDefault="001630F6" w:rsidP="001630F6">
      <w:pPr>
        <w:ind w:firstLine="0"/>
      </w:pPr>
    </w:p>
    <w:p w14:paraId="3BFAA301" w14:textId="77777777" w:rsidR="001630F6" w:rsidRPr="0096258D" w:rsidRDefault="001630F6" w:rsidP="0096258D">
      <w:pPr>
        <w:rPr>
          <w:b/>
        </w:rPr>
      </w:pPr>
    </w:p>
    <w:p w14:paraId="4D436507" w14:textId="77777777" w:rsidR="0096258D" w:rsidRPr="00DC2145" w:rsidRDefault="0096258D" w:rsidP="00DC2145"/>
    <w:p w14:paraId="233E49F7" w14:textId="77777777" w:rsidR="00DC2145" w:rsidRPr="000B1E95" w:rsidRDefault="00DC2145" w:rsidP="004B180C">
      <w:pPr>
        <w:ind w:firstLine="0"/>
      </w:pPr>
    </w:p>
    <w:p w14:paraId="62D87BEA" w14:textId="17A33EF3" w:rsidR="00144F27" w:rsidRDefault="00B00196" w:rsidP="000E231D">
      <w:pPr>
        <w:pStyle w:val="Heading1"/>
      </w:pPr>
      <w:bookmarkStart w:id="153" w:name="_Toc71586238"/>
      <w:r>
        <w:lastRenderedPageBreak/>
        <w:t>Standard normal CDF (</w:t>
      </w:r>
      <m:oMath>
        <m:r>
          <m:rPr>
            <m:sty m:val="bi"/>
          </m:rPr>
          <w:rPr>
            <w:rFonts w:ascii="Cambria Math" w:hAnsi="Cambria Math"/>
          </w:rPr>
          <m:t>ϕ</m:t>
        </m:r>
      </m:oMath>
      <w:r>
        <w:t>) chart.</w:t>
      </w:r>
      <w:bookmarkEnd w:id="153"/>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428"/>
        <w:gridCol w:w="806"/>
        <w:gridCol w:w="806"/>
        <w:gridCol w:w="806"/>
        <w:gridCol w:w="806"/>
        <w:gridCol w:w="806"/>
        <w:gridCol w:w="806"/>
        <w:gridCol w:w="806"/>
        <w:gridCol w:w="806"/>
        <w:gridCol w:w="806"/>
        <w:gridCol w:w="806"/>
      </w:tblGrid>
      <w:tr w:rsidR="00B00196" w:rsidRPr="00603AC3" w14:paraId="6D29A8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6972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i/>
                <w:iCs/>
                <w:color w:val="202122"/>
                <w:sz w:val="14"/>
                <w:szCs w:val="14"/>
                <w:lang w:eastAsia="hu-HU"/>
              </w:rPr>
              <w:t>z</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552EF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+ 0.00</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F81AD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+ 0.01</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29904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+ 0.02</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90D1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+ 0.03</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B4AB7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+ 0.04</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5220BE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+ 0.05</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630894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+ 0.06</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F0FE84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+ 0.07</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04F949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+ 0.08</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804046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+ 0.09</w:t>
            </w:r>
          </w:p>
        </w:tc>
      </w:tr>
      <w:tr w:rsidR="00B00196" w:rsidRPr="00603AC3" w14:paraId="49E9627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4361B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7C76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0.50000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7976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0.50399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D2AC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0.50798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2A8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0.51197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BE1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0.51595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35FD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6A4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0.52392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F83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0.52790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9C2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0.53188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B6D3D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0.53586</w:t>
            </w:r>
          </w:p>
        </w:tc>
      </w:tr>
      <w:tr w:rsidR="00B00196" w:rsidRPr="00603AC3" w14:paraId="7BF5E56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973C2D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0617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AF5E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0.54380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C2D2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0.54776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04B0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1A85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0.55567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8585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261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0.56360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2396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0.56749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6A30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0.57142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E854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0.57535</w:t>
            </w:r>
          </w:p>
        </w:tc>
      </w:tr>
      <w:tr w:rsidR="00B00196" w:rsidRPr="00603AC3" w14:paraId="507164B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6DC64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5C7E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6897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0.58317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7D11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0.58706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1E38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0.59095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68AE3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0.59483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EFE8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0.59871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BDB1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5148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0.60642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51DE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0.61026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E39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0.61409</w:t>
            </w:r>
          </w:p>
        </w:tc>
      </w:tr>
      <w:tr w:rsidR="00B00196" w:rsidRPr="00603AC3" w14:paraId="65D354E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931F13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0077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0.61791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312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16BA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0.62552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FD0D8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0.62930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FDA04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0.63307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FABD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498A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0.64058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B8A6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0.64431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08A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0.64803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E268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0.65173</w:t>
            </w:r>
          </w:p>
        </w:tc>
      </w:tr>
      <w:tr w:rsidR="00B00196" w:rsidRPr="00603AC3" w14:paraId="2DE4DD9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76CF8E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5EF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0.65542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0132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3AAF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0.66276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C386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0.66640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027A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0.67003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DCB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6B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0.67724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89CC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0.68082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D594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0.68439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D678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0.68793</w:t>
            </w:r>
          </w:p>
        </w:tc>
      </w:tr>
      <w:tr w:rsidR="00B00196" w:rsidRPr="00603AC3" w14:paraId="3C35B00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401595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70845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364BF8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1490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EEB40E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2248BE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F17A4B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916AFC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66196E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8E78F5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739C08" w14:textId="77777777" w:rsidR="00B00196" w:rsidRPr="00603AC3" w:rsidRDefault="00B00196" w:rsidP="00B00196">
            <w:pPr>
              <w:spacing w:after="0" w:line="240" w:lineRule="auto"/>
              <w:ind w:firstLine="0"/>
              <w:jc w:val="left"/>
              <w:rPr>
                <w:sz w:val="14"/>
                <w:szCs w:val="14"/>
                <w:lang w:eastAsia="hu-HU"/>
              </w:rPr>
            </w:pPr>
          </w:p>
        </w:tc>
      </w:tr>
      <w:tr w:rsidR="00B00196" w:rsidRPr="00603AC3" w14:paraId="63B5E4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AFD80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00A2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0.69146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67B7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0.69497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0644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0.69847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865A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0.70194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D81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0.70540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61C2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0.70884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A3EE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0.71226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C0AF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0.71566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3CB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0.71904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2DD0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0.72240</w:t>
            </w:r>
          </w:p>
        </w:tc>
      </w:tr>
      <w:tr w:rsidR="00B00196" w:rsidRPr="00603AC3" w14:paraId="185D3E3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9906"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2A59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0.72575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A8B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B1BED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0.73237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3E7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0.73565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0D69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0.73891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A706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0.74215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B885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EA1B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0.74857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3073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0.75175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CAD5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0.75490</w:t>
            </w:r>
          </w:p>
        </w:tc>
      </w:tr>
      <w:tr w:rsidR="00B00196" w:rsidRPr="00603AC3" w14:paraId="68339AB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C29088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89A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0.75804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9785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0.76115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D881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0.76424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AA2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0.76730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6C73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0.77035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BED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0.77337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2AD0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7F8C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0.77935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41F1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0.78230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71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0.78524</w:t>
            </w:r>
          </w:p>
        </w:tc>
      </w:tr>
      <w:tr w:rsidR="00B00196" w:rsidRPr="00603AC3" w14:paraId="1A0F78AC"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EC43FF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D7CC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0.78814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C7E4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0.79103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95DE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0.79389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8EC3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0.79673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E104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7D87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0.80234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F1E8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0.80511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D332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741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0.81057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AFB7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0.81327</w:t>
            </w:r>
          </w:p>
        </w:tc>
      </w:tr>
      <w:tr w:rsidR="00B00196" w:rsidRPr="00603AC3" w14:paraId="1715B58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95225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545F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0.81594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E8DB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0.81859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2961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0.82121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9A3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3D7A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0.82639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880B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0.82894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1E7EB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0.83147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141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0.83398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6552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0.83646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09CD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0.83891</w:t>
            </w:r>
          </w:p>
        </w:tc>
      </w:tr>
      <w:tr w:rsidR="00B00196" w:rsidRPr="00603AC3" w14:paraId="65753F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36E13D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79F1F87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2D5EE4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4222BB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F438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2ADCE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6A70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E6BAB6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B8F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1E939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4A88F7" w14:textId="77777777" w:rsidR="00B00196" w:rsidRPr="00603AC3" w:rsidRDefault="00B00196" w:rsidP="00B00196">
            <w:pPr>
              <w:spacing w:after="0" w:line="240" w:lineRule="auto"/>
              <w:ind w:firstLine="0"/>
              <w:jc w:val="left"/>
              <w:rPr>
                <w:sz w:val="14"/>
                <w:szCs w:val="14"/>
                <w:lang w:eastAsia="hu-HU"/>
              </w:rPr>
            </w:pPr>
          </w:p>
        </w:tc>
      </w:tr>
      <w:tr w:rsidR="00B00196" w:rsidRPr="00603AC3" w14:paraId="2394836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232D6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91F0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CC28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0.84375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30C03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0.84614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4AFB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0.84849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9327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0.85083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6F47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0.85314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09626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115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0.85769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6B56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D904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0.86214</w:t>
            </w:r>
          </w:p>
        </w:tc>
      </w:tr>
      <w:tr w:rsidR="00B00196" w:rsidRPr="00603AC3" w14:paraId="4E02E50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3823F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DBD0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0.86433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DA91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0.86650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C3F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0.86864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294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0.87076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40C9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8413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FD8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0.87698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48C9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0.87900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100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0.88100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9E8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0.88298</w:t>
            </w:r>
          </w:p>
        </w:tc>
      </w:tr>
      <w:tr w:rsidR="00B00196" w:rsidRPr="00603AC3" w14:paraId="08053A8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019A1E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65CD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7C12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0.88686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E4876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0.88877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C5C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0.89065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F7D0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0.89251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0FD9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0.89435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261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0.89617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AF12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0.89796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6123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9AE30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0.90147</w:t>
            </w:r>
          </w:p>
        </w:tc>
      </w:tr>
      <w:tr w:rsidR="00B00196" w:rsidRPr="00603AC3" w14:paraId="2DAD430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BA1ECA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FFDC2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AE24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0.90490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C99B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0.90658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3A1C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0.90824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428E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5C40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0.91149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184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0.91308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E8AE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0.91466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8DC5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D9C6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0.91774</w:t>
            </w:r>
          </w:p>
        </w:tc>
      </w:tr>
      <w:tr w:rsidR="00B00196" w:rsidRPr="00603AC3" w14:paraId="0A048A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AF21E9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8D65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7C7C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0.92073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B3C0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0.92220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DAC10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2D21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0.92507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60CA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0.92647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5493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B31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0.92922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C900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0.93056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221E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0.93189</w:t>
            </w:r>
          </w:p>
        </w:tc>
      </w:tr>
      <w:tr w:rsidR="00B00196" w:rsidRPr="00603AC3" w14:paraId="715E12B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B31A8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6B0A1BC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D855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F4FDA4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575BB9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B96E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1C91B7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B2EC44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C2B8AF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7E192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9984363" w14:textId="77777777" w:rsidR="00B00196" w:rsidRPr="00603AC3" w:rsidRDefault="00B00196" w:rsidP="00B00196">
            <w:pPr>
              <w:spacing w:after="0" w:line="240" w:lineRule="auto"/>
              <w:ind w:firstLine="0"/>
              <w:jc w:val="left"/>
              <w:rPr>
                <w:sz w:val="14"/>
                <w:szCs w:val="14"/>
                <w:lang w:eastAsia="hu-HU"/>
              </w:rPr>
            </w:pPr>
          </w:p>
        </w:tc>
      </w:tr>
      <w:tr w:rsidR="00B00196" w:rsidRPr="00603AC3" w14:paraId="14D41A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100E9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1BBF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0.93319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86FD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0.93448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C0EC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0.93574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B680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0.93699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134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0.93822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E2F7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0.93943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505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0.94062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FA3D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0.94179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3DA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0.94295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490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0.94408</w:t>
            </w:r>
          </w:p>
        </w:tc>
      </w:tr>
      <w:tr w:rsidR="00B00196" w:rsidRPr="00603AC3" w14:paraId="4BA8055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1547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5A2F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0.94520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360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0.94630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1896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0.94738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4848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0.94845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1316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0.94950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3BD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0.95053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AC6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0.95154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C394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0.95254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1C14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0.95352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40C3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0.95449</w:t>
            </w:r>
          </w:p>
        </w:tc>
      </w:tr>
      <w:tr w:rsidR="00B00196" w:rsidRPr="00603AC3" w14:paraId="7C49118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E138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504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C14E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F43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6736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0.95818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9AC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0A88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2A4A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0.96080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B3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0.96164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0D046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0.96246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6E308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0.96327</w:t>
            </w:r>
          </w:p>
        </w:tc>
      </w:tr>
      <w:tr w:rsidR="00B00196" w:rsidRPr="00603AC3" w14:paraId="5D8D3D2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A32110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421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3950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D13A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0.96562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C5D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0.96638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0F5B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39F5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8CA9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454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8CCFD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0EF3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0.97062</w:t>
            </w:r>
          </w:p>
        </w:tc>
      </w:tr>
      <w:tr w:rsidR="00B00196" w:rsidRPr="00603AC3" w14:paraId="541CA4D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E7038E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436B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7A44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A0A0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4221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31FE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BC8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0.97441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611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FF0B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6638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803F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0.97670</w:t>
            </w:r>
          </w:p>
        </w:tc>
      </w:tr>
      <w:tr w:rsidR="00B00196" w:rsidRPr="00603AC3" w14:paraId="7F8B1AD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9EBBD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3DDD7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9710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E64F52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1DDA2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E45A1F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0635E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23556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98F30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4266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6F6539" w14:textId="77777777" w:rsidR="00B00196" w:rsidRPr="00603AC3" w:rsidRDefault="00B00196" w:rsidP="00B00196">
            <w:pPr>
              <w:spacing w:after="0" w:line="240" w:lineRule="auto"/>
              <w:ind w:firstLine="0"/>
              <w:jc w:val="left"/>
              <w:rPr>
                <w:sz w:val="14"/>
                <w:szCs w:val="14"/>
                <w:lang w:eastAsia="hu-HU"/>
              </w:rPr>
            </w:pPr>
          </w:p>
        </w:tc>
      </w:tr>
      <w:tr w:rsidR="00B00196" w:rsidRPr="00603AC3" w14:paraId="2242900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92845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EC32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B25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EE5F1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C296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805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E5E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35ED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C5C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D9A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CAE9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0.98169</w:t>
            </w:r>
          </w:p>
        </w:tc>
      </w:tr>
      <w:tr w:rsidR="00B00196" w:rsidRPr="00603AC3" w14:paraId="633A916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E9C26B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865A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4326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3241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7986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F404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0A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101E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1E6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7DD3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A4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0.98574</w:t>
            </w:r>
          </w:p>
        </w:tc>
      </w:tr>
      <w:tr w:rsidR="00B00196" w:rsidRPr="00603AC3" w14:paraId="027CDA0B"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8E8F2C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B7D9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399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CD31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615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A2CC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847D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83B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FC4C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1C5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F6A0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0.98899</w:t>
            </w:r>
          </w:p>
        </w:tc>
      </w:tr>
      <w:tr w:rsidR="00B00196" w:rsidRPr="00603AC3" w14:paraId="72EFB43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C589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B56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7A8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EEE2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85E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4712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9B3F8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E227D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203E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FB25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E3A9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0.99158</w:t>
            </w:r>
          </w:p>
        </w:tc>
      </w:tr>
      <w:tr w:rsidR="00B00196" w:rsidRPr="00603AC3" w14:paraId="7E8E2B7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0E1B8A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7626F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1265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E8F7A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719AE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509CF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150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C13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6BAA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EED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6A85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0.99361</w:t>
            </w:r>
          </w:p>
        </w:tc>
      </w:tr>
      <w:tr w:rsidR="00B00196" w:rsidRPr="00603AC3" w14:paraId="012E1D4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2F2793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C43694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12A5C9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12E4B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811184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2DE0B2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5FA8F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E11F7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80B9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5EEF9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01A6F57" w14:textId="77777777" w:rsidR="00B00196" w:rsidRPr="00603AC3" w:rsidRDefault="00B00196" w:rsidP="00B00196">
            <w:pPr>
              <w:spacing w:after="0" w:line="240" w:lineRule="auto"/>
              <w:ind w:firstLine="0"/>
              <w:jc w:val="left"/>
              <w:rPr>
                <w:sz w:val="14"/>
                <w:szCs w:val="14"/>
                <w:lang w:eastAsia="hu-HU"/>
              </w:rPr>
            </w:pPr>
          </w:p>
        </w:tc>
      </w:tr>
      <w:tr w:rsidR="00B00196" w:rsidRPr="00603AC3" w14:paraId="5CF68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125B08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F27B1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6A232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D3C0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C6D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731E6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61E4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E6A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9552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41C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D651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0.99520</w:t>
            </w:r>
          </w:p>
        </w:tc>
      </w:tr>
      <w:tr w:rsidR="00B00196" w:rsidRPr="00603AC3" w14:paraId="54D171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9FBAA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D7F7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3CABC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95CE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277C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E89A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C48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B889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87B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2DB6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B683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0.99643</w:t>
            </w:r>
          </w:p>
        </w:tc>
      </w:tr>
      <w:tr w:rsidR="00B00196" w:rsidRPr="00603AC3" w14:paraId="034C9E2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20816D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606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D472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31A2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3684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943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F6CD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B4B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DC33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A58B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DF51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0.99736</w:t>
            </w:r>
          </w:p>
        </w:tc>
      </w:tr>
      <w:tr w:rsidR="00B00196" w:rsidRPr="00603AC3" w14:paraId="683B45B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D5B3AB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E974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1F805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A95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8962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860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E2BE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B74D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353C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4FF5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CEA7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0.99807</w:t>
            </w:r>
          </w:p>
        </w:tc>
      </w:tr>
      <w:tr w:rsidR="00B00196" w:rsidRPr="00603AC3" w14:paraId="2EA6D0B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4EDAA8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B420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56C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388CB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7A75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FEBF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0D5B0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69A7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4FC8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CC364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4C64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0.99861</w:t>
            </w:r>
          </w:p>
        </w:tc>
      </w:tr>
      <w:tr w:rsidR="00B00196" w:rsidRPr="00603AC3" w14:paraId="7470932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50A0CFD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44527E7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CB6644"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1F04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0C400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0211A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C393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DAF18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56FC07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B38B1C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9094A34" w14:textId="77777777" w:rsidR="00B00196" w:rsidRPr="00603AC3" w:rsidRDefault="00B00196" w:rsidP="00B00196">
            <w:pPr>
              <w:spacing w:after="0" w:line="240" w:lineRule="auto"/>
              <w:ind w:firstLine="0"/>
              <w:jc w:val="left"/>
              <w:rPr>
                <w:sz w:val="14"/>
                <w:szCs w:val="14"/>
                <w:lang w:eastAsia="hu-HU"/>
              </w:rPr>
            </w:pPr>
          </w:p>
        </w:tc>
      </w:tr>
      <w:tr w:rsidR="00B00196" w:rsidRPr="00603AC3" w14:paraId="0352B21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DCAB03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6EE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8840A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25EB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D08E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EAD4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E9D3C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6E8B5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E3F00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C26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0636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0.99900</w:t>
            </w:r>
          </w:p>
        </w:tc>
      </w:tr>
      <w:tr w:rsidR="00B00196" w:rsidRPr="00603AC3" w14:paraId="27653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86513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E60A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3207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65B4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C5E5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FF47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6925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C8A1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D99A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07CB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1BB7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0.99929</w:t>
            </w:r>
          </w:p>
        </w:tc>
      </w:tr>
      <w:tr w:rsidR="00B00196" w:rsidRPr="00603AC3" w14:paraId="04FB0EE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51641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AE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D5BD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D79A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530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6A799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C86B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33D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CA5F7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BE5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C7B86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0.99950</w:t>
            </w:r>
          </w:p>
        </w:tc>
      </w:tr>
      <w:tr w:rsidR="00B00196" w:rsidRPr="00603AC3" w14:paraId="7CC856D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E78986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7C70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0335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1792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4A3A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ACD1C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F8A5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F789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5FF6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791B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1280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0.99965</w:t>
            </w:r>
          </w:p>
        </w:tc>
      </w:tr>
      <w:tr w:rsidR="00B00196" w:rsidRPr="00603AC3" w14:paraId="1E9C980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CB8F6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D009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3AB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5ADA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A46F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6227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88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C88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C752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A19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7A90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0.99976</w:t>
            </w:r>
          </w:p>
        </w:tc>
      </w:tr>
      <w:tr w:rsidR="00B00196" w:rsidRPr="00603AC3" w14:paraId="62A5CA7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8815B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5B23CF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1D9C3F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A3EEA3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AAB142B"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31A29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B3672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D5C8A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E7F1C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D796F2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6A92964" w14:textId="77777777" w:rsidR="00B00196" w:rsidRPr="00603AC3" w:rsidRDefault="00B00196" w:rsidP="00B00196">
            <w:pPr>
              <w:spacing w:after="0" w:line="240" w:lineRule="auto"/>
              <w:ind w:firstLine="0"/>
              <w:jc w:val="left"/>
              <w:rPr>
                <w:sz w:val="14"/>
                <w:szCs w:val="14"/>
                <w:lang w:eastAsia="hu-HU"/>
              </w:rPr>
            </w:pPr>
          </w:p>
        </w:tc>
      </w:tr>
      <w:tr w:rsidR="00B00196" w:rsidRPr="00603AC3" w14:paraId="4C60574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D5497E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54A2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E464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FC09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F52C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AE9B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11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F684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0089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B3F3D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9E3B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r>
      <w:tr w:rsidR="00B00196" w:rsidRPr="00603AC3" w14:paraId="3B695BF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01600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CE35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DEAF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0DD8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2A17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CEA0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403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D9B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75ED8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261D0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445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r>
      <w:tr w:rsidR="00B00196" w:rsidRPr="00603AC3" w14:paraId="71E5474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1343"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1ED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6DE9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A317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D9F6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C5173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7E1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454D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CC2F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7F1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4255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r>
      <w:tr w:rsidR="00B00196" w:rsidRPr="00603AC3" w14:paraId="0EB47C3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3EBF43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03B2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DB034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1A223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A0A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5D9F6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B9D1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B9DC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477C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72CF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A205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r>
      <w:tr w:rsidR="00B00196" w:rsidRPr="00603AC3" w14:paraId="19EED98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0DB24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7E24E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5A0E6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E75B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AE7F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52431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E547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F562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C90B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CBEE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91D6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r>
      <w:tr w:rsidR="00B00196" w:rsidRPr="00603AC3" w14:paraId="6A4E2DC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B1CCA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A92110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51D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A9C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125A9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D2ABC7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8DA2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2D2D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2AE602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ACD71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C59767" w14:textId="77777777" w:rsidR="00B00196" w:rsidRPr="00603AC3" w:rsidRDefault="00B00196" w:rsidP="00B00196">
            <w:pPr>
              <w:spacing w:after="0" w:line="240" w:lineRule="auto"/>
              <w:ind w:firstLine="0"/>
              <w:jc w:val="left"/>
              <w:rPr>
                <w:sz w:val="14"/>
                <w:szCs w:val="14"/>
                <w:lang w:eastAsia="hu-HU"/>
              </w:rPr>
            </w:pPr>
          </w:p>
        </w:tc>
      </w:tr>
      <w:tr w:rsidR="00B00196" w:rsidRPr="00603AC3" w14:paraId="3796566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3ED9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2046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494A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C14E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EB2F3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7F8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532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188C0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C063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B11F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9087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w:t>
            </w:r>
          </w:p>
        </w:tc>
      </w:tr>
    </w:tbl>
    <w:p w14:paraId="4252304A" w14:textId="79E6CE6E" w:rsidR="00144F27" w:rsidRPr="00603AC3" w:rsidRDefault="00144F27" w:rsidP="00144F27">
      <w:pPr>
        <w:rPr>
          <w:sz w:val="14"/>
          <w:szCs w:val="14"/>
        </w:rPr>
      </w:pPr>
    </w:p>
    <w:p w14:paraId="7E21E4F1" w14:textId="40CC40CB" w:rsidR="007B20AE" w:rsidRDefault="007B20AE" w:rsidP="000E231D">
      <w:pPr>
        <w:pStyle w:val="Heading1"/>
      </w:pPr>
      <w:bookmarkStart w:id="154" w:name="_Toc71586239"/>
      <w:r>
        <w:lastRenderedPageBreak/>
        <w:t xml:space="preserve">Student-t </w:t>
      </w:r>
      <w:r w:rsidR="004360C0">
        <w:t>CDF chart</w:t>
      </w:r>
      <w:bookmarkEnd w:id="154"/>
    </w:p>
    <w:tbl>
      <w:tblPr>
        <w:tblW w:w="0" w:type="auto"/>
        <w:jc w:val="center"/>
        <w:tblCellSpacing w:w="15" w:type="dxa"/>
        <w:tblBorders>
          <w:top w:val="single" w:sz="6" w:space="0" w:color="000000"/>
          <w:left w:val="single" w:sz="6"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307"/>
        <w:gridCol w:w="830"/>
        <w:gridCol w:w="919"/>
        <w:gridCol w:w="919"/>
        <w:gridCol w:w="934"/>
      </w:tblGrid>
      <w:tr w:rsidR="004360C0" w:rsidRPr="007B20AE" w14:paraId="481C975F"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4C1EB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Conf. Level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6ED86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1545E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BD5BC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98%</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776155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99%</w:t>
            </w:r>
          </w:p>
        </w:tc>
      </w:tr>
      <w:tr w:rsidR="004360C0" w:rsidRPr="007B20AE" w14:paraId="4A64CB71"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BE7F4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One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117A4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58C5E9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14AE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83BFE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0.005</w:t>
            </w:r>
          </w:p>
        </w:tc>
      </w:tr>
      <w:tr w:rsidR="004360C0" w:rsidRPr="007B20AE" w14:paraId="1BDB5295"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7DD8A7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Two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0B9A9F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0.100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DB9966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3CB15E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1141E4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r>
      <w:tr w:rsidR="004360C0" w:rsidRPr="007B20AE" w14:paraId="7500B69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7FBD31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df = 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0AFA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09E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12.706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9C20FA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4DE737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63.657</w:t>
            </w:r>
          </w:p>
        </w:tc>
      </w:tr>
      <w:tr w:rsidR="004360C0" w:rsidRPr="007B20AE" w14:paraId="0CBBD5D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76952D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B0B3F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F5D25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4.303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924C5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6.965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8844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9.925</w:t>
            </w:r>
          </w:p>
        </w:tc>
      </w:tr>
      <w:tr w:rsidR="004360C0" w:rsidRPr="007B20AE" w14:paraId="234BB62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D070DB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DA48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F17F0C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7C007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4.541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29D1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5.841</w:t>
            </w:r>
          </w:p>
        </w:tc>
      </w:tr>
      <w:tr w:rsidR="004360C0" w:rsidRPr="007B20AE" w14:paraId="72E674C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A9785C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E162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9437A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827FE9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5E1F5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4.604</w:t>
            </w:r>
          </w:p>
        </w:tc>
      </w:tr>
      <w:tr w:rsidR="004360C0" w:rsidRPr="007B20AE" w14:paraId="576A4FE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E1AB40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E8A603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9A6D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8579A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D181B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4.032</w:t>
            </w:r>
          </w:p>
        </w:tc>
      </w:tr>
      <w:tr w:rsidR="004360C0" w:rsidRPr="007B20AE" w14:paraId="4B0444B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488258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45B33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5F8614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B7B72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FA4A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3.707</w:t>
            </w:r>
          </w:p>
        </w:tc>
      </w:tr>
      <w:tr w:rsidR="004360C0" w:rsidRPr="007B20AE" w14:paraId="3631B1B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DCC829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1F78B2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1.895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A34A2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60062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2.998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5D98E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3.499</w:t>
            </w:r>
          </w:p>
        </w:tc>
      </w:tr>
      <w:tr w:rsidR="004360C0" w:rsidRPr="007B20AE" w14:paraId="07E29FE9"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B7B9C5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0AC4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2286E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EECB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5EB1D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3.355</w:t>
            </w:r>
          </w:p>
        </w:tc>
      </w:tr>
      <w:tr w:rsidR="004360C0" w:rsidRPr="007B20AE" w14:paraId="741004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C1D52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F1324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1.833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228B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D4174A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2596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3.250</w:t>
            </w:r>
          </w:p>
        </w:tc>
      </w:tr>
      <w:tr w:rsidR="004360C0" w:rsidRPr="007B20AE" w14:paraId="7648FF5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591A7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84A6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0016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65B1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56F6D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3.169</w:t>
            </w:r>
          </w:p>
        </w:tc>
      </w:tr>
      <w:tr w:rsidR="004360C0" w:rsidRPr="007B20AE" w14:paraId="07777B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7931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DF03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9AB2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CC338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86435F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3.106</w:t>
            </w:r>
          </w:p>
        </w:tc>
      </w:tr>
      <w:tr w:rsidR="004360C0" w:rsidRPr="007B20AE" w14:paraId="3B91F4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DD197F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16B98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2D956E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E6A4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415CC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3.055</w:t>
            </w:r>
          </w:p>
        </w:tc>
      </w:tr>
      <w:tr w:rsidR="004360C0" w:rsidRPr="007B20AE" w14:paraId="47E3000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6EC4E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54DF4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B879C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240AC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BD4A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3.012</w:t>
            </w:r>
          </w:p>
        </w:tc>
      </w:tr>
      <w:tr w:rsidR="004360C0" w:rsidRPr="007B20AE" w14:paraId="0FDEB3D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A842A4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4DEE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1.761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C912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D3A07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BF74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2.977</w:t>
            </w:r>
          </w:p>
        </w:tc>
      </w:tr>
      <w:tr w:rsidR="004360C0" w:rsidRPr="007B20AE" w14:paraId="0B8D5EE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DA5826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8040D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A445B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72B24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2.602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2EAC1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2.947</w:t>
            </w:r>
          </w:p>
        </w:tc>
      </w:tr>
      <w:tr w:rsidR="004360C0" w:rsidRPr="007B20AE" w14:paraId="0A45BE8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97D93C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8BB0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04780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37D15A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2.583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0B3BC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2.921</w:t>
            </w:r>
          </w:p>
        </w:tc>
      </w:tr>
      <w:tr w:rsidR="004360C0" w:rsidRPr="007B20AE" w14:paraId="33F888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0ABB1F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FB69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DF9BE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01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02AC5F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2.898</w:t>
            </w:r>
          </w:p>
        </w:tc>
      </w:tr>
      <w:tr w:rsidR="004360C0" w:rsidRPr="007B20AE" w14:paraId="54F35F5D"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9256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B93AD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1.734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B6F156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F955FA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0840CF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2.878</w:t>
            </w:r>
          </w:p>
        </w:tc>
      </w:tr>
      <w:tr w:rsidR="004360C0" w:rsidRPr="007B20AE" w14:paraId="1397964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79E4CA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01BAB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653D5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2.093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FEE65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2.539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AA840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2.861</w:t>
            </w:r>
          </w:p>
        </w:tc>
      </w:tr>
      <w:tr w:rsidR="004360C0" w:rsidRPr="007B20AE" w14:paraId="2903D5E8"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96CC8D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C4E4C4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D187C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B52AF6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E20525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2.845</w:t>
            </w:r>
          </w:p>
        </w:tc>
      </w:tr>
      <w:tr w:rsidR="004360C0" w:rsidRPr="007B20AE" w14:paraId="5249C3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331FA4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A4120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5461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1AEB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D4583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2.831</w:t>
            </w:r>
          </w:p>
        </w:tc>
      </w:tr>
      <w:tr w:rsidR="004360C0" w:rsidRPr="007B20AE" w14:paraId="521D1C7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2EF060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010A1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EC876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412F74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A4FA2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2.819</w:t>
            </w:r>
          </w:p>
        </w:tc>
      </w:tr>
      <w:tr w:rsidR="004360C0" w:rsidRPr="007B20AE" w14:paraId="1730CCF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D985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37F3A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2EF722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B36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791B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2.807</w:t>
            </w:r>
          </w:p>
        </w:tc>
      </w:tr>
      <w:tr w:rsidR="004360C0" w:rsidRPr="007B20AE" w14:paraId="4F1144C0"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6338A8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8DEF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64E043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03A5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2.492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8F376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2.797</w:t>
            </w:r>
          </w:p>
        </w:tc>
      </w:tr>
      <w:tr w:rsidR="004360C0" w:rsidRPr="007B20AE" w14:paraId="5ACFF7F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487479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E2B51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4AB2E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BF6A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2.485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572A9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2.787</w:t>
            </w:r>
          </w:p>
        </w:tc>
      </w:tr>
      <w:tr w:rsidR="004360C0" w:rsidRPr="007B20AE" w14:paraId="3E2F8F4A"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7696EF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69F7A7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28F07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9E77B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62DFC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2.779</w:t>
            </w:r>
          </w:p>
        </w:tc>
      </w:tr>
      <w:tr w:rsidR="004360C0" w:rsidRPr="007B20AE" w14:paraId="6A8A32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98D4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8C0C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B6AA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CA46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08755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2.771</w:t>
            </w:r>
          </w:p>
        </w:tc>
      </w:tr>
      <w:tr w:rsidR="004360C0" w:rsidRPr="007B20AE" w14:paraId="30F8034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52B9319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EA75BE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57DD22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350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55931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2.763</w:t>
            </w:r>
          </w:p>
        </w:tc>
      </w:tr>
      <w:tr w:rsidR="004360C0" w:rsidRPr="007B20AE" w14:paraId="77FBF99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5A2067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F8062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B40E9F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5CBD7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4DD471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2.756</w:t>
            </w:r>
          </w:p>
        </w:tc>
      </w:tr>
      <w:tr w:rsidR="004360C0" w:rsidRPr="007B20AE" w14:paraId="3D0635D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8A217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0F35B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98B7F5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A14E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2.457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3D197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2.750</w:t>
            </w:r>
          </w:p>
        </w:tc>
      </w:tr>
      <w:tr w:rsidR="004360C0" w:rsidRPr="007B20AE" w14:paraId="3C3D877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24CED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80DD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4ACA5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4C28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7C0D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2.704</w:t>
            </w:r>
          </w:p>
        </w:tc>
      </w:tr>
      <w:tr w:rsidR="004360C0" w:rsidRPr="007B20AE" w14:paraId="39BF69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F82C3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00D6A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3700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25E3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D87471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2.678</w:t>
            </w:r>
          </w:p>
        </w:tc>
      </w:tr>
      <w:tr w:rsidR="004360C0" w:rsidRPr="007B20AE" w14:paraId="2F4AB733"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F381D1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8848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25E01A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B71E59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82AD9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2.660</w:t>
            </w:r>
          </w:p>
        </w:tc>
      </w:tr>
      <w:tr w:rsidR="004360C0" w:rsidRPr="007B20AE" w14:paraId="6B31AAE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62F99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4C7B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193C8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34A1B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2E02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2.648</w:t>
            </w:r>
          </w:p>
        </w:tc>
      </w:tr>
      <w:tr w:rsidR="004360C0" w:rsidRPr="007B20AE" w14:paraId="6E69BE8E"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B7599E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395F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1318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986D1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9E9F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2.639</w:t>
            </w:r>
          </w:p>
        </w:tc>
      </w:tr>
      <w:tr w:rsidR="004360C0" w:rsidRPr="007B20AE" w14:paraId="512EF2BF"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C032A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8F910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BBDB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D68C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D5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2.632</w:t>
            </w:r>
          </w:p>
        </w:tc>
      </w:tr>
      <w:tr w:rsidR="004360C0" w:rsidRPr="007B20AE" w14:paraId="06DF57C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1237AF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B0CC0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8F57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0A43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BAC9D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2.626</w:t>
            </w:r>
          </w:p>
        </w:tc>
      </w:tr>
      <w:tr w:rsidR="004360C0" w:rsidRPr="007B20AE" w14:paraId="6D111CE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37A9D0" w14:textId="74B4CECD" w:rsidR="004360C0" w:rsidRPr="007B20AE" w:rsidRDefault="004360C0" w:rsidP="007B20AE">
            <w:pPr>
              <w:spacing w:after="0" w:line="240" w:lineRule="auto"/>
              <w:ind w:firstLine="0"/>
              <w:jc w:val="right"/>
              <w:rPr>
                <w:rFonts w:ascii="Arial" w:hAnsi="Arial" w:cs="Arial"/>
                <w:b/>
                <w:bCs/>
                <w:color w:val="000000"/>
                <w:sz w:val="16"/>
                <w:szCs w:val="16"/>
                <w:lang w:eastAsia="hu-HU"/>
              </w:rPr>
            </w:pPr>
            <w:r>
              <w:rPr>
                <w:rFonts w:ascii="Arial" w:hAnsi="Arial" w:cs="Arial"/>
                <w:b/>
                <w:bCs/>
                <w:color w:val="000000"/>
                <w:sz w:val="16"/>
                <w:szCs w:val="16"/>
                <w:lang w:eastAsia="hu-HU"/>
              </w:rPr>
              <w:t>+inf</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C72CA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8086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F7FB4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26F25F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2.576</w:t>
            </w:r>
          </w:p>
        </w:tc>
      </w:tr>
    </w:tbl>
    <w:p w14:paraId="3A345C0C" w14:textId="4EBBB247" w:rsidR="007B20AE" w:rsidRDefault="007B20AE" w:rsidP="007B20AE"/>
    <w:p w14:paraId="11B33C04" w14:textId="54BE0371" w:rsidR="000E231D" w:rsidRDefault="000E231D" w:rsidP="007B20AE"/>
    <w:p w14:paraId="1896DC4C" w14:textId="4AA6B165" w:rsidR="000E231D" w:rsidRDefault="000E231D" w:rsidP="007B20AE"/>
    <w:p w14:paraId="42218804" w14:textId="1C708302" w:rsidR="000E231D" w:rsidRDefault="000E231D" w:rsidP="000E231D">
      <w:pPr>
        <w:pStyle w:val="Heading1"/>
      </w:pPr>
      <w:bookmarkStart w:id="155" w:name="_Toc71586240"/>
      <w:r>
        <w:lastRenderedPageBreak/>
        <w:t>CDF charts in R</w:t>
      </w:r>
      <w:bookmarkEnd w:id="155"/>
    </w:p>
    <w:p w14:paraId="235EAA9C" w14:textId="231B1BA4" w:rsidR="000E231D" w:rsidRDefault="000E231D" w:rsidP="00BD0183">
      <w:pPr>
        <w:spacing w:after="0"/>
        <w:ind w:firstLine="0"/>
      </w:pPr>
      <w:r>
        <w:t>Critical U values:</w:t>
      </w:r>
      <w:r>
        <w:tab/>
      </w:r>
      <m:oMath>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=qnorm</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e>
        </m:d>
      </m:oMath>
      <w:r>
        <w:tab/>
      </w:r>
    </w:p>
    <w:p w14:paraId="4DBF1E13" w14:textId="221B3710" w:rsidR="000E231D" w:rsidRPr="000E231D" w:rsidRDefault="000E231D" w:rsidP="00BD0183">
      <w:pPr>
        <w:spacing w:after="0"/>
        <w:ind w:firstLine="0"/>
      </w:pPr>
      <w:r>
        <w:t>Critical T values:</w:t>
      </w:r>
      <w:r>
        <w:tab/>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=qt(1-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oMath>
      <w:r>
        <w:t xml:space="preserve"> </w:t>
      </w:r>
    </w:p>
    <w:p w14:paraId="527AB3DC" w14:textId="3B9D6BD0" w:rsidR="000E231D" w:rsidRDefault="000E231D" w:rsidP="00BD0183">
      <w:pPr>
        <w:spacing w:after="0"/>
        <w:ind w:firstLine="0"/>
      </w:pPr>
      <w:r>
        <w:t>Critical F values:</w:t>
      </w:r>
      <w:r>
        <w:tab/>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k)</m:t>
        </m:r>
      </m:oMath>
    </w:p>
    <w:p w14:paraId="669F3907" w14:textId="77777777" w:rsidR="00C345F8" w:rsidRDefault="00037D70" w:rsidP="00BD0183">
      <w:pPr>
        <w:spacing w:after="0"/>
        <w:ind w:firstLine="0"/>
      </w:pPr>
      <w:r>
        <w:t>Critical KS values:</w:t>
      </w:r>
      <w:r>
        <w:tab/>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C345F8">
        <w:t xml:space="preserve"> = </w:t>
      </w:r>
      <m:oMath>
        <m:r>
          <w:rPr>
            <w:rFonts w:ascii="Cambria Math" w:hAnsi="Cambria Math"/>
          </w:rPr>
          <m:t>ks.test.critical.value(n,  1-ε)</m:t>
        </m:r>
      </m:oMath>
      <w:r w:rsidR="00C345F8">
        <w:t xml:space="preserve"> </w:t>
      </w:r>
    </w:p>
    <w:p w14:paraId="213DDBA3" w14:textId="607C8A8B" w:rsidR="00037D70" w:rsidRDefault="00C345F8" w:rsidP="00C345F8">
      <w:pPr>
        <w:spacing w:after="0"/>
        <w:ind w:left="1440"/>
      </w:pPr>
      <w:r>
        <w:t xml:space="preserve">(needs: </w:t>
      </w:r>
      <w:r w:rsidRPr="00C345F8">
        <w:t>"BoutrosLab.plotting.general"</w:t>
      </w:r>
      <w:r>
        <w:t>)</w:t>
      </w:r>
    </w:p>
    <w:p w14:paraId="24DBDE20" w14:textId="55CC6121" w:rsidR="00164238" w:rsidRDefault="00164238" w:rsidP="00164238">
      <w:pPr>
        <w:spacing w:after="0"/>
        <w:ind w:firstLine="0"/>
      </w:pPr>
      <w:r>
        <w:t>Critical values for low sample Wilocoxon test:</w:t>
      </w:r>
    </w:p>
    <w:p w14:paraId="1CB719FD" w14:textId="1B0A43E5" w:rsidR="00164238" w:rsidRDefault="00164238" w:rsidP="00164238">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qsignrank</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e>
        </m:d>
        <m:r>
          <w:rPr>
            <w:rFonts w:ascii="Cambria Math" w:hAnsi="Cambria Math"/>
          </w:rPr>
          <m:t>-1</m:t>
        </m:r>
      </m:oMath>
    </w:p>
    <w:p w14:paraId="236BA98E" w14:textId="644C275D" w:rsidR="00C4523C" w:rsidRDefault="00C4523C" w:rsidP="00C4523C">
      <w:pPr>
        <w:spacing w:after="0"/>
        <w:ind w:firstLine="0"/>
      </w:pPr>
      <w:r>
        <w:t>Critical values for low sample Mann-Whitney test:</w:t>
      </w:r>
    </w:p>
    <w:p w14:paraId="588F130B" w14:textId="276778E5" w:rsidR="00C4523C" w:rsidRDefault="00C4523C" w:rsidP="00C4523C">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qwilcox</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m</m:t>
            </m:r>
          </m:e>
        </m:d>
        <m:r>
          <w:rPr>
            <w:rFonts w:ascii="Cambria Math" w:hAnsi="Cambria Math"/>
          </w:rPr>
          <m:t>-1</m:t>
        </m:r>
      </m:oMath>
    </w:p>
    <w:p w14:paraId="4795B924" w14:textId="5EA6C6B3" w:rsidR="00B52FC0" w:rsidRDefault="00B52FC0" w:rsidP="002F064F">
      <w:pPr>
        <w:spacing w:after="0"/>
        <w:ind w:firstLine="0"/>
      </w:pPr>
      <w:r>
        <w:t>Critical CSq values:</w:t>
      </w:r>
      <w:r w:rsidR="002F064F">
        <w:tab/>
      </w: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=qchisq(1-ε,  n)</m:t>
        </m:r>
      </m:oMath>
    </w:p>
    <w:p w14:paraId="5135790A" w14:textId="3ADDC1B4" w:rsidR="008D0877" w:rsidRDefault="008D0877" w:rsidP="008D0877">
      <w:pPr>
        <w:spacing w:after="0"/>
        <w:ind w:firstLine="0"/>
      </w:pPr>
      <w:r>
        <w:t xml:space="preserve">Critical Friedman value: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=qFriedman(1-ε,p,n)</m:t>
        </m:r>
      </m:oMath>
    </w:p>
    <w:p w14:paraId="481C2872" w14:textId="103F4F19" w:rsidR="008D0877" w:rsidRDefault="008D0877" w:rsidP="008D0877">
      <w:pPr>
        <w:spacing w:after="0"/>
        <w:ind w:left="1440"/>
      </w:pPr>
      <w:r>
        <w:t xml:space="preserve">(needs: </w:t>
      </w:r>
      <w:r w:rsidRPr="008D0877">
        <w:t>'SuppDists'</w:t>
      </w:r>
      <w:r>
        <w:t>)</w:t>
      </w:r>
    </w:p>
    <w:p w14:paraId="67CA3105" w14:textId="2390E13D" w:rsidR="006259F4" w:rsidRDefault="006259F4" w:rsidP="006259F4">
      <w:pPr>
        <w:spacing w:after="0"/>
        <w:ind w:firstLine="0"/>
      </w:pPr>
      <w:r>
        <w:t>Critical binom value:</w:t>
      </w:r>
      <w:r>
        <w:tab/>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=qbinom</m:t>
        </m:r>
        <m:d>
          <m:dPr>
            <m:ctrlPr>
              <w:rPr>
                <w:rFonts w:ascii="Cambria Math" w:hAnsi="Cambria Math"/>
                <w:i/>
              </w:rPr>
            </m:ctrlPr>
          </m:dPr>
          <m:e>
            <m:r>
              <w:rPr>
                <w:rFonts w:ascii="Cambria Math" w:hAnsi="Cambria Math"/>
              </w:rPr>
              <m:t>ε, n, p</m:t>
            </m:r>
          </m:e>
        </m:d>
        <m:r>
          <w:rPr>
            <w:rFonts w:ascii="Cambria Math" w:hAnsi="Cambria Math"/>
          </w:rPr>
          <m:t>-1</m:t>
        </m:r>
      </m:oMath>
    </w:p>
    <w:p w14:paraId="63750D36" w14:textId="77777777" w:rsidR="000E231D" w:rsidRPr="000E231D" w:rsidRDefault="000E231D" w:rsidP="000E231D">
      <w:pPr>
        <w:ind w:firstLine="0"/>
      </w:pPr>
    </w:p>
    <w:p w14:paraId="1858096A" w14:textId="77777777" w:rsidR="000E231D" w:rsidRPr="000E231D" w:rsidRDefault="000E231D" w:rsidP="000E231D">
      <w:pPr>
        <w:pStyle w:val="Heading1"/>
      </w:pPr>
      <w:bookmarkStart w:id="156" w:name="_Toc71586241"/>
      <w:bookmarkEnd w:id="156"/>
    </w:p>
    <w:p w14:paraId="77F051FF" w14:textId="77777777" w:rsidR="000E231D" w:rsidRPr="007B20AE" w:rsidRDefault="000E231D" w:rsidP="007B20AE"/>
    <w:sectPr w:rsidR="000E231D" w:rsidRPr="007B20AE" w:rsidSect="00D23BFC">
      <w:headerReference w:type="even" r:id="rId40"/>
      <w:footerReference w:type="default" r:id="rId41"/>
      <w:type w:val="continuous"/>
      <w:pgSz w:w="11907" w:h="16840" w:code="9"/>
      <w:pgMar w:top="1418" w:right="1418" w:bottom="1418" w:left="1418" w:header="709" w:footer="709" w:gutter="567"/>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8D6E40" w16cid:durableId="212291F4"/>
  <w16cid:commentId w16cid:paraId="09CB830A" w16cid:durableId="212291F5"/>
  <w16cid:commentId w16cid:paraId="5F6EDECA" w16cid:durableId="212291F6"/>
  <w16cid:commentId w16cid:paraId="3B65C226" w16cid:durableId="212291F7"/>
  <w16cid:commentId w16cid:paraId="49D612AE" w16cid:durableId="212291F8"/>
  <w16cid:commentId w16cid:paraId="1CA1C31B" w16cid:durableId="212291F9"/>
  <w16cid:commentId w16cid:paraId="04C6AF9D" w16cid:durableId="212291FA"/>
  <w16cid:commentId w16cid:paraId="554BD47A" w16cid:durableId="212291FB"/>
  <w16cid:commentId w16cid:paraId="5923403C" w16cid:durableId="212291FC"/>
  <w16cid:commentId w16cid:paraId="38641790" w16cid:durableId="212291FD"/>
  <w16cid:commentId w16cid:paraId="72E8BA03" w16cid:durableId="212291FE"/>
  <w16cid:commentId w16cid:paraId="653508F6" w16cid:durableId="212291FF"/>
  <w16cid:commentId w16cid:paraId="3EA5B995" w16cid:durableId="2122920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2109BC" w14:textId="77777777" w:rsidR="00036C01" w:rsidRDefault="00036C01">
      <w:r>
        <w:separator/>
      </w:r>
    </w:p>
  </w:endnote>
  <w:endnote w:type="continuationSeparator" w:id="0">
    <w:p w14:paraId="06EB60FB" w14:textId="77777777" w:rsidR="00036C01" w:rsidRDefault="00036C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A00002EF" w:usb1="4000004B" w:usb2="00000000" w:usb3="00000000" w:csb0="0000019F" w:csb1="00000000"/>
  </w:font>
  <w:font w:name="Calibri">
    <w:panose1 w:val="020F0502020204030204"/>
    <w:charset w:val="EE"/>
    <w:family w:val="swiss"/>
    <w:pitch w:val="variable"/>
    <w:sig w:usb0="E0002AFF" w:usb1="4000ACFF" w:usb2="00000001"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447AE6" w:rsidRDefault="00447AE6">
    <w:pP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22BD3F26" w:rsidR="00447AE6" w:rsidRDefault="00447AE6"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662671">
      <w:rPr>
        <w:rStyle w:val="PageNumber"/>
        <w:noProof/>
      </w:rPr>
      <w:t>44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1073AD" w14:textId="77777777" w:rsidR="00036C01" w:rsidRDefault="00036C01">
      <w:r>
        <w:separator/>
      </w:r>
    </w:p>
  </w:footnote>
  <w:footnote w:type="continuationSeparator" w:id="0">
    <w:p w14:paraId="563638D6" w14:textId="77777777" w:rsidR="00036C01" w:rsidRDefault="00036C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447AE6" w:rsidRDefault="00447AE6"/>
  <w:p w14:paraId="2C6DFBBE" w14:textId="77777777" w:rsidR="00447AE6" w:rsidRDefault="00447AE6"/>
  <w:p w14:paraId="125F8157" w14:textId="77777777" w:rsidR="00447AE6" w:rsidRDefault="00447AE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F03C8"/>
    <w:multiLevelType w:val="hybridMultilevel"/>
    <w:tmpl w:val="1AAECA8C"/>
    <w:lvl w:ilvl="0" w:tplc="040E000B">
      <w:start w:val="2"/>
      <w:numFmt w:val="bullet"/>
      <w:lvlText w:val=""/>
      <w:lvlJc w:val="left"/>
      <w:pPr>
        <w:ind w:left="720" w:hanging="360"/>
      </w:pPr>
      <w:rPr>
        <w:rFonts w:ascii="Wingdings" w:eastAsia="Times New Roman" w:hAnsi="Wingdings"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2446C06"/>
    <w:multiLevelType w:val="hybridMultilevel"/>
    <w:tmpl w:val="0D20D162"/>
    <w:lvl w:ilvl="0" w:tplc="6046F672">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5" w15:restartNumberingAfterBreak="0">
    <w:nsid w:val="13E61BA8"/>
    <w:multiLevelType w:val="hybridMultilevel"/>
    <w:tmpl w:val="FBEE778C"/>
    <w:lvl w:ilvl="0" w:tplc="8476138A">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6" w15:restartNumberingAfterBreak="0">
    <w:nsid w:val="15EE0508"/>
    <w:multiLevelType w:val="multilevel"/>
    <w:tmpl w:val="418E4214"/>
    <w:numStyleLink w:val="tmutatszmozottlista"/>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2E1355DA"/>
    <w:multiLevelType w:val="hybridMultilevel"/>
    <w:tmpl w:val="BAF6FC42"/>
    <w:lvl w:ilvl="0" w:tplc="D194A288">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20"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2FE0A8C"/>
    <w:multiLevelType w:val="hybridMultilevel"/>
    <w:tmpl w:val="8572DAFE"/>
    <w:lvl w:ilvl="0" w:tplc="E1E817AC">
      <w:start w:val="1"/>
      <w:numFmt w:val="bullet"/>
      <w:lvlText w:val="-"/>
      <w:lvlJc w:val="left"/>
      <w:pPr>
        <w:ind w:left="3240" w:hanging="360"/>
      </w:pPr>
      <w:rPr>
        <w:rFonts w:ascii="Times New Roman" w:eastAsia="Times New Roman" w:hAnsi="Times New Roman" w:cs="Times New Roman" w:hint="default"/>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tentative="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22"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38659C2"/>
    <w:multiLevelType w:val="hybridMultilevel"/>
    <w:tmpl w:val="155A74DA"/>
    <w:lvl w:ilvl="0" w:tplc="040E000B">
      <w:start w:val="19"/>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F7E72EC"/>
    <w:multiLevelType w:val="hybridMultilevel"/>
    <w:tmpl w:val="AA5874A4"/>
    <w:lvl w:ilvl="0" w:tplc="040E000B">
      <w:start w:val="11"/>
      <w:numFmt w:val="bullet"/>
      <w:lvlText w:val=""/>
      <w:lvlJc w:val="left"/>
      <w:pPr>
        <w:ind w:left="54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8954499"/>
    <w:multiLevelType w:val="hybridMultilevel"/>
    <w:tmpl w:val="EEEC9B82"/>
    <w:lvl w:ilvl="0" w:tplc="040E0001">
      <w:start w:val="1"/>
      <w:numFmt w:val="bullet"/>
      <w:lvlText w:val=""/>
      <w:lvlJc w:val="left"/>
      <w:pPr>
        <w:ind w:left="720" w:hanging="360"/>
      </w:pPr>
      <w:rPr>
        <w:rFonts w:ascii="Symbol" w:eastAsia="Times New Roman" w:hAnsi="Symbol"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5BCD0886"/>
    <w:multiLevelType w:val="hybridMultilevel"/>
    <w:tmpl w:val="00D42DF0"/>
    <w:lvl w:ilvl="0" w:tplc="E3E8D86A">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AD5AB5"/>
    <w:multiLevelType w:val="hybridMultilevel"/>
    <w:tmpl w:val="E94A48AC"/>
    <w:lvl w:ilvl="0" w:tplc="D4B25EDE">
      <w:start w:val="2019"/>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6F281400"/>
    <w:multiLevelType w:val="multilevel"/>
    <w:tmpl w:val="EAEE35DE"/>
    <w:lvl w:ilvl="0">
      <w:start w:val="1"/>
      <w:numFmt w:val="decimal"/>
      <w:lvlText w:val="%1."/>
      <w:lvlJc w:val="left"/>
      <w:pPr>
        <w:ind w:left="480" w:hanging="4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0F545F4"/>
    <w:multiLevelType w:val="hybridMultilevel"/>
    <w:tmpl w:val="81760E9A"/>
    <w:lvl w:ilvl="0" w:tplc="D3502512">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2237DD4"/>
    <w:multiLevelType w:val="hybridMultilevel"/>
    <w:tmpl w:val="DA2EADFA"/>
    <w:lvl w:ilvl="0" w:tplc="AD4E0CA8">
      <w:start w:val="2019"/>
      <w:numFmt w:val="bullet"/>
      <w:lvlText w:val="-"/>
      <w:lvlJc w:val="left"/>
      <w:pPr>
        <w:ind w:left="144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8" w15:restartNumberingAfterBreak="0">
    <w:nsid w:val="799C3B84"/>
    <w:multiLevelType w:val="multilevel"/>
    <w:tmpl w:val="0EF2CA9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90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9" w15:restartNumberingAfterBreak="0">
    <w:nsid w:val="7C411391"/>
    <w:multiLevelType w:val="multilevel"/>
    <w:tmpl w:val="CB0E949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8"/>
  </w:num>
  <w:num w:numId="3">
    <w:abstractNumId w:val="17"/>
  </w:num>
  <w:num w:numId="4">
    <w:abstractNumId w:val="26"/>
  </w:num>
  <w:num w:numId="5">
    <w:abstractNumId w:val="28"/>
  </w:num>
  <w:num w:numId="6">
    <w:abstractNumId w:val="30"/>
  </w:num>
  <w:num w:numId="7">
    <w:abstractNumId w:val="22"/>
  </w:num>
  <w:num w:numId="8">
    <w:abstractNumId w:val="16"/>
  </w:num>
  <w:num w:numId="9">
    <w:abstractNumId w:val="24"/>
  </w:num>
  <w:num w:numId="10">
    <w:abstractNumId w:val="40"/>
  </w:num>
  <w:num w:numId="11">
    <w:abstractNumId w:val="25"/>
  </w:num>
  <w:num w:numId="12">
    <w:abstractNumId w:val="3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20"/>
  </w:num>
  <w:num w:numId="25">
    <w:abstractNumId w:val="13"/>
  </w:num>
  <w:num w:numId="26">
    <w:abstractNumId w:val="18"/>
  </w:num>
  <w:num w:numId="27">
    <w:abstractNumId w:val="33"/>
  </w:num>
  <w:num w:numId="28">
    <w:abstractNumId w:val="31"/>
  </w:num>
  <w:num w:numId="29">
    <w:abstractNumId w:val="32"/>
  </w:num>
  <w:num w:numId="30">
    <w:abstractNumId w:val="37"/>
  </w:num>
  <w:num w:numId="31">
    <w:abstractNumId w:val="36"/>
  </w:num>
  <w:num w:numId="32">
    <w:abstractNumId w:val="29"/>
  </w:num>
  <w:num w:numId="33">
    <w:abstractNumId w:val="39"/>
  </w:num>
  <w:num w:numId="34">
    <w:abstractNumId w:val="14"/>
  </w:num>
  <w:num w:numId="35">
    <w:abstractNumId w:val="19"/>
  </w:num>
  <w:num w:numId="36">
    <w:abstractNumId w:val="15"/>
  </w:num>
  <w:num w:numId="37">
    <w:abstractNumId w:val="35"/>
  </w:num>
  <w:num w:numId="38">
    <w:abstractNumId w:val="21"/>
  </w:num>
  <w:num w:numId="39">
    <w:abstractNumId w:val="10"/>
  </w:num>
  <w:num w:numId="40">
    <w:abstractNumId w:val="23"/>
  </w:num>
  <w:num w:numId="41">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47C8"/>
    <w:rsid w:val="000062F4"/>
    <w:rsid w:val="0000683A"/>
    <w:rsid w:val="0001192F"/>
    <w:rsid w:val="00013F65"/>
    <w:rsid w:val="000140AA"/>
    <w:rsid w:val="0001463C"/>
    <w:rsid w:val="00017672"/>
    <w:rsid w:val="00020B23"/>
    <w:rsid w:val="00023701"/>
    <w:rsid w:val="000271F4"/>
    <w:rsid w:val="000275CE"/>
    <w:rsid w:val="00033E85"/>
    <w:rsid w:val="0003623B"/>
    <w:rsid w:val="00036C01"/>
    <w:rsid w:val="00037D70"/>
    <w:rsid w:val="00040BB9"/>
    <w:rsid w:val="000444B3"/>
    <w:rsid w:val="00046E5F"/>
    <w:rsid w:val="00055340"/>
    <w:rsid w:val="00057AFD"/>
    <w:rsid w:val="000612A0"/>
    <w:rsid w:val="00061848"/>
    <w:rsid w:val="000627AB"/>
    <w:rsid w:val="00064D8A"/>
    <w:rsid w:val="00066DFC"/>
    <w:rsid w:val="00067C68"/>
    <w:rsid w:val="000706FD"/>
    <w:rsid w:val="00074A44"/>
    <w:rsid w:val="0007579B"/>
    <w:rsid w:val="00077229"/>
    <w:rsid w:val="00077605"/>
    <w:rsid w:val="00080696"/>
    <w:rsid w:val="00082C4C"/>
    <w:rsid w:val="0008397F"/>
    <w:rsid w:val="000851D5"/>
    <w:rsid w:val="00085201"/>
    <w:rsid w:val="00086E28"/>
    <w:rsid w:val="00086F5E"/>
    <w:rsid w:val="00087739"/>
    <w:rsid w:val="00092772"/>
    <w:rsid w:val="000958EA"/>
    <w:rsid w:val="000A00E2"/>
    <w:rsid w:val="000A0424"/>
    <w:rsid w:val="000A0BB3"/>
    <w:rsid w:val="000A38EF"/>
    <w:rsid w:val="000A3B32"/>
    <w:rsid w:val="000A56FE"/>
    <w:rsid w:val="000A5998"/>
    <w:rsid w:val="000A6C0F"/>
    <w:rsid w:val="000A7483"/>
    <w:rsid w:val="000B1E95"/>
    <w:rsid w:val="000B51CD"/>
    <w:rsid w:val="000B53E0"/>
    <w:rsid w:val="000C1E5E"/>
    <w:rsid w:val="000C2DF9"/>
    <w:rsid w:val="000C3019"/>
    <w:rsid w:val="000D2994"/>
    <w:rsid w:val="000D4487"/>
    <w:rsid w:val="000D708B"/>
    <w:rsid w:val="000D74C9"/>
    <w:rsid w:val="000E1B4A"/>
    <w:rsid w:val="000E231D"/>
    <w:rsid w:val="000E5119"/>
    <w:rsid w:val="000E7664"/>
    <w:rsid w:val="000F230C"/>
    <w:rsid w:val="000F319F"/>
    <w:rsid w:val="000F3EA7"/>
    <w:rsid w:val="000F4BAD"/>
    <w:rsid w:val="00102986"/>
    <w:rsid w:val="00104D0E"/>
    <w:rsid w:val="00104D53"/>
    <w:rsid w:val="00104EF9"/>
    <w:rsid w:val="00111B6A"/>
    <w:rsid w:val="00111F1A"/>
    <w:rsid w:val="00114337"/>
    <w:rsid w:val="00121B60"/>
    <w:rsid w:val="001253FC"/>
    <w:rsid w:val="00125EDD"/>
    <w:rsid w:val="00127E88"/>
    <w:rsid w:val="00130367"/>
    <w:rsid w:val="001347CC"/>
    <w:rsid w:val="001359D3"/>
    <w:rsid w:val="00141B30"/>
    <w:rsid w:val="00142839"/>
    <w:rsid w:val="00144F27"/>
    <w:rsid w:val="001522F2"/>
    <w:rsid w:val="00153800"/>
    <w:rsid w:val="001539C5"/>
    <w:rsid w:val="001544A4"/>
    <w:rsid w:val="0015587F"/>
    <w:rsid w:val="00156A17"/>
    <w:rsid w:val="001630F6"/>
    <w:rsid w:val="00163306"/>
    <w:rsid w:val="00164238"/>
    <w:rsid w:val="00165501"/>
    <w:rsid w:val="00166A71"/>
    <w:rsid w:val="001670AE"/>
    <w:rsid w:val="00171054"/>
    <w:rsid w:val="001717D6"/>
    <w:rsid w:val="00172C76"/>
    <w:rsid w:val="00175C91"/>
    <w:rsid w:val="0017723D"/>
    <w:rsid w:val="00177B23"/>
    <w:rsid w:val="00182F4F"/>
    <w:rsid w:val="00187F54"/>
    <w:rsid w:val="0019459A"/>
    <w:rsid w:val="00194B88"/>
    <w:rsid w:val="00195C6B"/>
    <w:rsid w:val="00197674"/>
    <w:rsid w:val="001A095A"/>
    <w:rsid w:val="001A33AB"/>
    <w:rsid w:val="001A5286"/>
    <w:rsid w:val="001A57BC"/>
    <w:rsid w:val="001A585B"/>
    <w:rsid w:val="001A744A"/>
    <w:rsid w:val="001B1379"/>
    <w:rsid w:val="001B3118"/>
    <w:rsid w:val="001B41F3"/>
    <w:rsid w:val="001B4A51"/>
    <w:rsid w:val="001B7732"/>
    <w:rsid w:val="001C1DB4"/>
    <w:rsid w:val="001C3197"/>
    <w:rsid w:val="001C3444"/>
    <w:rsid w:val="001C3F84"/>
    <w:rsid w:val="001D0738"/>
    <w:rsid w:val="001D1E87"/>
    <w:rsid w:val="001D41A7"/>
    <w:rsid w:val="001D5AF2"/>
    <w:rsid w:val="001D7EF8"/>
    <w:rsid w:val="001E09A6"/>
    <w:rsid w:val="001E246B"/>
    <w:rsid w:val="001E3274"/>
    <w:rsid w:val="001F4C9F"/>
    <w:rsid w:val="001F6109"/>
    <w:rsid w:val="001F7650"/>
    <w:rsid w:val="00203E00"/>
    <w:rsid w:val="00205667"/>
    <w:rsid w:val="0020733E"/>
    <w:rsid w:val="002102C3"/>
    <w:rsid w:val="00210534"/>
    <w:rsid w:val="00211416"/>
    <w:rsid w:val="002116CF"/>
    <w:rsid w:val="002133E6"/>
    <w:rsid w:val="00214BE7"/>
    <w:rsid w:val="00214D81"/>
    <w:rsid w:val="00216459"/>
    <w:rsid w:val="00217693"/>
    <w:rsid w:val="002213F5"/>
    <w:rsid w:val="00222A84"/>
    <w:rsid w:val="0022402E"/>
    <w:rsid w:val="00225F65"/>
    <w:rsid w:val="00227347"/>
    <w:rsid w:val="00227431"/>
    <w:rsid w:val="00233E23"/>
    <w:rsid w:val="00234D3C"/>
    <w:rsid w:val="0023687C"/>
    <w:rsid w:val="00241B25"/>
    <w:rsid w:val="00242FF9"/>
    <w:rsid w:val="00243FEF"/>
    <w:rsid w:val="0024676D"/>
    <w:rsid w:val="002500E9"/>
    <w:rsid w:val="00252A9D"/>
    <w:rsid w:val="002535C2"/>
    <w:rsid w:val="00261878"/>
    <w:rsid w:val="002631E1"/>
    <w:rsid w:val="002664ED"/>
    <w:rsid w:val="00267677"/>
    <w:rsid w:val="002677DC"/>
    <w:rsid w:val="00267FB7"/>
    <w:rsid w:val="00272FBD"/>
    <w:rsid w:val="0027588D"/>
    <w:rsid w:val="00276926"/>
    <w:rsid w:val="00280011"/>
    <w:rsid w:val="00282CD8"/>
    <w:rsid w:val="00283739"/>
    <w:rsid w:val="002841F9"/>
    <w:rsid w:val="0028592E"/>
    <w:rsid w:val="00285D2E"/>
    <w:rsid w:val="00286E51"/>
    <w:rsid w:val="00292037"/>
    <w:rsid w:val="00294343"/>
    <w:rsid w:val="002972F2"/>
    <w:rsid w:val="00297EA8"/>
    <w:rsid w:val="002A085F"/>
    <w:rsid w:val="002A230B"/>
    <w:rsid w:val="002A6328"/>
    <w:rsid w:val="002A6ADB"/>
    <w:rsid w:val="002A6D3C"/>
    <w:rsid w:val="002A7883"/>
    <w:rsid w:val="002B1EA1"/>
    <w:rsid w:val="002B4728"/>
    <w:rsid w:val="002B5D41"/>
    <w:rsid w:val="002B615D"/>
    <w:rsid w:val="002C6330"/>
    <w:rsid w:val="002C71CE"/>
    <w:rsid w:val="002D04DF"/>
    <w:rsid w:val="002D0621"/>
    <w:rsid w:val="002D0F36"/>
    <w:rsid w:val="002D1EF3"/>
    <w:rsid w:val="002D1FDC"/>
    <w:rsid w:val="002D220D"/>
    <w:rsid w:val="002D2C06"/>
    <w:rsid w:val="002D3031"/>
    <w:rsid w:val="002D6BCD"/>
    <w:rsid w:val="002D6DCD"/>
    <w:rsid w:val="002D7123"/>
    <w:rsid w:val="002D7DA9"/>
    <w:rsid w:val="002E1D2A"/>
    <w:rsid w:val="002E20AF"/>
    <w:rsid w:val="002E3533"/>
    <w:rsid w:val="002F064F"/>
    <w:rsid w:val="002F12B4"/>
    <w:rsid w:val="002F22F2"/>
    <w:rsid w:val="002F3D7A"/>
    <w:rsid w:val="002F71E8"/>
    <w:rsid w:val="003012DF"/>
    <w:rsid w:val="00302BB3"/>
    <w:rsid w:val="00302C2E"/>
    <w:rsid w:val="00303D0F"/>
    <w:rsid w:val="00305E08"/>
    <w:rsid w:val="00307439"/>
    <w:rsid w:val="00313013"/>
    <w:rsid w:val="00315B1A"/>
    <w:rsid w:val="00317F1A"/>
    <w:rsid w:val="00322F42"/>
    <w:rsid w:val="003236F5"/>
    <w:rsid w:val="00324A02"/>
    <w:rsid w:val="00332DFB"/>
    <w:rsid w:val="00336E16"/>
    <w:rsid w:val="00341A55"/>
    <w:rsid w:val="00342787"/>
    <w:rsid w:val="00343FD8"/>
    <w:rsid w:val="00350AEC"/>
    <w:rsid w:val="00357444"/>
    <w:rsid w:val="003609A4"/>
    <w:rsid w:val="00360A19"/>
    <w:rsid w:val="00363A2A"/>
    <w:rsid w:val="003726AC"/>
    <w:rsid w:val="0037381F"/>
    <w:rsid w:val="00373DD1"/>
    <w:rsid w:val="003800DB"/>
    <w:rsid w:val="003834EE"/>
    <w:rsid w:val="00386587"/>
    <w:rsid w:val="0038770E"/>
    <w:rsid w:val="00387E71"/>
    <w:rsid w:val="00391D22"/>
    <w:rsid w:val="00393B7E"/>
    <w:rsid w:val="003A2AF6"/>
    <w:rsid w:val="003A47FD"/>
    <w:rsid w:val="003A4CDB"/>
    <w:rsid w:val="003B05D3"/>
    <w:rsid w:val="003B4E5A"/>
    <w:rsid w:val="003B5D19"/>
    <w:rsid w:val="003B73E2"/>
    <w:rsid w:val="003B77D0"/>
    <w:rsid w:val="003B79AB"/>
    <w:rsid w:val="003C0241"/>
    <w:rsid w:val="003C1061"/>
    <w:rsid w:val="003C1A9E"/>
    <w:rsid w:val="003C1F0A"/>
    <w:rsid w:val="003D213B"/>
    <w:rsid w:val="003D2504"/>
    <w:rsid w:val="003D46E4"/>
    <w:rsid w:val="003E2ECB"/>
    <w:rsid w:val="003E44EF"/>
    <w:rsid w:val="003E4A64"/>
    <w:rsid w:val="003E70B1"/>
    <w:rsid w:val="003F5425"/>
    <w:rsid w:val="003F59C2"/>
    <w:rsid w:val="003F76FC"/>
    <w:rsid w:val="004010C9"/>
    <w:rsid w:val="004012EE"/>
    <w:rsid w:val="00401645"/>
    <w:rsid w:val="00402ACA"/>
    <w:rsid w:val="00404FD5"/>
    <w:rsid w:val="00410924"/>
    <w:rsid w:val="00414ADB"/>
    <w:rsid w:val="004206A4"/>
    <w:rsid w:val="00425B86"/>
    <w:rsid w:val="00426FB4"/>
    <w:rsid w:val="0043120F"/>
    <w:rsid w:val="004323ED"/>
    <w:rsid w:val="00433DA4"/>
    <w:rsid w:val="004343A5"/>
    <w:rsid w:val="004360C0"/>
    <w:rsid w:val="00442DFB"/>
    <w:rsid w:val="00444219"/>
    <w:rsid w:val="004465B5"/>
    <w:rsid w:val="00446E4B"/>
    <w:rsid w:val="00447AE6"/>
    <w:rsid w:val="00451D18"/>
    <w:rsid w:val="00453F4E"/>
    <w:rsid w:val="004540E5"/>
    <w:rsid w:val="004564CE"/>
    <w:rsid w:val="004605E9"/>
    <w:rsid w:val="00463870"/>
    <w:rsid w:val="00463BC0"/>
    <w:rsid w:val="004656B9"/>
    <w:rsid w:val="00467607"/>
    <w:rsid w:val="004725F8"/>
    <w:rsid w:val="004756AE"/>
    <w:rsid w:val="0048069D"/>
    <w:rsid w:val="0048292A"/>
    <w:rsid w:val="004835D8"/>
    <w:rsid w:val="0048395A"/>
    <w:rsid w:val="004851C7"/>
    <w:rsid w:val="00485F1C"/>
    <w:rsid w:val="00491D1C"/>
    <w:rsid w:val="00495B5F"/>
    <w:rsid w:val="004A05DC"/>
    <w:rsid w:val="004A2366"/>
    <w:rsid w:val="004B180C"/>
    <w:rsid w:val="004B3B67"/>
    <w:rsid w:val="004C1CA7"/>
    <w:rsid w:val="004C1EB2"/>
    <w:rsid w:val="004C1FEC"/>
    <w:rsid w:val="004C7335"/>
    <w:rsid w:val="004D0BFF"/>
    <w:rsid w:val="004D6A05"/>
    <w:rsid w:val="004E5635"/>
    <w:rsid w:val="004E5F84"/>
    <w:rsid w:val="004F2A9B"/>
    <w:rsid w:val="004F2C2D"/>
    <w:rsid w:val="004F2C2F"/>
    <w:rsid w:val="004F4C4F"/>
    <w:rsid w:val="004F50BE"/>
    <w:rsid w:val="00500DAC"/>
    <w:rsid w:val="00502632"/>
    <w:rsid w:val="00502A30"/>
    <w:rsid w:val="0050503D"/>
    <w:rsid w:val="0050695A"/>
    <w:rsid w:val="0051041C"/>
    <w:rsid w:val="00511E49"/>
    <w:rsid w:val="00514A0E"/>
    <w:rsid w:val="00520F18"/>
    <w:rsid w:val="005210C6"/>
    <w:rsid w:val="00522951"/>
    <w:rsid w:val="00523837"/>
    <w:rsid w:val="00525259"/>
    <w:rsid w:val="00526A1B"/>
    <w:rsid w:val="00531CDD"/>
    <w:rsid w:val="005334AD"/>
    <w:rsid w:val="00534F8D"/>
    <w:rsid w:val="005359AC"/>
    <w:rsid w:val="005364E5"/>
    <w:rsid w:val="00540009"/>
    <w:rsid w:val="00540209"/>
    <w:rsid w:val="005424F7"/>
    <w:rsid w:val="005424FC"/>
    <w:rsid w:val="005436A0"/>
    <w:rsid w:val="005524FC"/>
    <w:rsid w:val="0055359A"/>
    <w:rsid w:val="00557D59"/>
    <w:rsid w:val="00561918"/>
    <w:rsid w:val="005633CC"/>
    <w:rsid w:val="00563641"/>
    <w:rsid w:val="00570D18"/>
    <w:rsid w:val="00576495"/>
    <w:rsid w:val="00581C97"/>
    <w:rsid w:val="0058615D"/>
    <w:rsid w:val="005940FC"/>
    <w:rsid w:val="0059454C"/>
    <w:rsid w:val="005A1AB6"/>
    <w:rsid w:val="005A200D"/>
    <w:rsid w:val="005A45E5"/>
    <w:rsid w:val="005A611B"/>
    <w:rsid w:val="005A61AF"/>
    <w:rsid w:val="005A6719"/>
    <w:rsid w:val="005A6DB3"/>
    <w:rsid w:val="005B53FC"/>
    <w:rsid w:val="005B5892"/>
    <w:rsid w:val="005B5BDE"/>
    <w:rsid w:val="005B6A85"/>
    <w:rsid w:val="005C36E8"/>
    <w:rsid w:val="005C4324"/>
    <w:rsid w:val="005C5DF0"/>
    <w:rsid w:val="005C663B"/>
    <w:rsid w:val="005C6869"/>
    <w:rsid w:val="005C7732"/>
    <w:rsid w:val="005D16B2"/>
    <w:rsid w:val="005D2B04"/>
    <w:rsid w:val="005D2EAE"/>
    <w:rsid w:val="005D3443"/>
    <w:rsid w:val="005D3C84"/>
    <w:rsid w:val="005D44F7"/>
    <w:rsid w:val="005D49C6"/>
    <w:rsid w:val="005D4F47"/>
    <w:rsid w:val="005D5FA8"/>
    <w:rsid w:val="005D6A29"/>
    <w:rsid w:val="005D763D"/>
    <w:rsid w:val="005E01E0"/>
    <w:rsid w:val="005E022E"/>
    <w:rsid w:val="005E04FD"/>
    <w:rsid w:val="005E14DB"/>
    <w:rsid w:val="005E435F"/>
    <w:rsid w:val="005E495F"/>
    <w:rsid w:val="005F06C2"/>
    <w:rsid w:val="005F382F"/>
    <w:rsid w:val="005F5B42"/>
    <w:rsid w:val="0060168C"/>
    <w:rsid w:val="00602613"/>
    <w:rsid w:val="006031D4"/>
    <w:rsid w:val="006034C7"/>
    <w:rsid w:val="00603AC3"/>
    <w:rsid w:val="0060452C"/>
    <w:rsid w:val="006051E0"/>
    <w:rsid w:val="0060626F"/>
    <w:rsid w:val="006070DC"/>
    <w:rsid w:val="00610850"/>
    <w:rsid w:val="0062185B"/>
    <w:rsid w:val="00625590"/>
    <w:rsid w:val="006259F4"/>
    <w:rsid w:val="0062626D"/>
    <w:rsid w:val="00630A92"/>
    <w:rsid w:val="00631A10"/>
    <w:rsid w:val="00634272"/>
    <w:rsid w:val="0063585C"/>
    <w:rsid w:val="00641018"/>
    <w:rsid w:val="00642281"/>
    <w:rsid w:val="00643B32"/>
    <w:rsid w:val="006447B1"/>
    <w:rsid w:val="006459E6"/>
    <w:rsid w:val="006507BE"/>
    <w:rsid w:val="00650C7C"/>
    <w:rsid w:val="00652C47"/>
    <w:rsid w:val="00652CF5"/>
    <w:rsid w:val="00657B1D"/>
    <w:rsid w:val="00660DC2"/>
    <w:rsid w:val="00662671"/>
    <w:rsid w:val="00666258"/>
    <w:rsid w:val="006662DD"/>
    <w:rsid w:val="0066786F"/>
    <w:rsid w:val="00670F76"/>
    <w:rsid w:val="00671F24"/>
    <w:rsid w:val="0067203B"/>
    <w:rsid w:val="00675281"/>
    <w:rsid w:val="00681E99"/>
    <w:rsid w:val="0068204A"/>
    <w:rsid w:val="00692605"/>
    <w:rsid w:val="00693D28"/>
    <w:rsid w:val="006A0C79"/>
    <w:rsid w:val="006A1B7F"/>
    <w:rsid w:val="006B06A7"/>
    <w:rsid w:val="006B423B"/>
    <w:rsid w:val="006B57C1"/>
    <w:rsid w:val="006B7AEB"/>
    <w:rsid w:val="006C0305"/>
    <w:rsid w:val="006C30E4"/>
    <w:rsid w:val="006C44DA"/>
    <w:rsid w:val="006C462F"/>
    <w:rsid w:val="006D0012"/>
    <w:rsid w:val="006D10F6"/>
    <w:rsid w:val="006D12CC"/>
    <w:rsid w:val="006D230C"/>
    <w:rsid w:val="006D338C"/>
    <w:rsid w:val="006D4E08"/>
    <w:rsid w:val="006D7F1D"/>
    <w:rsid w:val="006E1ED3"/>
    <w:rsid w:val="006E3115"/>
    <w:rsid w:val="006E4E19"/>
    <w:rsid w:val="006E5A9D"/>
    <w:rsid w:val="006E60AF"/>
    <w:rsid w:val="006E65A8"/>
    <w:rsid w:val="006E7C23"/>
    <w:rsid w:val="006F0504"/>
    <w:rsid w:val="006F1644"/>
    <w:rsid w:val="006F512E"/>
    <w:rsid w:val="006F7254"/>
    <w:rsid w:val="006F7F2F"/>
    <w:rsid w:val="00700726"/>
    <w:rsid w:val="00700E3A"/>
    <w:rsid w:val="007013AE"/>
    <w:rsid w:val="00702494"/>
    <w:rsid w:val="0070375F"/>
    <w:rsid w:val="007056E2"/>
    <w:rsid w:val="00713F5E"/>
    <w:rsid w:val="00715135"/>
    <w:rsid w:val="00717D9A"/>
    <w:rsid w:val="00724C1F"/>
    <w:rsid w:val="00726315"/>
    <w:rsid w:val="00730321"/>
    <w:rsid w:val="00730B3C"/>
    <w:rsid w:val="00731678"/>
    <w:rsid w:val="00745C43"/>
    <w:rsid w:val="00747450"/>
    <w:rsid w:val="007475AD"/>
    <w:rsid w:val="00750DCE"/>
    <w:rsid w:val="00753801"/>
    <w:rsid w:val="00753C26"/>
    <w:rsid w:val="00756D62"/>
    <w:rsid w:val="00757074"/>
    <w:rsid w:val="00763781"/>
    <w:rsid w:val="007638D7"/>
    <w:rsid w:val="00770315"/>
    <w:rsid w:val="007710AD"/>
    <w:rsid w:val="00772F72"/>
    <w:rsid w:val="007731B7"/>
    <w:rsid w:val="00775497"/>
    <w:rsid w:val="007777F7"/>
    <w:rsid w:val="00781190"/>
    <w:rsid w:val="00786B50"/>
    <w:rsid w:val="00787DA8"/>
    <w:rsid w:val="0079123F"/>
    <w:rsid w:val="00793D75"/>
    <w:rsid w:val="00795429"/>
    <w:rsid w:val="00796F1C"/>
    <w:rsid w:val="00797376"/>
    <w:rsid w:val="007A2C70"/>
    <w:rsid w:val="007A3094"/>
    <w:rsid w:val="007A4299"/>
    <w:rsid w:val="007B20AE"/>
    <w:rsid w:val="007B2683"/>
    <w:rsid w:val="007B5CF7"/>
    <w:rsid w:val="007C31FE"/>
    <w:rsid w:val="007C773C"/>
    <w:rsid w:val="007C7A7D"/>
    <w:rsid w:val="007D2175"/>
    <w:rsid w:val="007D5617"/>
    <w:rsid w:val="007D57A0"/>
    <w:rsid w:val="007D732E"/>
    <w:rsid w:val="007D7573"/>
    <w:rsid w:val="007D7C71"/>
    <w:rsid w:val="007E6A66"/>
    <w:rsid w:val="007F3DB0"/>
    <w:rsid w:val="007F5B1B"/>
    <w:rsid w:val="00803354"/>
    <w:rsid w:val="00805D6D"/>
    <w:rsid w:val="00813795"/>
    <w:rsid w:val="00815014"/>
    <w:rsid w:val="008160C0"/>
    <w:rsid w:val="00816BCB"/>
    <w:rsid w:val="008176AB"/>
    <w:rsid w:val="008258C4"/>
    <w:rsid w:val="00826FB9"/>
    <w:rsid w:val="00830CA5"/>
    <w:rsid w:val="00835F54"/>
    <w:rsid w:val="00836A3D"/>
    <w:rsid w:val="008406C6"/>
    <w:rsid w:val="00840F1F"/>
    <w:rsid w:val="00843159"/>
    <w:rsid w:val="00853A49"/>
    <w:rsid w:val="00854BDC"/>
    <w:rsid w:val="00855C87"/>
    <w:rsid w:val="0085670D"/>
    <w:rsid w:val="00863240"/>
    <w:rsid w:val="00866D8C"/>
    <w:rsid w:val="00872CA6"/>
    <w:rsid w:val="0087499B"/>
    <w:rsid w:val="00877820"/>
    <w:rsid w:val="00883CC4"/>
    <w:rsid w:val="00883E77"/>
    <w:rsid w:val="00886263"/>
    <w:rsid w:val="00886927"/>
    <w:rsid w:val="008A00B3"/>
    <w:rsid w:val="008A3762"/>
    <w:rsid w:val="008B0622"/>
    <w:rsid w:val="008B0E2F"/>
    <w:rsid w:val="008B6513"/>
    <w:rsid w:val="008B6F87"/>
    <w:rsid w:val="008B7977"/>
    <w:rsid w:val="008C5682"/>
    <w:rsid w:val="008C5820"/>
    <w:rsid w:val="008C59A3"/>
    <w:rsid w:val="008C5B8B"/>
    <w:rsid w:val="008C75AF"/>
    <w:rsid w:val="008D0877"/>
    <w:rsid w:val="008D260A"/>
    <w:rsid w:val="008D375E"/>
    <w:rsid w:val="008E1849"/>
    <w:rsid w:val="008E271E"/>
    <w:rsid w:val="008E7228"/>
    <w:rsid w:val="008E73C7"/>
    <w:rsid w:val="008F09BB"/>
    <w:rsid w:val="008F0D9F"/>
    <w:rsid w:val="008F15BE"/>
    <w:rsid w:val="008F22CA"/>
    <w:rsid w:val="008F4047"/>
    <w:rsid w:val="008F4FE7"/>
    <w:rsid w:val="0090357A"/>
    <w:rsid w:val="0090541F"/>
    <w:rsid w:val="009123EE"/>
    <w:rsid w:val="0091527A"/>
    <w:rsid w:val="009200FD"/>
    <w:rsid w:val="0092333F"/>
    <w:rsid w:val="009246EC"/>
    <w:rsid w:val="0092479A"/>
    <w:rsid w:val="009247A8"/>
    <w:rsid w:val="009273E5"/>
    <w:rsid w:val="00930216"/>
    <w:rsid w:val="0093093F"/>
    <w:rsid w:val="009310DD"/>
    <w:rsid w:val="00931C21"/>
    <w:rsid w:val="009330B1"/>
    <w:rsid w:val="009343CD"/>
    <w:rsid w:val="009366E9"/>
    <w:rsid w:val="00940CB1"/>
    <w:rsid w:val="00941442"/>
    <w:rsid w:val="009420FD"/>
    <w:rsid w:val="00943423"/>
    <w:rsid w:val="00944BEA"/>
    <w:rsid w:val="00944C59"/>
    <w:rsid w:val="009450A7"/>
    <w:rsid w:val="0094588A"/>
    <w:rsid w:val="0095106F"/>
    <w:rsid w:val="009521DF"/>
    <w:rsid w:val="009542F5"/>
    <w:rsid w:val="0095526C"/>
    <w:rsid w:val="00956412"/>
    <w:rsid w:val="00956C66"/>
    <w:rsid w:val="0096166B"/>
    <w:rsid w:val="0096258D"/>
    <w:rsid w:val="00962651"/>
    <w:rsid w:val="00967E87"/>
    <w:rsid w:val="00973E76"/>
    <w:rsid w:val="00974BC8"/>
    <w:rsid w:val="00982A55"/>
    <w:rsid w:val="00982D3C"/>
    <w:rsid w:val="0098532E"/>
    <w:rsid w:val="00986345"/>
    <w:rsid w:val="00995BDA"/>
    <w:rsid w:val="00995EAF"/>
    <w:rsid w:val="009A183C"/>
    <w:rsid w:val="009A1B69"/>
    <w:rsid w:val="009A3DF9"/>
    <w:rsid w:val="009A5812"/>
    <w:rsid w:val="009A750F"/>
    <w:rsid w:val="009A767C"/>
    <w:rsid w:val="009A7A93"/>
    <w:rsid w:val="009B1AB8"/>
    <w:rsid w:val="009B211A"/>
    <w:rsid w:val="009B2EED"/>
    <w:rsid w:val="009C180D"/>
    <w:rsid w:val="009C1C93"/>
    <w:rsid w:val="009C28F6"/>
    <w:rsid w:val="009C6EBE"/>
    <w:rsid w:val="009D2FD8"/>
    <w:rsid w:val="009D745E"/>
    <w:rsid w:val="009E16DA"/>
    <w:rsid w:val="009E5E97"/>
    <w:rsid w:val="009F2E1E"/>
    <w:rsid w:val="009F40CE"/>
    <w:rsid w:val="009F4527"/>
    <w:rsid w:val="009F4A8C"/>
    <w:rsid w:val="009F54C8"/>
    <w:rsid w:val="009F56BF"/>
    <w:rsid w:val="00A013A1"/>
    <w:rsid w:val="00A01E03"/>
    <w:rsid w:val="00A02FF5"/>
    <w:rsid w:val="00A05C45"/>
    <w:rsid w:val="00A05F41"/>
    <w:rsid w:val="00A0623C"/>
    <w:rsid w:val="00A07153"/>
    <w:rsid w:val="00A1347D"/>
    <w:rsid w:val="00A14E41"/>
    <w:rsid w:val="00A24C3A"/>
    <w:rsid w:val="00A2763D"/>
    <w:rsid w:val="00A31973"/>
    <w:rsid w:val="00A32257"/>
    <w:rsid w:val="00A34DC4"/>
    <w:rsid w:val="00A35F36"/>
    <w:rsid w:val="00A40E34"/>
    <w:rsid w:val="00A4745C"/>
    <w:rsid w:val="00A5304E"/>
    <w:rsid w:val="00A5320B"/>
    <w:rsid w:val="00A55A8B"/>
    <w:rsid w:val="00A5623A"/>
    <w:rsid w:val="00A5644C"/>
    <w:rsid w:val="00A625F5"/>
    <w:rsid w:val="00A63E1D"/>
    <w:rsid w:val="00A648F0"/>
    <w:rsid w:val="00A676B5"/>
    <w:rsid w:val="00A71A4A"/>
    <w:rsid w:val="00A745F6"/>
    <w:rsid w:val="00A75AF3"/>
    <w:rsid w:val="00A76C95"/>
    <w:rsid w:val="00A84C33"/>
    <w:rsid w:val="00A85AB5"/>
    <w:rsid w:val="00A918D8"/>
    <w:rsid w:val="00A96F43"/>
    <w:rsid w:val="00A9757F"/>
    <w:rsid w:val="00AA1997"/>
    <w:rsid w:val="00AA2D0E"/>
    <w:rsid w:val="00AA4078"/>
    <w:rsid w:val="00AA5489"/>
    <w:rsid w:val="00AB2F13"/>
    <w:rsid w:val="00AB511F"/>
    <w:rsid w:val="00AB5DFF"/>
    <w:rsid w:val="00AB7BDC"/>
    <w:rsid w:val="00AC53D3"/>
    <w:rsid w:val="00AC5AA8"/>
    <w:rsid w:val="00AC68A3"/>
    <w:rsid w:val="00AC74BF"/>
    <w:rsid w:val="00AC7C39"/>
    <w:rsid w:val="00AD2B66"/>
    <w:rsid w:val="00AD2C1A"/>
    <w:rsid w:val="00AD38FA"/>
    <w:rsid w:val="00AE05C4"/>
    <w:rsid w:val="00AE2256"/>
    <w:rsid w:val="00AE2AF9"/>
    <w:rsid w:val="00AE3A75"/>
    <w:rsid w:val="00AE5557"/>
    <w:rsid w:val="00AE713B"/>
    <w:rsid w:val="00AF2751"/>
    <w:rsid w:val="00AF58EC"/>
    <w:rsid w:val="00AF70F9"/>
    <w:rsid w:val="00AF74AB"/>
    <w:rsid w:val="00B00196"/>
    <w:rsid w:val="00B0068E"/>
    <w:rsid w:val="00B0147B"/>
    <w:rsid w:val="00B01EFE"/>
    <w:rsid w:val="00B1322A"/>
    <w:rsid w:val="00B13FD0"/>
    <w:rsid w:val="00B21555"/>
    <w:rsid w:val="00B23539"/>
    <w:rsid w:val="00B312C4"/>
    <w:rsid w:val="00B3675F"/>
    <w:rsid w:val="00B4104A"/>
    <w:rsid w:val="00B416BA"/>
    <w:rsid w:val="00B418AD"/>
    <w:rsid w:val="00B41D9F"/>
    <w:rsid w:val="00B50CAA"/>
    <w:rsid w:val="00B5173E"/>
    <w:rsid w:val="00B52FC0"/>
    <w:rsid w:val="00B65869"/>
    <w:rsid w:val="00B702B3"/>
    <w:rsid w:val="00B7287D"/>
    <w:rsid w:val="00B72E22"/>
    <w:rsid w:val="00B73A1E"/>
    <w:rsid w:val="00B77EB0"/>
    <w:rsid w:val="00B811BE"/>
    <w:rsid w:val="00B86400"/>
    <w:rsid w:val="00B90595"/>
    <w:rsid w:val="00B94B45"/>
    <w:rsid w:val="00B9569E"/>
    <w:rsid w:val="00B96880"/>
    <w:rsid w:val="00BA23AB"/>
    <w:rsid w:val="00BB1AF3"/>
    <w:rsid w:val="00BB2F0A"/>
    <w:rsid w:val="00BB4D7F"/>
    <w:rsid w:val="00BC2FFE"/>
    <w:rsid w:val="00BC5396"/>
    <w:rsid w:val="00BD0183"/>
    <w:rsid w:val="00BD1DAE"/>
    <w:rsid w:val="00BD37DD"/>
    <w:rsid w:val="00BD39EC"/>
    <w:rsid w:val="00BE27BE"/>
    <w:rsid w:val="00BE3786"/>
    <w:rsid w:val="00BE3FCB"/>
    <w:rsid w:val="00BE68E5"/>
    <w:rsid w:val="00BF2EB0"/>
    <w:rsid w:val="00BF41F3"/>
    <w:rsid w:val="00C00B3C"/>
    <w:rsid w:val="00C06D4E"/>
    <w:rsid w:val="00C1377A"/>
    <w:rsid w:val="00C15C9D"/>
    <w:rsid w:val="00C16B37"/>
    <w:rsid w:val="00C207C8"/>
    <w:rsid w:val="00C22916"/>
    <w:rsid w:val="00C22EAD"/>
    <w:rsid w:val="00C255B3"/>
    <w:rsid w:val="00C2686E"/>
    <w:rsid w:val="00C305B9"/>
    <w:rsid w:val="00C31260"/>
    <w:rsid w:val="00C31B08"/>
    <w:rsid w:val="00C3237E"/>
    <w:rsid w:val="00C345F8"/>
    <w:rsid w:val="00C34CF4"/>
    <w:rsid w:val="00C404AB"/>
    <w:rsid w:val="00C40FB4"/>
    <w:rsid w:val="00C4523C"/>
    <w:rsid w:val="00C47A95"/>
    <w:rsid w:val="00C51BA2"/>
    <w:rsid w:val="00C53F92"/>
    <w:rsid w:val="00C55D0A"/>
    <w:rsid w:val="00C61DB9"/>
    <w:rsid w:val="00C625B1"/>
    <w:rsid w:val="00C71D05"/>
    <w:rsid w:val="00C73792"/>
    <w:rsid w:val="00C73DEE"/>
    <w:rsid w:val="00C73F41"/>
    <w:rsid w:val="00C76078"/>
    <w:rsid w:val="00C76313"/>
    <w:rsid w:val="00C76334"/>
    <w:rsid w:val="00C8129E"/>
    <w:rsid w:val="00C83BB9"/>
    <w:rsid w:val="00C85A85"/>
    <w:rsid w:val="00C8753C"/>
    <w:rsid w:val="00C94815"/>
    <w:rsid w:val="00C9728B"/>
    <w:rsid w:val="00CA7D6B"/>
    <w:rsid w:val="00CB1769"/>
    <w:rsid w:val="00CB51CD"/>
    <w:rsid w:val="00CB7123"/>
    <w:rsid w:val="00CC0DC9"/>
    <w:rsid w:val="00CC1001"/>
    <w:rsid w:val="00CC188D"/>
    <w:rsid w:val="00CC2118"/>
    <w:rsid w:val="00CC36B5"/>
    <w:rsid w:val="00CC528E"/>
    <w:rsid w:val="00CC56EA"/>
    <w:rsid w:val="00CC7D21"/>
    <w:rsid w:val="00CD1FB3"/>
    <w:rsid w:val="00CD585B"/>
    <w:rsid w:val="00CD5BF2"/>
    <w:rsid w:val="00CD7AAB"/>
    <w:rsid w:val="00CF31E7"/>
    <w:rsid w:val="00CF3DAD"/>
    <w:rsid w:val="00CF7E88"/>
    <w:rsid w:val="00D0074F"/>
    <w:rsid w:val="00D01DED"/>
    <w:rsid w:val="00D0304F"/>
    <w:rsid w:val="00D04142"/>
    <w:rsid w:val="00D05A3D"/>
    <w:rsid w:val="00D07335"/>
    <w:rsid w:val="00D1632F"/>
    <w:rsid w:val="00D22B3E"/>
    <w:rsid w:val="00D23BFC"/>
    <w:rsid w:val="00D2576B"/>
    <w:rsid w:val="00D25BCB"/>
    <w:rsid w:val="00D26C7F"/>
    <w:rsid w:val="00D34161"/>
    <w:rsid w:val="00D37BC2"/>
    <w:rsid w:val="00D37EC8"/>
    <w:rsid w:val="00D429F2"/>
    <w:rsid w:val="00D449CA"/>
    <w:rsid w:val="00D4571C"/>
    <w:rsid w:val="00D46578"/>
    <w:rsid w:val="00D51EED"/>
    <w:rsid w:val="00D532AD"/>
    <w:rsid w:val="00D53420"/>
    <w:rsid w:val="00D53F5A"/>
    <w:rsid w:val="00D56298"/>
    <w:rsid w:val="00D606B8"/>
    <w:rsid w:val="00D62F75"/>
    <w:rsid w:val="00D64D67"/>
    <w:rsid w:val="00D65E45"/>
    <w:rsid w:val="00D674DB"/>
    <w:rsid w:val="00D67CD6"/>
    <w:rsid w:val="00D727FE"/>
    <w:rsid w:val="00D73655"/>
    <w:rsid w:val="00D74D9A"/>
    <w:rsid w:val="00D77AAD"/>
    <w:rsid w:val="00D77D76"/>
    <w:rsid w:val="00D81927"/>
    <w:rsid w:val="00D82885"/>
    <w:rsid w:val="00D861C7"/>
    <w:rsid w:val="00D9508B"/>
    <w:rsid w:val="00D95E2C"/>
    <w:rsid w:val="00DA5DA0"/>
    <w:rsid w:val="00DA6EF8"/>
    <w:rsid w:val="00DB391E"/>
    <w:rsid w:val="00DB5B4A"/>
    <w:rsid w:val="00DB64F8"/>
    <w:rsid w:val="00DC0D7A"/>
    <w:rsid w:val="00DC1A36"/>
    <w:rsid w:val="00DC2145"/>
    <w:rsid w:val="00DC66EF"/>
    <w:rsid w:val="00DD1688"/>
    <w:rsid w:val="00DD6A58"/>
    <w:rsid w:val="00DE0B8C"/>
    <w:rsid w:val="00DE0D8D"/>
    <w:rsid w:val="00DE1A67"/>
    <w:rsid w:val="00DF0245"/>
    <w:rsid w:val="00DF1FE1"/>
    <w:rsid w:val="00DF3D93"/>
    <w:rsid w:val="00E00191"/>
    <w:rsid w:val="00E03AC2"/>
    <w:rsid w:val="00E04CBB"/>
    <w:rsid w:val="00E0588E"/>
    <w:rsid w:val="00E07EE4"/>
    <w:rsid w:val="00E1145B"/>
    <w:rsid w:val="00E14797"/>
    <w:rsid w:val="00E1737B"/>
    <w:rsid w:val="00E20536"/>
    <w:rsid w:val="00E21C13"/>
    <w:rsid w:val="00E234A8"/>
    <w:rsid w:val="00E239C6"/>
    <w:rsid w:val="00E23DE4"/>
    <w:rsid w:val="00E2429B"/>
    <w:rsid w:val="00E277CA"/>
    <w:rsid w:val="00E3286A"/>
    <w:rsid w:val="00E41D64"/>
    <w:rsid w:val="00E42F0D"/>
    <w:rsid w:val="00E43595"/>
    <w:rsid w:val="00E43891"/>
    <w:rsid w:val="00E462EE"/>
    <w:rsid w:val="00E5048A"/>
    <w:rsid w:val="00E5358F"/>
    <w:rsid w:val="00E57F72"/>
    <w:rsid w:val="00E60419"/>
    <w:rsid w:val="00E60E5A"/>
    <w:rsid w:val="00E614EE"/>
    <w:rsid w:val="00E62D10"/>
    <w:rsid w:val="00E65253"/>
    <w:rsid w:val="00E670A5"/>
    <w:rsid w:val="00E67D70"/>
    <w:rsid w:val="00E72A45"/>
    <w:rsid w:val="00E8385C"/>
    <w:rsid w:val="00E84048"/>
    <w:rsid w:val="00E844A1"/>
    <w:rsid w:val="00E86A0C"/>
    <w:rsid w:val="00E91DA1"/>
    <w:rsid w:val="00E91EB4"/>
    <w:rsid w:val="00E9738B"/>
    <w:rsid w:val="00EA2B3F"/>
    <w:rsid w:val="00EA3177"/>
    <w:rsid w:val="00EA6ADC"/>
    <w:rsid w:val="00EA6B62"/>
    <w:rsid w:val="00EB6708"/>
    <w:rsid w:val="00EC125B"/>
    <w:rsid w:val="00EC1BB2"/>
    <w:rsid w:val="00EC3092"/>
    <w:rsid w:val="00EC475B"/>
    <w:rsid w:val="00ED4808"/>
    <w:rsid w:val="00ED4B94"/>
    <w:rsid w:val="00ED4C62"/>
    <w:rsid w:val="00EE1A1F"/>
    <w:rsid w:val="00EE1D82"/>
    <w:rsid w:val="00EE2264"/>
    <w:rsid w:val="00EE3855"/>
    <w:rsid w:val="00EF7C39"/>
    <w:rsid w:val="00F014B5"/>
    <w:rsid w:val="00F050F9"/>
    <w:rsid w:val="00F06A81"/>
    <w:rsid w:val="00F06B1A"/>
    <w:rsid w:val="00F07110"/>
    <w:rsid w:val="00F0794E"/>
    <w:rsid w:val="00F134CA"/>
    <w:rsid w:val="00F13D35"/>
    <w:rsid w:val="00F16C1E"/>
    <w:rsid w:val="00F2045B"/>
    <w:rsid w:val="00F263CF"/>
    <w:rsid w:val="00F26CC7"/>
    <w:rsid w:val="00F274C5"/>
    <w:rsid w:val="00F275E4"/>
    <w:rsid w:val="00F27A40"/>
    <w:rsid w:val="00F27C49"/>
    <w:rsid w:val="00F35670"/>
    <w:rsid w:val="00F42510"/>
    <w:rsid w:val="00F442CE"/>
    <w:rsid w:val="00F45BE5"/>
    <w:rsid w:val="00F461CD"/>
    <w:rsid w:val="00F53228"/>
    <w:rsid w:val="00F54F5D"/>
    <w:rsid w:val="00F62B12"/>
    <w:rsid w:val="00F6407F"/>
    <w:rsid w:val="00F679BA"/>
    <w:rsid w:val="00F73044"/>
    <w:rsid w:val="00F82450"/>
    <w:rsid w:val="00F84C1C"/>
    <w:rsid w:val="00F910A8"/>
    <w:rsid w:val="00F9411F"/>
    <w:rsid w:val="00F95522"/>
    <w:rsid w:val="00FA0EB9"/>
    <w:rsid w:val="00FA14BC"/>
    <w:rsid w:val="00FA46FC"/>
    <w:rsid w:val="00FA6275"/>
    <w:rsid w:val="00FB4667"/>
    <w:rsid w:val="00FB5B2D"/>
    <w:rsid w:val="00FB6E88"/>
    <w:rsid w:val="00FC0E9B"/>
    <w:rsid w:val="00FC1C9C"/>
    <w:rsid w:val="00FC227B"/>
    <w:rsid w:val="00FC349D"/>
    <w:rsid w:val="00FC7C8A"/>
    <w:rsid w:val="00FD129F"/>
    <w:rsid w:val="00FD26DB"/>
    <w:rsid w:val="00FD3B7D"/>
    <w:rsid w:val="00FD55BA"/>
    <w:rsid w:val="00FD5A26"/>
    <w:rsid w:val="00FD5B5D"/>
    <w:rsid w:val="00FD7E2E"/>
    <w:rsid w:val="00FE0859"/>
    <w:rsid w:val="00FF0576"/>
    <w:rsid w:val="00FF2D3C"/>
    <w:rsid w:val="00FF4FB7"/>
    <w:rsid w:val="00FF53F2"/>
    <w:rsid w:val="00FF7103"/>
    <w:rsid w:val="00FF7128"/>
    <w:rsid w:val="00FF7EE6"/>
    <w:rsid w:val="00FF7F1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Hyperlink" w:uiPriority="99"/>
    <w:lsdException w:name="Strong" w:qFormat="1"/>
    <w:lsdException w:name="Emphasis" w:qFormat="1"/>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B3C"/>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rsid w:val="000E231D"/>
    <w:pPr>
      <w:keepNext/>
      <w:pageBreakBefore/>
      <w:numPr>
        <w:numId w:val="2"/>
      </w:numPr>
      <w:tabs>
        <w:tab w:val="left" w:pos="360"/>
      </w:tabs>
      <w:spacing w:before="360"/>
      <w:ind w:left="-900"/>
      <w:outlineLvl w:val="0"/>
    </w:pPr>
    <w:rPr>
      <w:rFonts w:cs="Arial"/>
      <w:b/>
      <w:bCs/>
      <w:kern w:val="32"/>
      <w:sz w:val="36"/>
      <w:szCs w:val="32"/>
    </w:rPr>
  </w:style>
  <w:style w:type="paragraph" w:styleId="Heading2">
    <w:name w:val="heading 2"/>
    <w:basedOn w:val="Normal"/>
    <w:next w:val="Normal"/>
    <w:autoRedefine/>
    <w:qFormat/>
    <w:rsid w:val="009E5E97"/>
    <w:pPr>
      <w:keepNext/>
      <w:numPr>
        <w:ilvl w:val="1"/>
        <w:numId w:val="2"/>
      </w:numPr>
      <w:spacing w:before="240" w:after="60"/>
      <w:ind w:left="-630"/>
      <w:outlineLvl w:val="1"/>
    </w:pPr>
    <w:rPr>
      <w:rFonts w:cs="Arial"/>
      <w:b/>
      <w:bCs/>
      <w:iCs/>
      <w:sz w:val="32"/>
      <w:szCs w:val="28"/>
    </w:rPr>
  </w:style>
  <w:style w:type="paragraph" w:styleId="Heading3">
    <w:name w:val="heading 3"/>
    <w:basedOn w:val="Normal"/>
    <w:next w:val="Normal"/>
    <w:autoRedefine/>
    <w:qFormat/>
    <w:rsid w:val="00D9508B"/>
    <w:pPr>
      <w:keepNext/>
      <w:numPr>
        <w:ilvl w:val="2"/>
        <w:numId w:val="2"/>
      </w:numPr>
      <w:tabs>
        <w:tab w:val="left" w:pos="90"/>
      </w:tabs>
      <w:spacing w:before="240" w:after="60"/>
      <w:ind w:left="0"/>
      <w:outlineLvl w:val="2"/>
    </w:pPr>
    <w:rPr>
      <w:rFonts w:cs="Arial"/>
      <w:b/>
      <w:bCs/>
      <w:sz w:val="28"/>
      <w:szCs w:val="26"/>
    </w:rPr>
  </w:style>
  <w:style w:type="paragraph" w:styleId="Heading4">
    <w:name w:val="heading 4"/>
    <w:basedOn w:val="Normal"/>
    <w:next w:val="Normal"/>
    <w:autoRedefine/>
    <w:qFormat/>
    <w:rsid w:val="00317F1A"/>
    <w:pPr>
      <w:keepNext/>
      <w:numPr>
        <w:ilvl w:val="3"/>
        <w:numId w:val="2"/>
      </w:numPr>
      <w:spacing w:before="240" w:after="60"/>
      <w:ind w:left="9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1B1379"/>
    <w:pPr>
      <w:keepLines/>
      <w:spacing w:after="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uiPriority w:val="39"/>
    <w:rsid w:val="009C1C93"/>
    <w:pPr>
      <w:spacing w:after="0"/>
      <w:ind w:left="720" w:firstLine="0"/>
    </w:pPr>
  </w:style>
  <w:style w:type="paragraph" w:styleId="TOC5">
    <w:name w:val="toc 5"/>
    <w:basedOn w:val="Normal"/>
    <w:next w:val="Normal"/>
    <w:autoRedefine/>
    <w:uiPriority w:val="39"/>
    <w:rsid w:val="009C1C93"/>
    <w:pPr>
      <w:spacing w:after="0"/>
      <w:ind w:left="958" w:firstLine="0"/>
    </w:pPr>
  </w:style>
  <w:style w:type="paragraph" w:styleId="TOC6">
    <w:name w:val="toc 6"/>
    <w:basedOn w:val="Normal"/>
    <w:next w:val="Normal"/>
    <w:autoRedefine/>
    <w:uiPriority w:val="39"/>
    <w:rsid w:val="009C1C93"/>
    <w:pPr>
      <w:spacing w:after="0"/>
      <w:ind w:left="1202"/>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91D1C"/>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0E231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1B1379"/>
    <w:rPr>
      <w:color w:val="954F72" w:themeColor="followedHyperlink"/>
      <w:u w:val="single"/>
    </w:rPr>
  </w:style>
  <w:style w:type="table" w:styleId="TableGrid">
    <w:name w:val="Table Grid"/>
    <w:basedOn w:val="TableNormal"/>
    <w:rsid w:val="00222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D1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PreformattedChar">
    <w:name w:val="HTML Preformatted Char"/>
    <w:basedOn w:val="DefaultParagraphFont"/>
    <w:link w:val="HTMLPreformatted"/>
    <w:uiPriority w:val="99"/>
    <w:rsid w:val="00BD1DAE"/>
    <w:rPr>
      <w:rFonts w:ascii="Courier New" w:hAnsi="Courier New" w:cs="Courier New"/>
    </w:rPr>
  </w:style>
  <w:style w:type="character" w:styleId="PlaceholderText">
    <w:name w:val="Placeholder Text"/>
    <w:basedOn w:val="DefaultParagraphFont"/>
    <w:uiPriority w:val="99"/>
    <w:semiHidden/>
    <w:rsid w:val="0070375F"/>
    <w:rPr>
      <w:color w:val="808080"/>
    </w:rPr>
  </w:style>
  <w:style w:type="character" w:styleId="HTMLCode">
    <w:name w:val="HTML Code"/>
    <w:basedOn w:val="DefaultParagraphFont"/>
    <w:uiPriority w:val="99"/>
    <w:unhideWhenUsed/>
    <w:rsid w:val="00037D70"/>
    <w:rPr>
      <w:rFonts w:ascii="Courier New" w:eastAsia="Times New Roman" w:hAnsi="Courier New" w:cs="Courier New"/>
      <w:sz w:val="20"/>
      <w:szCs w:val="20"/>
    </w:rPr>
  </w:style>
  <w:style w:type="character" w:customStyle="1" w:styleId="hljs-keyword">
    <w:name w:val="hljs-keyword"/>
    <w:basedOn w:val="DefaultParagraphFont"/>
    <w:rsid w:val="00A01E03"/>
  </w:style>
  <w:style w:type="character" w:customStyle="1" w:styleId="hljs-comment">
    <w:name w:val="hljs-comment"/>
    <w:basedOn w:val="DefaultParagraphFont"/>
    <w:rsid w:val="00A01E03"/>
  </w:style>
  <w:style w:type="character" w:customStyle="1" w:styleId="hljs-builtin">
    <w:name w:val="hljs-built_in"/>
    <w:basedOn w:val="DefaultParagraphFont"/>
    <w:rsid w:val="00A01E03"/>
  </w:style>
  <w:style w:type="character" w:customStyle="1" w:styleId="hljs-number">
    <w:name w:val="hljs-number"/>
    <w:basedOn w:val="DefaultParagraphFont"/>
    <w:rsid w:val="00A01E03"/>
  </w:style>
  <w:style w:type="character" w:customStyle="1" w:styleId="hljs-literal">
    <w:name w:val="hljs-literal"/>
    <w:basedOn w:val="DefaultParagraphFont"/>
    <w:rsid w:val="00A01E03"/>
  </w:style>
  <w:style w:type="character" w:customStyle="1" w:styleId="hljs-string">
    <w:name w:val="hljs-string"/>
    <w:basedOn w:val="DefaultParagraphFont"/>
    <w:rsid w:val="00A01E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5430">
      <w:bodyDiv w:val="1"/>
      <w:marLeft w:val="0"/>
      <w:marRight w:val="0"/>
      <w:marTop w:val="0"/>
      <w:marBottom w:val="0"/>
      <w:divBdr>
        <w:top w:val="none" w:sz="0" w:space="0" w:color="auto"/>
        <w:left w:val="none" w:sz="0" w:space="0" w:color="auto"/>
        <w:bottom w:val="none" w:sz="0" w:space="0" w:color="auto"/>
        <w:right w:val="none" w:sz="0" w:space="0" w:color="auto"/>
      </w:divBdr>
    </w:div>
    <w:div w:id="50423604">
      <w:bodyDiv w:val="1"/>
      <w:marLeft w:val="0"/>
      <w:marRight w:val="0"/>
      <w:marTop w:val="0"/>
      <w:marBottom w:val="0"/>
      <w:divBdr>
        <w:top w:val="none" w:sz="0" w:space="0" w:color="auto"/>
        <w:left w:val="none" w:sz="0" w:space="0" w:color="auto"/>
        <w:bottom w:val="none" w:sz="0" w:space="0" w:color="auto"/>
        <w:right w:val="none" w:sz="0" w:space="0" w:color="auto"/>
      </w:divBdr>
    </w:div>
    <w:div w:id="144052444">
      <w:bodyDiv w:val="1"/>
      <w:marLeft w:val="0"/>
      <w:marRight w:val="0"/>
      <w:marTop w:val="0"/>
      <w:marBottom w:val="0"/>
      <w:divBdr>
        <w:top w:val="none" w:sz="0" w:space="0" w:color="auto"/>
        <w:left w:val="none" w:sz="0" w:space="0" w:color="auto"/>
        <w:bottom w:val="none" w:sz="0" w:space="0" w:color="auto"/>
        <w:right w:val="none" w:sz="0" w:space="0" w:color="auto"/>
      </w:divBdr>
    </w:div>
    <w:div w:id="145588082">
      <w:bodyDiv w:val="1"/>
      <w:marLeft w:val="0"/>
      <w:marRight w:val="0"/>
      <w:marTop w:val="0"/>
      <w:marBottom w:val="0"/>
      <w:divBdr>
        <w:top w:val="none" w:sz="0" w:space="0" w:color="auto"/>
        <w:left w:val="none" w:sz="0" w:space="0" w:color="auto"/>
        <w:bottom w:val="none" w:sz="0" w:space="0" w:color="auto"/>
        <w:right w:val="none" w:sz="0" w:space="0" w:color="auto"/>
      </w:divBdr>
    </w:div>
    <w:div w:id="187105460">
      <w:bodyDiv w:val="1"/>
      <w:marLeft w:val="0"/>
      <w:marRight w:val="0"/>
      <w:marTop w:val="0"/>
      <w:marBottom w:val="0"/>
      <w:divBdr>
        <w:top w:val="none" w:sz="0" w:space="0" w:color="auto"/>
        <w:left w:val="none" w:sz="0" w:space="0" w:color="auto"/>
        <w:bottom w:val="none" w:sz="0" w:space="0" w:color="auto"/>
        <w:right w:val="none" w:sz="0" w:space="0" w:color="auto"/>
      </w:divBdr>
    </w:div>
    <w:div w:id="334112466">
      <w:bodyDiv w:val="1"/>
      <w:marLeft w:val="0"/>
      <w:marRight w:val="0"/>
      <w:marTop w:val="0"/>
      <w:marBottom w:val="0"/>
      <w:divBdr>
        <w:top w:val="none" w:sz="0" w:space="0" w:color="auto"/>
        <w:left w:val="none" w:sz="0" w:space="0" w:color="auto"/>
        <w:bottom w:val="none" w:sz="0" w:space="0" w:color="auto"/>
        <w:right w:val="none" w:sz="0" w:space="0" w:color="auto"/>
      </w:divBdr>
    </w:div>
    <w:div w:id="340426449">
      <w:bodyDiv w:val="1"/>
      <w:marLeft w:val="0"/>
      <w:marRight w:val="0"/>
      <w:marTop w:val="0"/>
      <w:marBottom w:val="0"/>
      <w:divBdr>
        <w:top w:val="none" w:sz="0" w:space="0" w:color="auto"/>
        <w:left w:val="none" w:sz="0" w:space="0" w:color="auto"/>
        <w:bottom w:val="none" w:sz="0" w:space="0" w:color="auto"/>
        <w:right w:val="none" w:sz="0" w:space="0" w:color="auto"/>
      </w:divBdr>
    </w:div>
    <w:div w:id="376322871">
      <w:bodyDiv w:val="1"/>
      <w:marLeft w:val="0"/>
      <w:marRight w:val="0"/>
      <w:marTop w:val="0"/>
      <w:marBottom w:val="0"/>
      <w:divBdr>
        <w:top w:val="none" w:sz="0" w:space="0" w:color="auto"/>
        <w:left w:val="none" w:sz="0" w:space="0" w:color="auto"/>
        <w:bottom w:val="none" w:sz="0" w:space="0" w:color="auto"/>
        <w:right w:val="none" w:sz="0" w:space="0" w:color="auto"/>
      </w:divBdr>
    </w:div>
    <w:div w:id="379744124">
      <w:bodyDiv w:val="1"/>
      <w:marLeft w:val="0"/>
      <w:marRight w:val="0"/>
      <w:marTop w:val="0"/>
      <w:marBottom w:val="0"/>
      <w:divBdr>
        <w:top w:val="none" w:sz="0" w:space="0" w:color="auto"/>
        <w:left w:val="none" w:sz="0" w:space="0" w:color="auto"/>
        <w:bottom w:val="none" w:sz="0" w:space="0" w:color="auto"/>
        <w:right w:val="none" w:sz="0" w:space="0" w:color="auto"/>
      </w:divBdr>
    </w:div>
    <w:div w:id="481890377">
      <w:bodyDiv w:val="1"/>
      <w:marLeft w:val="0"/>
      <w:marRight w:val="0"/>
      <w:marTop w:val="0"/>
      <w:marBottom w:val="0"/>
      <w:divBdr>
        <w:top w:val="none" w:sz="0" w:space="0" w:color="auto"/>
        <w:left w:val="none" w:sz="0" w:space="0" w:color="auto"/>
        <w:bottom w:val="none" w:sz="0" w:space="0" w:color="auto"/>
        <w:right w:val="none" w:sz="0" w:space="0" w:color="auto"/>
      </w:divBdr>
    </w:div>
    <w:div w:id="518740735">
      <w:bodyDiv w:val="1"/>
      <w:marLeft w:val="0"/>
      <w:marRight w:val="0"/>
      <w:marTop w:val="0"/>
      <w:marBottom w:val="0"/>
      <w:divBdr>
        <w:top w:val="none" w:sz="0" w:space="0" w:color="auto"/>
        <w:left w:val="none" w:sz="0" w:space="0" w:color="auto"/>
        <w:bottom w:val="none" w:sz="0" w:space="0" w:color="auto"/>
        <w:right w:val="none" w:sz="0" w:space="0" w:color="auto"/>
      </w:divBdr>
    </w:div>
    <w:div w:id="523059482">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96275024">
      <w:bodyDiv w:val="1"/>
      <w:marLeft w:val="0"/>
      <w:marRight w:val="0"/>
      <w:marTop w:val="0"/>
      <w:marBottom w:val="0"/>
      <w:divBdr>
        <w:top w:val="none" w:sz="0" w:space="0" w:color="auto"/>
        <w:left w:val="none" w:sz="0" w:space="0" w:color="auto"/>
        <w:bottom w:val="none" w:sz="0" w:space="0" w:color="auto"/>
        <w:right w:val="none" w:sz="0" w:space="0" w:color="auto"/>
      </w:divBdr>
    </w:div>
    <w:div w:id="774862682">
      <w:bodyDiv w:val="1"/>
      <w:marLeft w:val="0"/>
      <w:marRight w:val="0"/>
      <w:marTop w:val="0"/>
      <w:marBottom w:val="0"/>
      <w:divBdr>
        <w:top w:val="none" w:sz="0" w:space="0" w:color="auto"/>
        <w:left w:val="none" w:sz="0" w:space="0" w:color="auto"/>
        <w:bottom w:val="none" w:sz="0" w:space="0" w:color="auto"/>
        <w:right w:val="none" w:sz="0" w:space="0" w:color="auto"/>
      </w:divBdr>
    </w:div>
    <w:div w:id="852761496">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3888625">
      <w:bodyDiv w:val="1"/>
      <w:marLeft w:val="0"/>
      <w:marRight w:val="0"/>
      <w:marTop w:val="0"/>
      <w:marBottom w:val="0"/>
      <w:divBdr>
        <w:top w:val="none" w:sz="0" w:space="0" w:color="auto"/>
        <w:left w:val="none" w:sz="0" w:space="0" w:color="auto"/>
        <w:bottom w:val="none" w:sz="0" w:space="0" w:color="auto"/>
        <w:right w:val="none" w:sz="0" w:space="0" w:color="auto"/>
      </w:divBdr>
    </w:div>
    <w:div w:id="929973431">
      <w:bodyDiv w:val="1"/>
      <w:marLeft w:val="0"/>
      <w:marRight w:val="0"/>
      <w:marTop w:val="0"/>
      <w:marBottom w:val="0"/>
      <w:divBdr>
        <w:top w:val="none" w:sz="0" w:space="0" w:color="auto"/>
        <w:left w:val="none" w:sz="0" w:space="0" w:color="auto"/>
        <w:bottom w:val="none" w:sz="0" w:space="0" w:color="auto"/>
        <w:right w:val="none" w:sz="0" w:space="0" w:color="auto"/>
      </w:divBdr>
    </w:div>
    <w:div w:id="962078731">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8901074">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6174861">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5566162">
      <w:bodyDiv w:val="1"/>
      <w:marLeft w:val="0"/>
      <w:marRight w:val="0"/>
      <w:marTop w:val="0"/>
      <w:marBottom w:val="0"/>
      <w:divBdr>
        <w:top w:val="none" w:sz="0" w:space="0" w:color="auto"/>
        <w:left w:val="none" w:sz="0" w:space="0" w:color="auto"/>
        <w:bottom w:val="none" w:sz="0" w:space="0" w:color="auto"/>
        <w:right w:val="none" w:sz="0" w:space="0" w:color="auto"/>
      </w:divBdr>
    </w:div>
    <w:div w:id="1066146006">
      <w:bodyDiv w:val="1"/>
      <w:marLeft w:val="0"/>
      <w:marRight w:val="0"/>
      <w:marTop w:val="0"/>
      <w:marBottom w:val="0"/>
      <w:divBdr>
        <w:top w:val="none" w:sz="0" w:space="0" w:color="auto"/>
        <w:left w:val="none" w:sz="0" w:space="0" w:color="auto"/>
        <w:bottom w:val="none" w:sz="0" w:space="0" w:color="auto"/>
        <w:right w:val="none" w:sz="0" w:space="0" w:color="auto"/>
      </w:divBdr>
    </w:div>
    <w:div w:id="1081833785">
      <w:bodyDiv w:val="1"/>
      <w:marLeft w:val="0"/>
      <w:marRight w:val="0"/>
      <w:marTop w:val="0"/>
      <w:marBottom w:val="0"/>
      <w:divBdr>
        <w:top w:val="none" w:sz="0" w:space="0" w:color="auto"/>
        <w:left w:val="none" w:sz="0" w:space="0" w:color="auto"/>
        <w:bottom w:val="none" w:sz="0" w:space="0" w:color="auto"/>
        <w:right w:val="none" w:sz="0" w:space="0" w:color="auto"/>
      </w:divBdr>
    </w:div>
    <w:div w:id="1085035473">
      <w:bodyDiv w:val="1"/>
      <w:marLeft w:val="0"/>
      <w:marRight w:val="0"/>
      <w:marTop w:val="0"/>
      <w:marBottom w:val="0"/>
      <w:divBdr>
        <w:top w:val="none" w:sz="0" w:space="0" w:color="auto"/>
        <w:left w:val="none" w:sz="0" w:space="0" w:color="auto"/>
        <w:bottom w:val="none" w:sz="0" w:space="0" w:color="auto"/>
        <w:right w:val="none" w:sz="0" w:space="0" w:color="auto"/>
      </w:divBdr>
    </w:div>
    <w:div w:id="1088116235">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9160725">
      <w:bodyDiv w:val="1"/>
      <w:marLeft w:val="0"/>
      <w:marRight w:val="0"/>
      <w:marTop w:val="0"/>
      <w:marBottom w:val="0"/>
      <w:divBdr>
        <w:top w:val="none" w:sz="0" w:space="0" w:color="auto"/>
        <w:left w:val="none" w:sz="0" w:space="0" w:color="auto"/>
        <w:bottom w:val="none" w:sz="0" w:space="0" w:color="auto"/>
        <w:right w:val="none" w:sz="0" w:space="0" w:color="auto"/>
      </w:divBdr>
    </w:div>
    <w:div w:id="1146775354">
      <w:bodyDiv w:val="1"/>
      <w:marLeft w:val="0"/>
      <w:marRight w:val="0"/>
      <w:marTop w:val="0"/>
      <w:marBottom w:val="0"/>
      <w:divBdr>
        <w:top w:val="none" w:sz="0" w:space="0" w:color="auto"/>
        <w:left w:val="none" w:sz="0" w:space="0" w:color="auto"/>
        <w:bottom w:val="none" w:sz="0" w:space="0" w:color="auto"/>
        <w:right w:val="none" w:sz="0" w:space="0" w:color="auto"/>
      </w:divBdr>
    </w:div>
    <w:div w:id="1193762778">
      <w:bodyDiv w:val="1"/>
      <w:marLeft w:val="0"/>
      <w:marRight w:val="0"/>
      <w:marTop w:val="0"/>
      <w:marBottom w:val="0"/>
      <w:divBdr>
        <w:top w:val="none" w:sz="0" w:space="0" w:color="auto"/>
        <w:left w:val="none" w:sz="0" w:space="0" w:color="auto"/>
        <w:bottom w:val="none" w:sz="0" w:space="0" w:color="auto"/>
        <w:right w:val="none" w:sz="0" w:space="0" w:color="auto"/>
      </w:divBdr>
    </w:div>
    <w:div w:id="122090224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68273621">
      <w:bodyDiv w:val="1"/>
      <w:marLeft w:val="0"/>
      <w:marRight w:val="0"/>
      <w:marTop w:val="0"/>
      <w:marBottom w:val="0"/>
      <w:divBdr>
        <w:top w:val="none" w:sz="0" w:space="0" w:color="auto"/>
        <w:left w:val="none" w:sz="0" w:space="0" w:color="auto"/>
        <w:bottom w:val="none" w:sz="0" w:space="0" w:color="auto"/>
        <w:right w:val="none" w:sz="0" w:space="0" w:color="auto"/>
      </w:divBdr>
    </w:div>
    <w:div w:id="1279947797">
      <w:bodyDiv w:val="1"/>
      <w:marLeft w:val="0"/>
      <w:marRight w:val="0"/>
      <w:marTop w:val="0"/>
      <w:marBottom w:val="0"/>
      <w:divBdr>
        <w:top w:val="none" w:sz="0" w:space="0" w:color="auto"/>
        <w:left w:val="none" w:sz="0" w:space="0" w:color="auto"/>
        <w:bottom w:val="none" w:sz="0" w:space="0" w:color="auto"/>
        <w:right w:val="none" w:sz="0" w:space="0" w:color="auto"/>
      </w:divBdr>
    </w:div>
    <w:div w:id="1329289361">
      <w:bodyDiv w:val="1"/>
      <w:marLeft w:val="0"/>
      <w:marRight w:val="0"/>
      <w:marTop w:val="0"/>
      <w:marBottom w:val="0"/>
      <w:divBdr>
        <w:top w:val="none" w:sz="0" w:space="0" w:color="auto"/>
        <w:left w:val="none" w:sz="0" w:space="0" w:color="auto"/>
        <w:bottom w:val="none" w:sz="0" w:space="0" w:color="auto"/>
        <w:right w:val="none" w:sz="0" w:space="0" w:color="auto"/>
      </w:divBdr>
    </w:div>
    <w:div w:id="1345789342">
      <w:bodyDiv w:val="1"/>
      <w:marLeft w:val="0"/>
      <w:marRight w:val="0"/>
      <w:marTop w:val="0"/>
      <w:marBottom w:val="0"/>
      <w:divBdr>
        <w:top w:val="none" w:sz="0" w:space="0" w:color="auto"/>
        <w:left w:val="none" w:sz="0" w:space="0" w:color="auto"/>
        <w:bottom w:val="none" w:sz="0" w:space="0" w:color="auto"/>
        <w:right w:val="none" w:sz="0" w:space="0" w:color="auto"/>
      </w:divBdr>
    </w:div>
    <w:div w:id="1404526142">
      <w:bodyDiv w:val="1"/>
      <w:marLeft w:val="0"/>
      <w:marRight w:val="0"/>
      <w:marTop w:val="0"/>
      <w:marBottom w:val="0"/>
      <w:divBdr>
        <w:top w:val="none" w:sz="0" w:space="0" w:color="auto"/>
        <w:left w:val="none" w:sz="0" w:space="0" w:color="auto"/>
        <w:bottom w:val="none" w:sz="0" w:space="0" w:color="auto"/>
        <w:right w:val="none" w:sz="0" w:space="0" w:color="auto"/>
      </w:divBdr>
    </w:div>
    <w:div w:id="1405105714">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15420001">
      <w:bodyDiv w:val="1"/>
      <w:marLeft w:val="0"/>
      <w:marRight w:val="0"/>
      <w:marTop w:val="0"/>
      <w:marBottom w:val="0"/>
      <w:divBdr>
        <w:top w:val="none" w:sz="0" w:space="0" w:color="auto"/>
        <w:left w:val="none" w:sz="0" w:space="0" w:color="auto"/>
        <w:bottom w:val="none" w:sz="0" w:space="0" w:color="auto"/>
        <w:right w:val="none" w:sz="0" w:space="0" w:color="auto"/>
      </w:divBdr>
    </w:div>
    <w:div w:id="1521775566">
      <w:bodyDiv w:val="1"/>
      <w:marLeft w:val="0"/>
      <w:marRight w:val="0"/>
      <w:marTop w:val="0"/>
      <w:marBottom w:val="0"/>
      <w:divBdr>
        <w:top w:val="none" w:sz="0" w:space="0" w:color="auto"/>
        <w:left w:val="none" w:sz="0" w:space="0" w:color="auto"/>
        <w:bottom w:val="none" w:sz="0" w:space="0" w:color="auto"/>
        <w:right w:val="none" w:sz="0" w:space="0" w:color="auto"/>
      </w:divBdr>
    </w:div>
    <w:div w:id="1547715347">
      <w:bodyDiv w:val="1"/>
      <w:marLeft w:val="0"/>
      <w:marRight w:val="0"/>
      <w:marTop w:val="0"/>
      <w:marBottom w:val="0"/>
      <w:divBdr>
        <w:top w:val="none" w:sz="0" w:space="0" w:color="auto"/>
        <w:left w:val="none" w:sz="0" w:space="0" w:color="auto"/>
        <w:bottom w:val="none" w:sz="0" w:space="0" w:color="auto"/>
        <w:right w:val="none" w:sz="0" w:space="0" w:color="auto"/>
      </w:divBdr>
    </w:div>
    <w:div w:id="155958553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19411026">
      <w:bodyDiv w:val="1"/>
      <w:marLeft w:val="0"/>
      <w:marRight w:val="0"/>
      <w:marTop w:val="0"/>
      <w:marBottom w:val="0"/>
      <w:divBdr>
        <w:top w:val="none" w:sz="0" w:space="0" w:color="auto"/>
        <w:left w:val="none" w:sz="0" w:space="0" w:color="auto"/>
        <w:bottom w:val="none" w:sz="0" w:space="0" w:color="auto"/>
        <w:right w:val="none" w:sz="0" w:space="0" w:color="auto"/>
      </w:divBdr>
    </w:div>
    <w:div w:id="1628386459">
      <w:bodyDiv w:val="1"/>
      <w:marLeft w:val="0"/>
      <w:marRight w:val="0"/>
      <w:marTop w:val="0"/>
      <w:marBottom w:val="0"/>
      <w:divBdr>
        <w:top w:val="none" w:sz="0" w:space="0" w:color="auto"/>
        <w:left w:val="none" w:sz="0" w:space="0" w:color="auto"/>
        <w:bottom w:val="none" w:sz="0" w:space="0" w:color="auto"/>
        <w:right w:val="none" w:sz="0" w:space="0" w:color="auto"/>
      </w:divBdr>
    </w:div>
    <w:div w:id="1637685846">
      <w:bodyDiv w:val="1"/>
      <w:marLeft w:val="0"/>
      <w:marRight w:val="0"/>
      <w:marTop w:val="0"/>
      <w:marBottom w:val="0"/>
      <w:divBdr>
        <w:top w:val="none" w:sz="0" w:space="0" w:color="auto"/>
        <w:left w:val="none" w:sz="0" w:space="0" w:color="auto"/>
        <w:bottom w:val="none" w:sz="0" w:space="0" w:color="auto"/>
        <w:right w:val="none" w:sz="0" w:space="0" w:color="auto"/>
      </w:divBdr>
    </w:div>
    <w:div w:id="1638990872">
      <w:bodyDiv w:val="1"/>
      <w:marLeft w:val="0"/>
      <w:marRight w:val="0"/>
      <w:marTop w:val="0"/>
      <w:marBottom w:val="0"/>
      <w:divBdr>
        <w:top w:val="none" w:sz="0" w:space="0" w:color="auto"/>
        <w:left w:val="none" w:sz="0" w:space="0" w:color="auto"/>
        <w:bottom w:val="none" w:sz="0" w:space="0" w:color="auto"/>
        <w:right w:val="none" w:sz="0" w:space="0" w:color="auto"/>
      </w:divBdr>
    </w:div>
    <w:div w:id="1673409345">
      <w:bodyDiv w:val="1"/>
      <w:marLeft w:val="0"/>
      <w:marRight w:val="0"/>
      <w:marTop w:val="0"/>
      <w:marBottom w:val="0"/>
      <w:divBdr>
        <w:top w:val="none" w:sz="0" w:space="0" w:color="auto"/>
        <w:left w:val="none" w:sz="0" w:space="0" w:color="auto"/>
        <w:bottom w:val="none" w:sz="0" w:space="0" w:color="auto"/>
        <w:right w:val="none" w:sz="0" w:space="0" w:color="auto"/>
      </w:divBdr>
    </w:div>
    <w:div w:id="1689215762">
      <w:bodyDiv w:val="1"/>
      <w:marLeft w:val="0"/>
      <w:marRight w:val="0"/>
      <w:marTop w:val="0"/>
      <w:marBottom w:val="0"/>
      <w:divBdr>
        <w:top w:val="none" w:sz="0" w:space="0" w:color="auto"/>
        <w:left w:val="none" w:sz="0" w:space="0" w:color="auto"/>
        <w:bottom w:val="none" w:sz="0" w:space="0" w:color="auto"/>
        <w:right w:val="none" w:sz="0" w:space="0" w:color="auto"/>
      </w:divBdr>
    </w:div>
    <w:div w:id="1720856726">
      <w:bodyDiv w:val="1"/>
      <w:marLeft w:val="0"/>
      <w:marRight w:val="0"/>
      <w:marTop w:val="0"/>
      <w:marBottom w:val="0"/>
      <w:divBdr>
        <w:top w:val="none" w:sz="0" w:space="0" w:color="auto"/>
        <w:left w:val="none" w:sz="0" w:space="0" w:color="auto"/>
        <w:bottom w:val="none" w:sz="0" w:space="0" w:color="auto"/>
        <w:right w:val="none" w:sz="0" w:space="0" w:color="auto"/>
      </w:divBdr>
    </w:div>
    <w:div w:id="1737901505">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2548048">
      <w:bodyDiv w:val="1"/>
      <w:marLeft w:val="0"/>
      <w:marRight w:val="0"/>
      <w:marTop w:val="0"/>
      <w:marBottom w:val="0"/>
      <w:divBdr>
        <w:top w:val="none" w:sz="0" w:space="0" w:color="auto"/>
        <w:left w:val="none" w:sz="0" w:space="0" w:color="auto"/>
        <w:bottom w:val="none" w:sz="0" w:space="0" w:color="auto"/>
        <w:right w:val="none" w:sz="0" w:space="0" w:color="auto"/>
      </w:divBdr>
    </w:div>
    <w:div w:id="1856919711">
      <w:bodyDiv w:val="1"/>
      <w:marLeft w:val="0"/>
      <w:marRight w:val="0"/>
      <w:marTop w:val="0"/>
      <w:marBottom w:val="0"/>
      <w:divBdr>
        <w:top w:val="none" w:sz="0" w:space="0" w:color="auto"/>
        <w:left w:val="none" w:sz="0" w:space="0" w:color="auto"/>
        <w:bottom w:val="none" w:sz="0" w:space="0" w:color="auto"/>
        <w:right w:val="none" w:sz="0" w:space="0" w:color="auto"/>
      </w:divBdr>
    </w:div>
    <w:div w:id="1884511751">
      <w:bodyDiv w:val="1"/>
      <w:marLeft w:val="0"/>
      <w:marRight w:val="0"/>
      <w:marTop w:val="0"/>
      <w:marBottom w:val="0"/>
      <w:divBdr>
        <w:top w:val="none" w:sz="0" w:space="0" w:color="auto"/>
        <w:left w:val="none" w:sz="0" w:space="0" w:color="auto"/>
        <w:bottom w:val="none" w:sz="0" w:space="0" w:color="auto"/>
        <w:right w:val="none" w:sz="0" w:space="0" w:color="auto"/>
      </w:divBdr>
    </w:div>
    <w:div w:id="1885605705">
      <w:bodyDiv w:val="1"/>
      <w:marLeft w:val="0"/>
      <w:marRight w:val="0"/>
      <w:marTop w:val="0"/>
      <w:marBottom w:val="0"/>
      <w:divBdr>
        <w:top w:val="none" w:sz="0" w:space="0" w:color="auto"/>
        <w:left w:val="none" w:sz="0" w:space="0" w:color="auto"/>
        <w:bottom w:val="none" w:sz="0" w:space="0" w:color="auto"/>
        <w:right w:val="none" w:sz="0" w:space="0" w:color="auto"/>
      </w:divBdr>
    </w:div>
    <w:div w:id="1928731809">
      <w:bodyDiv w:val="1"/>
      <w:marLeft w:val="0"/>
      <w:marRight w:val="0"/>
      <w:marTop w:val="0"/>
      <w:marBottom w:val="0"/>
      <w:divBdr>
        <w:top w:val="none" w:sz="0" w:space="0" w:color="auto"/>
        <w:left w:val="none" w:sz="0" w:space="0" w:color="auto"/>
        <w:bottom w:val="none" w:sz="0" w:space="0" w:color="auto"/>
        <w:right w:val="none" w:sz="0" w:space="0" w:color="auto"/>
      </w:divBdr>
    </w:div>
    <w:div w:id="1967274476">
      <w:bodyDiv w:val="1"/>
      <w:marLeft w:val="0"/>
      <w:marRight w:val="0"/>
      <w:marTop w:val="0"/>
      <w:marBottom w:val="0"/>
      <w:divBdr>
        <w:top w:val="none" w:sz="0" w:space="0" w:color="auto"/>
        <w:left w:val="none" w:sz="0" w:space="0" w:color="auto"/>
        <w:bottom w:val="none" w:sz="0" w:space="0" w:color="auto"/>
        <w:right w:val="none" w:sz="0" w:space="0" w:color="auto"/>
      </w:divBdr>
    </w:div>
    <w:div w:id="2034455876">
      <w:bodyDiv w:val="1"/>
      <w:marLeft w:val="0"/>
      <w:marRight w:val="0"/>
      <w:marTop w:val="0"/>
      <w:marBottom w:val="0"/>
      <w:divBdr>
        <w:top w:val="none" w:sz="0" w:space="0" w:color="auto"/>
        <w:left w:val="none" w:sz="0" w:space="0" w:color="auto"/>
        <w:bottom w:val="none" w:sz="0" w:space="0" w:color="auto"/>
        <w:right w:val="none" w:sz="0" w:space="0" w:color="auto"/>
      </w:divBdr>
    </w:div>
    <w:div w:id="2048528677">
      <w:bodyDiv w:val="1"/>
      <w:marLeft w:val="0"/>
      <w:marRight w:val="0"/>
      <w:marTop w:val="0"/>
      <w:marBottom w:val="0"/>
      <w:divBdr>
        <w:top w:val="none" w:sz="0" w:space="0" w:color="auto"/>
        <w:left w:val="none" w:sz="0" w:space="0" w:color="auto"/>
        <w:bottom w:val="none" w:sz="0" w:space="0" w:color="auto"/>
        <w:right w:val="none" w:sz="0" w:space="0" w:color="auto"/>
      </w:divBdr>
    </w:div>
    <w:div w:id="2054848369">
      <w:bodyDiv w:val="1"/>
      <w:marLeft w:val="0"/>
      <w:marRight w:val="0"/>
      <w:marTop w:val="0"/>
      <w:marBottom w:val="0"/>
      <w:divBdr>
        <w:top w:val="none" w:sz="0" w:space="0" w:color="auto"/>
        <w:left w:val="none" w:sz="0" w:space="0" w:color="auto"/>
        <w:bottom w:val="none" w:sz="0" w:space="0" w:color="auto"/>
        <w:right w:val="none" w:sz="0" w:space="0" w:color="auto"/>
      </w:divBdr>
    </w:div>
    <w:div w:id="2071685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beautifier.io/"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overleaf.com/" TargetMode="External"/><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DBB60142-C133-4267-BA35-6ECDF78C3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47816</TotalTime>
  <Pages>108</Pages>
  <Words>15752</Words>
  <Characters>108691</Characters>
  <Application>Microsoft Office Word</Application>
  <DocSecurity>0</DocSecurity>
  <Lines>905</Lines>
  <Paragraphs>248</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124195</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Máté Kis</cp:lastModifiedBy>
  <cp:revision>437</cp:revision>
  <cp:lastPrinted>2020-05-29T11:24:00Z</cp:lastPrinted>
  <dcterms:created xsi:type="dcterms:W3CDTF">2020-08-18T19:44:00Z</dcterms:created>
  <dcterms:modified xsi:type="dcterms:W3CDTF">2021-05-15T23:37:00Z</dcterms:modified>
</cp:coreProperties>
</file>